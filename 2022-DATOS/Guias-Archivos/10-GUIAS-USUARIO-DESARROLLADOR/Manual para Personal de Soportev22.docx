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BD65B" w14:textId="77777777" w:rsidR="00A10484" w:rsidRPr="00A060A4" w:rsidRDefault="00151CB3" w:rsidP="007D7EC2">
      <w:pPr>
        <w:pStyle w:val="Ttulo1"/>
        <w:ind w:left="708" w:hanging="708"/>
      </w:pPr>
      <w:bookmarkStart w:id="0" w:name="_Hlk47441788"/>
      <w:bookmarkStart w:id="1" w:name="_Toc46106173"/>
      <w:bookmarkEnd w:id="0"/>
      <w:r w:rsidRPr="00A060A4">
        <w:t>MANUAL PARA PERSONAL DE SOPORTE</w:t>
      </w:r>
      <w:bookmarkEnd w:id="1"/>
    </w:p>
    <w:bookmarkStart w:id="2" w:name="_Toc46106174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 w:val="0"/>
          <w:sz w:val="22"/>
          <w:szCs w:val="22"/>
        </w:rPr>
        <w:id w:val="235059640"/>
        <w:docPartObj>
          <w:docPartGallery w:val="Table of Contents"/>
          <w:docPartUnique/>
        </w:docPartObj>
      </w:sdtPr>
      <w:sdtEndPr/>
      <w:sdtContent>
        <w:p w14:paraId="027B5D72" w14:textId="77777777" w:rsidR="00927ADD" w:rsidRPr="00927ADD" w:rsidRDefault="00151CB3" w:rsidP="007424DA">
          <w:pPr>
            <w:pStyle w:val="Ttulo1"/>
            <w:ind w:left="567" w:right="566"/>
            <w:rPr>
              <w:rStyle w:val="Ttulo1Car"/>
            </w:rPr>
          </w:pPr>
          <w:r w:rsidRPr="00151CB3">
            <w:rPr>
              <w:bCs w:val="0"/>
              <w:smallCaps w:val="0"/>
            </w:rPr>
            <w:t>CONTENIDO</w:t>
          </w:r>
          <w:bookmarkEnd w:id="2"/>
          <w:r w:rsidR="00927ADD">
            <w:rPr>
              <w:rStyle w:val="Ttulo1Car"/>
            </w:rPr>
            <w:tab/>
          </w:r>
        </w:p>
        <w:p w14:paraId="5C766FCA" w14:textId="77777777" w:rsidR="007424DA" w:rsidRDefault="00927ADD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06173" w:history="1">
            <w:r w:rsidR="007424DA" w:rsidRPr="00983263">
              <w:rPr>
                <w:rStyle w:val="Hipervnculo"/>
                <w:noProof/>
              </w:rPr>
              <w:t>MANUAL PARA PERSONAL DE SOPORTE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_Toc46106173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46AB7F09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74" w:history="1">
            <w:r w:rsidR="007424DA" w:rsidRPr="00983263">
              <w:rPr>
                <w:rStyle w:val="Hipervnculo"/>
                <w:noProof/>
              </w:rPr>
              <w:t>CONTENIDO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_Toc46106174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3C355044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75" w:history="1">
            <w:r w:rsidR="007424DA" w:rsidRPr="00983263">
              <w:rPr>
                <w:rStyle w:val="Hipervnculo"/>
                <w:noProof/>
              </w:rPr>
              <w:t>GENERAL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_Toc46106175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3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64550BEE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76" w:history="1">
            <w:r w:rsidR="007424DA" w:rsidRPr="00983263">
              <w:rPr>
                <w:rStyle w:val="Hipervnculo"/>
                <w:noProof/>
              </w:rPr>
              <w:t>ALTA – FACTURADOR WEB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_Toc46106176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3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2DB79163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77" w:history="1">
            <w:r w:rsidR="007424DA" w:rsidRPr="00983263">
              <w:rPr>
                <w:rStyle w:val="Hipervnculo"/>
                <w:noProof/>
              </w:rPr>
              <w:t>INFORMACIÓN DE LA EMPRESA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_Toc46106177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3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76515A54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78" w:history="1">
            <w:r w:rsidR="007424DA" w:rsidRPr="00983263">
              <w:rPr>
                <w:rStyle w:val="Hipervnculo"/>
                <w:noProof/>
              </w:rPr>
              <w:t>REGISTRO DE LA EMPRESA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_Toc46106178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4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2A0340C7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79" w:history="1">
            <w:r w:rsidR="007424DA" w:rsidRPr="00983263">
              <w:rPr>
                <w:rStyle w:val="Hipervnculo"/>
                <w:noProof/>
              </w:rPr>
              <w:t>PARA LA CABECERA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_Toc46106179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4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59D8DA4C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80" w:history="1">
            <w:r w:rsidR="007424DA" w:rsidRPr="00983263">
              <w:rPr>
                <w:rStyle w:val="Hipervnculo"/>
                <w:noProof/>
              </w:rPr>
              <w:t>PARA LOS PARAMETROS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_Toc46106180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4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6F3B84CD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81" w:history="1">
            <w:r w:rsidR="007424DA" w:rsidRPr="00983263">
              <w:rPr>
                <w:rStyle w:val="Hipervnculo"/>
                <w:noProof/>
              </w:rPr>
              <w:t>PARA LA CONFIGURACION DEL FACTURADOR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_Toc46106181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5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59629B97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82" w:history="1">
            <w:r w:rsidR="007424DA" w:rsidRPr="00983263">
              <w:rPr>
                <w:rStyle w:val="Hipervnculo"/>
                <w:noProof/>
              </w:rPr>
              <w:t>REPRESENTACIÓN GRÁFICA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_Toc46106182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6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36F7D815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83" w:history="1">
            <w:r w:rsidR="007424DA" w:rsidRPr="00983263">
              <w:rPr>
                <w:rStyle w:val="Hipervnculo"/>
                <w:noProof/>
              </w:rPr>
              <w:t>VERIFICACIÓN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_Toc46106183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6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5D296A81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84" w:history="1">
            <w:r w:rsidR="007424DA" w:rsidRPr="00983263">
              <w:rPr>
                <w:rStyle w:val="Hipervnculo"/>
                <w:noProof/>
              </w:rPr>
              <w:t>ENVIO DE CORREO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_Toc46106184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7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18E7BEA4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85" w:history="1">
            <w:r w:rsidR="007424DA" w:rsidRPr="00983263">
              <w:rPr>
                <w:rStyle w:val="Hipervnculo"/>
                <w:noProof/>
              </w:rPr>
              <w:t>ALTA – PORTAL WEB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_Toc46106185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8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0D896303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86" w:history="1">
            <w:r w:rsidR="007424DA" w:rsidRPr="00983263">
              <w:rPr>
                <w:rStyle w:val="Hipervnculo"/>
                <w:noProof/>
              </w:rPr>
              <w:t>INFORMACIÓN DE LA EMPRESA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_Toc46106186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8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6AA81DDD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87" w:history="1">
            <w:r w:rsidR="007424DA" w:rsidRPr="00983263">
              <w:rPr>
                <w:rStyle w:val="Hipervnculo"/>
                <w:noProof/>
              </w:rPr>
              <w:t>REGISTRO DE LA EMPRESA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_Toc46106187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8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4E8E94D4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88" w:history="1">
            <w:r w:rsidR="007424DA" w:rsidRPr="00983263">
              <w:rPr>
                <w:rStyle w:val="Hipervnculo"/>
                <w:noProof/>
              </w:rPr>
              <w:t>PARA LA CABECERA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_Toc46106188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8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4EF07849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89" w:history="1">
            <w:r w:rsidR="007424DA" w:rsidRPr="00983263">
              <w:rPr>
                <w:rStyle w:val="Hipervnculo"/>
                <w:noProof/>
              </w:rPr>
              <w:t>PARA LOS PARAMETROS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_Toc46106189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8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7A43583D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90" w:history="1">
            <w:r w:rsidR="007424DA" w:rsidRPr="00983263">
              <w:rPr>
                <w:rStyle w:val="Hipervnculo"/>
                <w:noProof/>
              </w:rPr>
              <w:t>PARA EL USUARIO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_Toc46106190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9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049D268F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91" w:history="1">
            <w:r w:rsidR="007424DA" w:rsidRPr="00983263">
              <w:rPr>
                <w:rStyle w:val="Hipervnculo"/>
                <w:noProof/>
              </w:rPr>
              <w:t>ENVIO DE CORREO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_Toc46106191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9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1BDCDBF2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92" w:history="1">
            <w:r w:rsidR="007424DA" w:rsidRPr="00983263">
              <w:rPr>
                <w:rStyle w:val="Hipervnculo"/>
                <w:noProof/>
              </w:rPr>
              <w:t>ALTA – INTEGRACION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_Toc46106192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11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02EE9BE6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93" w:history="1">
            <w:r w:rsidR="007424DA" w:rsidRPr="00983263">
              <w:rPr>
                <w:rStyle w:val="Hipervnculo"/>
                <w:noProof/>
              </w:rPr>
              <w:t>INSTALACIÓN DE PROGRAMAS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_Toc46106193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11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16DF76E3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94" w:history="1">
            <w:r w:rsidR="007424DA" w:rsidRPr="00983263">
              <w:rPr>
                <w:rStyle w:val="Hipervnculo"/>
                <w:noProof/>
              </w:rPr>
              <w:t>MYSQL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_Toc46106194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11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15E09C04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95" w:history="1">
            <w:r w:rsidR="007424DA" w:rsidRPr="00983263">
              <w:rPr>
                <w:rStyle w:val="Hipervnculo"/>
                <w:noProof/>
              </w:rPr>
              <w:t>CONFIGURACIÓN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_Toc46106195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12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64CDFCC0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96" w:history="1">
            <w:r w:rsidR="007424DA" w:rsidRPr="00983263">
              <w:rPr>
                <w:rStyle w:val="Hipervnculo"/>
                <w:noProof/>
              </w:rPr>
              <w:t>SERVICIOS ITC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_Toc46106196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13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4D662D89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97" w:history="1">
            <w:r w:rsidR="007424DA" w:rsidRPr="00983263">
              <w:rPr>
                <w:rStyle w:val="Hipervnculo"/>
                <w:noProof/>
              </w:rPr>
              <w:t>REGISTRAR USUARIOS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_Toc46106197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13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63EDCE2A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98" w:history="1">
            <w:r w:rsidR="007424DA" w:rsidRPr="00983263">
              <w:rPr>
                <w:rStyle w:val="Hipervnculo"/>
                <w:noProof/>
              </w:rPr>
              <w:t>REGISTRAR CLIENTE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_Toc46106198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14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350B0297" w14:textId="77777777" w:rsidR="007424DA" w:rsidRDefault="00C715BF" w:rsidP="007424DA">
          <w:pPr>
            <w:pStyle w:val="TDC3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199" w:history="1">
            <w:r w:rsidR="007424DA" w:rsidRPr="00983263">
              <w:rPr>
                <w:rStyle w:val="Hipervnculo"/>
                <w:noProof/>
              </w:rPr>
              <w:t>CARPETA DEL CLIENTE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_Toc46106199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14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026F32D3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00" w:history="1">
            <w:r w:rsidR="007424DA" w:rsidRPr="00983263">
              <w:rPr>
                <w:rStyle w:val="Hipervnculo"/>
                <w:noProof/>
              </w:rPr>
              <w:t>REVLON – BEAUTYGE ANDINA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_Toc46106200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16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7EFD8591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01" w:history="1">
            <w:r w:rsidR="007424DA" w:rsidRPr="00983263">
              <w:rPr>
                <w:rStyle w:val="Hipervnculo"/>
                <w:noProof/>
              </w:rPr>
              <w:t>Acceso al Servidor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_Toc46106201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16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5EF9FF5E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02" w:history="1">
            <w:r w:rsidR="007424DA" w:rsidRPr="00983263">
              <w:rPr>
                <w:rStyle w:val="Hipervnculo"/>
                <w:noProof/>
              </w:rPr>
              <w:t>Acceso a la máquina virtual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_Toc46106202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16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37C69516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03" w:history="1">
            <w:r w:rsidR="007424DA" w:rsidRPr="00983263">
              <w:rPr>
                <w:rStyle w:val="Hipervnculo"/>
                <w:noProof/>
              </w:rPr>
              <w:t>TICKETERA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_Toc46106203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18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585241F6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04" w:history="1">
            <w:r w:rsidR="007424DA" w:rsidRPr="00983263">
              <w:rPr>
                <w:rStyle w:val="Hipervnculo"/>
                <w:noProof/>
              </w:rPr>
              <w:t>Instalación ticketera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_Toc46106204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18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66B95374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05" w:history="1">
            <w:r w:rsidR="007424DA" w:rsidRPr="00983263">
              <w:rPr>
                <w:rStyle w:val="Hipervnculo"/>
                <w:noProof/>
              </w:rPr>
              <w:t>Instalación Fomato Ticketera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_Toc46106205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19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6EC38837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06" w:history="1">
            <w:r w:rsidR="007424DA" w:rsidRPr="00983263">
              <w:rPr>
                <w:rStyle w:val="Hipervnculo"/>
                <w:noProof/>
              </w:rPr>
              <w:t>MANTENIMIENTO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_Toc46106206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21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5E4DA894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07" w:history="1">
            <w:r w:rsidR="007424DA" w:rsidRPr="00983263">
              <w:rPr>
                <w:rStyle w:val="Hipervnculo"/>
                <w:noProof/>
              </w:rPr>
              <w:t>REPORTE MENSUAL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_Toc46106207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21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644926AE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08" w:history="1">
            <w:r w:rsidR="007424DA" w:rsidRPr="00983263">
              <w:rPr>
                <w:rStyle w:val="Hipervnculo"/>
                <w:noProof/>
              </w:rPr>
              <w:t>REVISIÓN COMPROBANTES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_Toc46106208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21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655DD725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09" w:history="1">
            <w:r w:rsidR="007424DA" w:rsidRPr="00983263">
              <w:rPr>
                <w:rStyle w:val="Hipervnculo"/>
                <w:noProof/>
              </w:rPr>
              <w:t>GLOSARIO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_Toc46106209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22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5C13A2E5" w14:textId="77777777" w:rsidR="007424DA" w:rsidRDefault="00C715BF" w:rsidP="007424DA">
          <w:pPr>
            <w:pStyle w:val="TDC2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10" w:history="1">
            <w:r w:rsidR="007424DA" w:rsidRPr="00983263">
              <w:rPr>
                <w:rStyle w:val="Hipervnculo"/>
                <w:noProof/>
              </w:rPr>
              <w:t>PARA EL ALTA-FACTURADOR WEB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_Toc46106210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22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785D2014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11" w:history="1">
            <w:r w:rsidR="007424DA" w:rsidRPr="00983263">
              <w:rPr>
                <w:rStyle w:val="Hipervnculo"/>
                <w:noProof/>
              </w:rPr>
              <w:t>VARIABLES PLANTILLA FACTURADOR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_Toc46106211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23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27A486E5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12" w:history="1">
            <w:r w:rsidR="007424DA" w:rsidRPr="00983263">
              <w:rPr>
                <w:rStyle w:val="Hipervnculo"/>
                <w:noProof/>
              </w:rPr>
              <w:t>VARIABLES PLANTILLA PORTAL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_Toc46106212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23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6DD7BAC2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13" w:history="1">
            <w:r w:rsidR="007424DA" w:rsidRPr="00983263">
              <w:rPr>
                <w:rStyle w:val="Hipervnculo"/>
                <w:noProof/>
              </w:rPr>
              <w:t>VARIABLES PLANTILLA PORTAL - INFOSIS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_Toc46106213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24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08248DD4" w14:textId="77777777" w:rsidR="007424DA" w:rsidRDefault="00C715BF" w:rsidP="007424DA">
          <w:pPr>
            <w:pStyle w:val="TDC1"/>
            <w:tabs>
              <w:tab w:val="right" w:leader="dot" w:pos="10621"/>
            </w:tabs>
            <w:ind w:left="567" w:right="566"/>
            <w:rPr>
              <w:rFonts w:cstheme="minorBidi"/>
              <w:noProof/>
            </w:rPr>
          </w:pPr>
          <w:hyperlink w:anchor="_Toc46106214" w:history="1">
            <w:r w:rsidR="007424DA" w:rsidRPr="00983263">
              <w:rPr>
                <w:rStyle w:val="Hipervnculo"/>
                <w:noProof/>
              </w:rPr>
              <w:t>LLENANDO DATOS</w:t>
            </w:r>
            <w:r w:rsidR="007424DA">
              <w:rPr>
                <w:noProof/>
                <w:webHidden/>
              </w:rPr>
              <w:tab/>
            </w:r>
            <w:r w:rsidR="007424DA">
              <w:rPr>
                <w:noProof/>
                <w:webHidden/>
              </w:rPr>
              <w:fldChar w:fldCharType="begin"/>
            </w:r>
            <w:r w:rsidR="007424DA">
              <w:rPr>
                <w:noProof/>
                <w:webHidden/>
              </w:rPr>
              <w:instrText xml:space="preserve"> PAGEREF _Toc46106214 \h </w:instrText>
            </w:r>
            <w:r w:rsidR="007424DA">
              <w:rPr>
                <w:noProof/>
                <w:webHidden/>
              </w:rPr>
            </w:r>
            <w:r w:rsidR="007424DA">
              <w:rPr>
                <w:noProof/>
                <w:webHidden/>
              </w:rPr>
              <w:fldChar w:fldCharType="separate"/>
            </w:r>
            <w:r w:rsidR="007424DA">
              <w:rPr>
                <w:noProof/>
                <w:webHidden/>
              </w:rPr>
              <w:t>24</w:t>
            </w:r>
            <w:r w:rsidR="007424DA">
              <w:rPr>
                <w:noProof/>
                <w:webHidden/>
              </w:rPr>
              <w:fldChar w:fldCharType="end"/>
            </w:r>
          </w:hyperlink>
        </w:p>
        <w:p w14:paraId="3423E401" w14:textId="77777777" w:rsidR="00927ADD" w:rsidRDefault="00927ADD" w:rsidP="007424DA">
          <w:pPr>
            <w:ind w:left="567" w:right="566"/>
          </w:pPr>
          <w:r>
            <w:rPr>
              <w:b/>
              <w:bCs/>
            </w:rPr>
            <w:fldChar w:fldCharType="end"/>
          </w:r>
        </w:p>
      </w:sdtContent>
    </w:sdt>
    <w:p w14:paraId="5FEEB93A" w14:textId="77777777" w:rsidR="00A060A4" w:rsidRDefault="00A060A4">
      <w:pPr>
        <w:pStyle w:val="Ttulo"/>
      </w:pPr>
    </w:p>
    <w:p w14:paraId="6444CF1E" w14:textId="77777777" w:rsidR="00151CB3" w:rsidRDefault="00151CB3">
      <w:pPr>
        <w:pStyle w:val="Ttulo"/>
      </w:pPr>
    </w:p>
    <w:p w14:paraId="6E9A5DF4" w14:textId="7BC6CAD9" w:rsidR="00151CB3" w:rsidRPr="000F5AA2" w:rsidRDefault="000F5AA2" w:rsidP="000F5AA2">
      <w:pPr>
        <w:rPr>
          <w:rFonts w:asciiTheme="majorHAnsi" w:eastAsiaTheme="majorEastAsia" w:hAnsiTheme="majorHAnsi" w:cstheme="majorBidi"/>
          <w:sz w:val="56"/>
          <w:szCs w:val="56"/>
        </w:rPr>
      </w:pPr>
      <w:r>
        <w:br w:type="page"/>
      </w:r>
    </w:p>
    <w:p w14:paraId="3068A997" w14:textId="068C7DC0" w:rsidR="004C5631" w:rsidRDefault="00A060A4" w:rsidP="00335CDA">
      <w:pPr>
        <w:pStyle w:val="Ttulo1"/>
        <w:pBdr>
          <w:bottom w:val="single" w:sz="4" w:space="0" w:color="595959" w:themeColor="text1" w:themeTint="A6"/>
        </w:pBdr>
      </w:pPr>
      <w:bookmarkStart w:id="3" w:name="_Toc46106175"/>
      <w:r>
        <w:lastRenderedPageBreak/>
        <w:t>GENERAL</w:t>
      </w:r>
      <w:bookmarkEnd w:id="3"/>
    </w:p>
    <w:p w14:paraId="4387A240" w14:textId="1663BF4B" w:rsidR="004A728F" w:rsidRPr="004A728F" w:rsidRDefault="004A728F" w:rsidP="004A728F">
      <w:r>
        <w:t>Para el área de Soporte, se utiliza los siguientes documentos:</w:t>
      </w:r>
    </w:p>
    <w:p w14:paraId="3A3EDF3F" w14:textId="13217A2C" w:rsidR="00186AE9" w:rsidRDefault="00186AE9" w:rsidP="00186AE9">
      <w:pPr>
        <w:pStyle w:val="Prrafodelista"/>
        <w:numPr>
          <w:ilvl w:val="0"/>
          <w:numId w:val="13"/>
        </w:numPr>
        <w:ind w:left="1560"/>
      </w:pPr>
      <w:r>
        <w:t>Especificaciones</w:t>
      </w:r>
      <w:r w:rsidR="004A728F">
        <w:t>: revisión de datos para los comprobantes.</w:t>
      </w:r>
    </w:p>
    <w:p w14:paraId="1907421D" w14:textId="21F6C648" w:rsidR="00186AE9" w:rsidRDefault="00186AE9" w:rsidP="00186AE9">
      <w:pPr>
        <w:pStyle w:val="Prrafodelista"/>
        <w:numPr>
          <w:ilvl w:val="0"/>
          <w:numId w:val="13"/>
        </w:numPr>
        <w:ind w:left="1560"/>
      </w:pPr>
      <w:r>
        <w:t>Ajustes</w:t>
      </w:r>
      <w:r w:rsidR="004A728F">
        <w:t>: revisión de incidencias de los comprobantes.</w:t>
      </w:r>
    </w:p>
    <w:p w14:paraId="46801E4A" w14:textId="10C2E7DC" w:rsidR="00A060A4" w:rsidRDefault="00186AE9" w:rsidP="00186AE9">
      <w:pPr>
        <w:pStyle w:val="Prrafodelista"/>
        <w:numPr>
          <w:ilvl w:val="0"/>
          <w:numId w:val="13"/>
        </w:numPr>
        <w:ind w:left="1560"/>
      </w:pPr>
      <w:r>
        <w:t>Ticket</w:t>
      </w:r>
      <w:r w:rsidR="004A728F">
        <w:t>: listado de incidencias.</w:t>
      </w:r>
    </w:p>
    <w:p w14:paraId="56C0D077" w14:textId="62447138" w:rsidR="00335CDA" w:rsidRDefault="00335CDA" w:rsidP="00335CDA">
      <w:r>
        <w:t>Asimismo, los siguientes enlaces:</w:t>
      </w:r>
    </w:p>
    <w:p w14:paraId="0663BC2D" w14:textId="72DB0627" w:rsidR="00335CDA" w:rsidRDefault="00335CDA" w:rsidP="00335CDA">
      <w:pPr>
        <w:pStyle w:val="Prrafodelista"/>
        <w:numPr>
          <w:ilvl w:val="0"/>
          <w:numId w:val="34"/>
        </w:numPr>
        <w:ind w:left="1560"/>
      </w:pPr>
      <w:r>
        <w:t xml:space="preserve">Consulta de Comprobante en SUNAT: </w:t>
      </w:r>
      <w:hyperlink r:id="rId11" w:history="1">
        <w:r>
          <w:rPr>
            <w:rStyle w:val="Hipervnculo"/>
          </w:rPr>
          <w:t>http://www.sunat.gob.pe/ol-ti-itconsvalicpe/ConsValiCpe.htm</w:t>
        </w:r>
      </w:hyperlink>
    </w:p>
    <w:p w14:paraId="3CE1281F" w14:textId="6C361BF2" w:rsidR="00335CDA" w:rsidRDefault="00335CDA" w:rsidP="00335CDA">
      <w:pPr>
        <w:pStyle w:val="Prrafodelista"/>
        <w:numPr>
          <w:ilvl w:val="0"/>
          <w:numId w:val="34"/>
        </w:numPr>
        <w:ind w:left="1560"/>
      </w:pPr>
      <w:r>
        <w:t xml:space="preserve">Consulta de RUC: </w:t>
      </w:r>
      <w:hyperlink r:id="rId12" w:history="1">
        <w:r>
          <w:rPr>
            <w:rStyle w:val="Hipervnculo"/>
          </w:rPr>
          <w:t>https://e-consultaruc.sunat.gob.pe/cl-ti-itmrconsruc/jcrS00Alias</w:t>
        </w:r>
      </w:hyperlink>
      <w:r w:rsidRPr="00A060A4">
        <w:t xml:space="preserve"> </w:t>
      </w:r>
    </w:p>
    <w:p w14:paraId="5787EE18" w14:textId="66478B1B" w:rsidR="00335CDA" w:rsidRDefault="00335CDA" w:rsidP="00335CDA">
      <w:pPr>
        <w:pStyle w:val="Prrafodelista"/>
        <w:numPr>
          <w:ilvl w:val="0"/>
          <w:numId w:val="34"/>
        </w:numPr>
        <w:ind w:left="1560"/>
      </w:pPr>
      <w:r>
        <w:t xml:space="preserve">Revisar Ubigeo: </w:t>
      </w:r>
      <w:hyperlink r:id="rId13" w:history="1">
        <w:r>
          <w:rPr>
            <w:rStyle w:val="Hipervnculo"/>
          </w:rPr>
          <w:t>http://webinei.inei.gob.pe:8080/sisconcode/proyecto/index.htm?proyectoTitulo=UBIGEO&amp;proyectoId=3</w:t>
        </w:r>
      </w:hyperlink>
    </w:p>
    <w:p w14:paraId="61B0702F" w14:textId="150B5CDC" w:rsidR="00335CDA" w:rsidRDefault="00335CDA" w:rsidP="00335CDA">
      <w:pPr>
        <w:pStyle w:val="Prrafodelista"/>
        <w:numPr>
          <w:ilvl w:val="0"/>
          <w:numId w:val="34"/>
        </w:numPr>
        <w:ind w:left="1560"/>
      </w:pPr>
      <w:r>
        <w:t xml:space="preserve">Actualización de Guías por parte de SUNAT: </w:t>
      </w:r>
      <w:hyperlink r:id="rId14" w:history="1">
        <w:r>
          <w:rPr>
            <w:rStyle w:val="Hipervnculo"/>
          </w:rPr>
          <w:t>https://cpe.sunat.gob.pe/node/88</w:t>
        </w:r>
      </w:hyperlink>
    </w:p>
    <w:p w14:paraId="6FF625EE" w14:textId="335FECE7" w:rsidR="00335CDA" w:rsidRPr="00577C39" w:rsidRDefault="00335CDA" w:rsidP="00335CDA">
      <w:pPr>
        <w:pStyle w:val="Prrafodelista"/>
        <w:numPr>
          <w:ilvl w:val="0"/>
          <w:numId w:val="34"/>
        </w:numPr>
        <w:ind w:left="1560"/>
        <w:rPr>
          <w:lang w:val="pt-BR"/>
        </w:rPr>
      </w:pPr>
      <w:r w:rsidRPr="00577C39">
        <w:rPr>
          <w:lang w:val="pt-BR"/>
        </w:rPr>
        <w:t xml:space="preserve">Anexo de UBL: </w:t>
      </w:r>
      <w:hyperlink r:id="rId15" w:history="1">
        <w:r w:rsidRPr="00577C39">
          <w:rPr>
            <w:rStyle w:val="Hipervnculo"/>
            <w:lang w:val="pt-BR"/>
          </w:rPr>
          <w:t>http://www.sunat.gob.pe/legislacion/superin/2017/anexoI,J,K-245-2017.pdf</w:t>
        </w:r>
      </w:hyperlink>
    </w:p>
    <w:p w14:paraId="02101A5C" w14:textId="1BAA0253" w:rsidR="00335CDA" w:rsidRPr="00577C39" w:rsidRDefault="00335CDA" w:rsidP="00335CDA">
      <w:pPr>
        <w:pStyle w:val="Prrafodelista"/>
        <w:numPr>
          <w:ilvl w:val="0"/>
          <w:numId w:val="34"/>
        </w:numPr>
        <w:ind w:left="1560"/>
        <w:rPr>
          <w:lang w:val="pt-BR"/>
        </w:rPr>
      </w:pPr>
      <w:proofErr w:type="spellStart"/>
      <w:r w:rsidRPr="00577C39">
        <w:rPr>
          <w:lang w:val="pt-BR"/>
        </w:rPr>
        <w:t>Facturador</w:t>
      </w:r>
      <w:proofErr w:type="spellEnd"/>
      <w:r w:rsidRPr="00577C39">
        <w:rPr>
          <w:lang w:val="pt-BR"/>
        </w:rPr>
        <w:t xml:space="preserve"> ITC: </w:t>
      </w:r>
      <w:hyperlink r:id="rId16" w:history="1">
        <w:r w:rsidRPr="00577C39">
          <w:rPr>
            <w:rStyle w:val="Hipervnculo"/>
            <w:lang w:val="pt-BR"/>
          </w:rPr>
          <w:t>https://see.itc.com.pe/facturador/acceso/login</w:t>
        </w:r>
      </w:hyperlink>
    </w:p>
    <w:p w14:paraId="6427E066" w14:textId="27A12F8C" w:rsidR="00335CDA" w:rsidRDefault="00335CDA" w:rsidP="00335CDA">
      <w:pPr>
        <w:pStyle w:val="Prrafodelista"/>
        <w:numPr>
          <w:ilvl w:val="0"/>
          <w:numId w:val="34"/>
        </w:numPr>
        <w:ind w:left="1560"/>
      </w:pPr>
      <w:r>
        <w:t xml:space="preserve">Portal ITC: </w:t>
      </w:r>
      <w:hyperlink r:id="rId17" w:history="1">
        <w:r>
          <w:rPr>
            <w:rStyle w:val="Hipervnculo"/>
          </w:rPr>
          <w:t>https://see.itc.com.pe/admin/Fact/Login</w:t>
        </w:r>
      </w:hyperlink>
    </w:p>
    <w:p w14:paraId="6DA9C54E" w14:textId="2D5A5132" w:rsidR="00335CDA" w:rsidRDefault="00335CDA" w:rsidP="00335CDA">
      <w:pPr>
        <w:pStyle w:val="Prrafodelista"/>
        <w:numPr>
          <w:ilvl w:val="0"/>
          <w:numId w:val="34"/>
        </w:numPr>
        <w:ind w:left="1560"/>
      </w:pPr>
      <w:proofErr w:type="spellStart"/>
      <w:r>
        <w:t>Encripción</w:t>
      </w:r>
      <w:proofErr w:type="spellEnd"/>
      <w:r>
        <w:t xml:space="preserve">: </w:t>
      </w:r>
      <w:hyperlink r:id="rId18" w:history="1">
        <w:r>
          <w:rPr>
            <w:rStyle w:val="Hipervnculo"/>
          </w:rPr>
          <w:t>https://see.itc.com.pe/facturador/otros/encripta</w:t>
        </w:r>
      </w:hyperlink>
      <w:r>
        <w:t xml:space="preserve"> (Previamente iniciar sesión)</w:t>
      </w:r>
    </w:p>
    <w:p w14:paraId="7CE9B929" w14:textId="46569375" w:rsidR="00335CDA" w:rsidRDefault="00335CDA" w:rsidP="00335CDA">
      <w:pPr>
        <w:pStyle w:val="Prrafodelista"/>
        <w:numPr>
          <w:ilvl w:val="0"/>
          <w:numId w:val="34"/>
        </w:numPr>
        <w:ind w:left="1560"/>
      </w:pPr>
      <w:r>
        <w:t xml:space="preserve">Ambiente de Pruebas: </w:t>
      </w:r>
      <w:hyperlink r:id="rId19" w:history="1">
        <w:r>
          <w:rPr>
            <w:rStyle w:val="Hipervnculo"/>
          </w:rPr>
          <w:t>http://testsee.itc.com.pe/admin_/Fact/Login</w:t>
        </w:r>
      </w:hyperlink>
      <w:r>
        <w:t xml:space="preserve"> (Portal)</w:t>
      </w:r>
    </w:p>
    <w:p w14:paraId="467B2BDD" w14:textId="4EDEF3D4" w:rsidR="00335CDA" w:rsidRPr="00A060A4" w:rsidRDefault="00335CDA" w:rsidP="00335CDA">
      <w:pPr>
        <w:pStyle w:val="Prrafodelista"/>
        <w:numPr>
          <w:ilvl w:val="0"/>
          <w:numId w:val="34"/>
        </w:numPr>
        <w:ind w:left="1560"/>
      </w:pPr>
      <w:r>
        <w:t xml:space="preserve">Ambiente de Pruebas: </w:t>
      </w:r>
      <w:hyperlink r:id="rId20" w:history="1">
        <w:r>
          <w:rPr>
            <w:rStyle w:val="Hipervnculo"/>
          </w:rPr>
          <w:t>https://testsee.itc.com.pe/facturador/acceso/login</w:t>
        </w:r>
      </w:hyperlink>
      <w:r>
        <w:t xml:space="preserve"> (Facturador)</w:t>
      </w:r>
    </w:p>
    <w:p w14:paraId="3C16C8DC" w14:textId="77777777" w:rsidR="000D1D67" w:rsidRDefault="000D1D67" w:rsidP="004C5631">
      <w:pPr>
        <w:pStyle w:val="Ttulo1"/>
      </w:pPr>
      <w:bookmarkStart w:id="4" w:name="_Toc46106176"/>
      <w:r>
        <w:t>ALTA – FACTURADOR WEB</w:t>
      </w:r>
      <w:bookmarkEnd w:id="4"/>
    </w:p>
    <w:p w14:paraId="512480CE" w14:textId="77777777" w:rsidR="00417F4D" w:rsidRDefault="00417F4D" w:rsidP="00417F4D">
      <w:pPr>
        <w:pStyle w:val="Ttulo2"/>
      </w:pPr>
      <w:bookmarkStart w:id="5" w:name="_Toc46106177"/>
      <w:r>
        <w:t>INFORMACIÓN DE LA EMPRESA</w:t>
      </w:r>
      <w:bookmarkEnd w:id="5"/>
      <w:r>
        <w:br/>
      </w:r>
    </w:p>
    <w:p w14:paraId="006E335C" w14:textId="77777777" w:rsidR="000D1D67" w:rsidRDefault="000D1D67" w:rsidP="00417F4D">
      <w:pPr>
        <w:pStyle w:val="Prrafodelista"/>
      </w:pPr>
      <w:r>
        <w:t>El primer paso para dar de alta en el facturador web es obtener la información de la empresa</w:t>
      </w:r>
      <w:r w:rsidR="0098725E">
        <w:t xml:space="preserve"> mediante el correo enviado por la empresa</w:t>
      </w:r>
      <w:r w:rsidR="00C6322F">
        <w:t xml:space="preserve">. </w:t>
      </w:r>
      <w:r w:rsidR="0098725E">
        <w:t xml:space="preserve">Se </w:t>
      </w:r>
      <w:r w:rsidR="00FF71D0">
        <w:t>tendrá</w:t>
      </w:r>
      <w:r w:rsidR="0098725E">
        <w:t xml:space="preserve"> los siguientes datos:</w:t>
      </w:r>
    </w:p>
    <w:p w14:paraId="1EB4FFB4" w14:textId="77777777" w:rsidR="0098725E" w:rsidRDefault="0098725E" w:rsidP="0098725E">
      <w:pPr>
        <w:pStyle w:val="Prrafodelista"/>
      </w:pPr>
    </w:p>
    <w:p w14:paraId="20C26779" w14:textId="77777777" w:rsidR="0098725E" w:rsidRDefault="0098725E" w:rsidP="00EF6E3A">
      <w:pPr>
        <w:pStyle w:val="Prrafodelista"/>
        <w:numPr>
          <w:ilvl w:val="0"/>
          <w:numId w:val="3"/>
        </w:numPr>
      </w:pPr>
      <w:r>
        <w:t>Número de RUC</w:t>
      </w:r>
    </w:p>
    <w:p w14:paraId="5D084C15" w14:textId="77777777" w:rsidR="0098725E" w:rsidRDefault="0098725E" w:rsidP="00EF6E3A">
      <w:pPr>
        <w:pStyle w:val="Prrafodelista"/>
        <w:numPr>
          <w:ilvl w:val="0"/>
          <w:numId w:val="3"/>
        </w:numPr>
      </w:pPr>
      <w:r>
        <w:t>Razón Social</w:t>
      </w:r>
    </w:p>
    <w:p w14:paraId="225BAFE3" w14:textId="77777777" w:rsidR="0098725E" w:rsidRDefault="0098725E" w:rsidP="00EF6E3A">
      <w:pPr>
        <w:pStyle w:val="Prrafodelista"/>
        <w:numPr>
          <w:ilvl w:val="0"/>
          <w:numId w:val="3"/>
        </w:numPr>
      </w:pPr>
      <w:r>
        <w:t>Domicilio Fiscal</w:t>
      </w:r>
    </w:p>
    <w:p w14:paraId="327768FD" w14:textId="77777777" w:rsidR="001C43DA" w:rsidRDefault="001C43DA" w:rsidP="00EF6E3A">
      <w:pPr>
        <w:pStyle w:val="Prrafodelista"/>
        <w:numPr>
          <w:ilvl w:val="0"/>
          <w:numId w:val="3"/>
        </w:numPr>
      </w:pPr>
      <w:r>
        <w:t xml:space="preserve">Imagen de Logo con formato png o </w:t>
      </w:r>
      <w:proofErr w:type="spellStart"/>
      <w:r>
        <w:t>jpg</w:t>
      </w:r>
      <w:proofErr w:type="spellEnd"/>
    </w:p>
    <w:p w14:paraId="2A037D5D" w14:textId="77777777" w:rsidR="00080396" w:rsidRDefault="00080396" w:rsidP="00EF6E3A">
      <w:pPr>
        <w:pStyle w:val="Prrafodelista"/>
        <w:numPr>
          <w:ilvl w:val="0"/>
          <w:numId w:val="3"/>
        </w:numPr>
      </w:pPr>
      <w:r>
        <w:t>Correo electrónico para enviar los comprobantes</w:t>
      </w:r>
    </w:p>
    <w:p w14:paraId="62ED2F40" w14:textId="77777777" w:rsidR="00080396" w:rsidRDefault="00080396" w:rsidP="00EF6E3A">
      <w:pPr>
        <w:pStyle w:val="Prrafodelista"/>
        <w:numPr>
          <w:ilvl w:val="0"/>
          <w:numId w:val="3"/>
        </w:numPr>
      </w:pPr>
      <w:r>
        <w:t>Teléfonos de la empresa (opcional)</w:t>
      </w:r>
    </w:p>
    <w:p w14:paraId="403A9B9E" w14:textId="77777777" w:rsidR="00080396" w:rsidRDefault="00080396" w:rsidP="00EF6E3A">
      <w:pPr>
        <w:pStyle w:val="Prrafodelista"/>
        <w:numPr>
          <w:ilvl w:val="0"/>
          <w:numId w:val="3"/>
        </w:numPr>
      </w:pPr>
      <w:r>
        <w:t>Página web de la empresa (opcional)</w:t>
      </w:r>
    </w:p>
    <w:p w14:paraId="2370CF6C" w14:textId="77777777" w:rsidR="00080396" w:rsidRDefault="00080396" w:rsidP="00EF6E3A">
      <w:pPr>
        <w:pStyle w:val="Prrafodelista"/>
        <w:numPr>
          <w:ilvl w:val="0"/>
          <w:numId w:val="3"/>
        </w:numPr>
      </w:pPr>
      <w:r>
        <w:t>Correo electrónico de la empresa (opcional)</w:t>
      </w:r>
    </w:p>
    <w:p w14:paraId="39D21F9A" w14:textId="77777777" w:rsidR="008102DA" w:rsidRDefault="008102DA" w:rsidP="00EF6E3A">
      <w:pPr>
        <w:pStyle w:val="Prrafodelista"/>
        <w:numPr>
          <w:ilvl w:val="0"/>
          <w:numId w:val="3"/>
        </w:numPr>
      </w:pPr>
      <w:r>
        <w:t>Números de cuentas de entidades bancarias (opcional)</w:t>
      </w:r>
    </w:p>
    <w:p w14:paraId="4D1327B8" w14:textId="77777777" w:rsidR="00080396" w:rsidRDefault="00080396" w:rsidP="00EF6E3A">
      <w:pPr>
        <w:pStyle w:val="Prrafodelista"/>
        <w:numPr>
          <w:ilvl w:val="0"/>
          <w:numId w:val="3"/>
        </w:numPr>
      </w:pPr>
      <w:r>
        <w:t>Número de cuenta del Banco de la Nación de detracción (opcional)</w:t>
      </w:r>
    </w:p>
    <w:p w14:paraId="72E79056" w14:textId="77777777" w:rsidR="001C43DA" w:rsidRDefault="001C43DA" w:rsidP="00EF6E3A">
      <w:pPr>
        <w:pStyle w:val="Prrafodelista"/>
        <w:numPr>
          <w:ilvl w:val="0"/>
          <w:numId w:val="3"/>
        </w:numPr>
      </w:pPr>
      <w:r>
        <w:t xml:space="preserve">Tipo de Facturador, puede ser </w:t>
      </w:r>
      <w:r w:rsidR="00B14A80">
        <w:t xml:space="preserve">facturador, </w:t>
      </w:r>
      <w:r>
        <w:t>maestro de producto o inventarios.</w:t>
      </w:r>
    </w:p>
    <w:p w14:paraId="74CA13F6" w14:textId="77777777" w:rsidR="00A426A6" w:rsidRDefault="00A426A6" w:rsidP="00A426A6">
      <w:pPr>
        <w:pStyle w:val="Prrafodelista"/>
        <w:ind w:left="1429"/>
      </w:pPr>
    </w:p>
    <w:p w14:paraId="389932EC" w14:textId="77777777" w:rsidR="0098725E" w:rsidRDefault="0098725E" w:rsidP="0098725E">
      <w:pPr>
        <w:ind w:left="709"/>
      </w:pPr>
      <w:r w:rsidRPr="0098725E">
        <w:rPr>
          <w:highlight w:val="yellow"/>
        </w:rPr>
        <w:t>EXCEPCIONES:</w:t>
      </w:r>
    </w:p>
    <w:p w14:paraId="68434EFD" w14:textId="77777777" w:rsidR="00222382" w:rsidRDefault="00D53452" w:rsidP="00EF6E3A">
      <w:pPr>
        <w:pStyle w:val="Prrafodelista"/>
        <w:numPr>
          <w:ilvl w:val="0"/>
          <w:numId w:val="4"/>
        </w:numPr>
        <w:ind w:left="1418"/>
      </w:pPr>
      <w:r>
        <w:t xml:space="preserve">Si solo envían el número de RUC, </w:t>
      </w:r>
      <w:r w:rsidR="00FF71D0">
        <w:t>se utiliza</w:t>
      </w:r>
      <w:r>
        <w:t xml:space="preserve"> el siguiente enlace: </w:t>
      </w:r>
      <w:r>
        <w:br/>
      </w:r>
      <w:hyperlink r:id="rId21" w:history="1">
        <w:r w:rsidRPr="00C6322F">
          <w:rPr>
            <w:rStyle w:val="Hipervnculo"/>
            <w:color w:val="1B587C" w:themeColor="accent3"/>
          </w:rPr>
          <w:t>https://e-consultaruc.sunat.gob.pe/cl-ti-itmrconsruc/jcrS00Alias</w:t>
        </w:r>
      </w:hyperlink>
      <w:r w:rsidRPr="00C6322F">
        <w:rPr>
          <w:color w:val="1B587C" w:themeColor="accent3"/>
        </w:rPr>
        <w:t xml:space="preserve"> </w:t>
      </w:r>
      <w:r>
        <w:t>donde se extraerá los principales datos.</w:t>
      </w:r>
      <w:r w:rsidR="0098725E">
        <w:t xml:space="preserve"> </w:t>
      </w:r>
    </w:p>
    <w:p w14:paraId="793A3625" w14:textId="77777777" w:rsidR="00C6322F" w:rsidRDefault="00C6322F" w:rsidP="00EF6E3A">
      <w:pPr>
        <w:pStyle w:val="Prrafodelista"/>
        <w:numPr>
          <w:ilvl w:val="0"/>
          <w:numId w:val="4"/>
        </w:numPr>
        <w:ind w:left="1418"/>
      </w:pPr>
      <w:r>
        <w:lastRenderedPageBreak/>
        <w:t>En el caso que sea una empresa de una persona jurídica; es decir que s</w:t>
      </w:r>
      <w:r w:rsidR="005A79DA">
        <w:t>ea una persona con RUC se obtendrá</w:t>
      </w:r>
      <w:r>
        <w:t xml:space="preserve"> los siguientes datos:</w:t>
      </w:r>
      <w:r w:rsidR="00D53452">
        <w:t xml:space="preserve"> número de RUC, razón comercial y domicilio.</w:t>
      </w:r>
    </w:p>
    <w:p w14:paraId="493C1B68" w14:textId="77777777" w:rsidR="000D1D67" w:rsidRDefault="000D1D67" w:rsidP="000D1D67"/>
    <w:p w14:paraId="21F44943" w14:textId="77777777" w:rsidR="00417F4D" w:rsidRDefault="00417F4D" w:rsidP="00417F4D">
      <w:pPr>
        <w:pStyle w:val="Ttulo2"/>
      </w:pPr>
      <w:bookmarkStart w:id="6" w:name="_Toc46106178"/>
      <w:r>
        <w:t>REGISTRO DE LA EMPRESA</w:t>
      </w:r>
      <w:bookmarkEnd w:id="6"/>
    </w:p>
    <w:p w14:paraId="33AB5912" w14:textId="77777777" w:rsidR="000D1D67" w:rsidRDefault="00417F4D" w:rsidP="00417F4D">
      <w:pPr>
        <w:pStyle w:val="Prrafodelista"/>
      </w:pPr>
      <w:r>
        <w:br/>
      </w:r>
      <w:r w:rsidR="00C6322F">
        <w:t xml:space="preserve">El segundo paso es el registro de la empresa </w:t>
      </w:r>
      <w:r w:rsidR="005A79DA">
        <w:t>como nuestro cliente. Se completa</w:t>
      </w:r>
      <w:r w:rsidR="00C6322F">
        <w:t xml:space="preserve"> la plantilla </w:t>
      </w:r>
      <w:r w:rsidR="00E872C0">
        <w:t xml:space="preserve">adjunta </w:t>
      </w:r>
      <w:r w:rsidR="002F1019">
        <w:rPr>
          <w:b/>
        </w:rPr>
        <w:t>ALTA_FACTURADOR_</w:t>
      </w:r>
      <w:r w:rsidR="00C6322F" w:rsidRPr="00C6322F">
        <w:rPr>
          <w:b/>
        </w:rPr>
        <w:t>WEB</w:t>
      </w:r>
      <w:r w:rsidR="00C6322F">
        <w:rPr>
          <w:b/>
        </w:rPr>
        <w:t xml:space="preserve"> </w:t>
      </w:r>
      <w:r w:rsidR="00C6322F">
        <w:t>con los siguientes datos:</w:t>
      </w:r>
    </w:p>
    <w:p w14:paraId="4F84D730" w14:textId="77777777" w:rsidR="001331CC" w:rsidRDefault="001331CC" w:rsidP="001331CC">
      <w:pPr>
        <w:pStyle w:val="Prrafodelista"/>
      </w:pPr>
    </w:p>
    <w:p w14:paraId="36402980" w14:textId="77777777" w:rsidR="001331CC" w:rsidRPr="00417F4D" w:rsidRDefault="00417F4D" w:rsidP="00417F4D">
      <w:pPr>
        <w:pStyle w:val="Ttulo3"/>
      </w:pPr>
      <w:bookmarkStart w:id="7" w:name="_Toc46106179"/>
      <w:r>
        <w:t>PARA LA CABECERA</w:t>
      </w:r>
      <w:bookmarkEnd w:id="7"/>
    </w:p>
    <w:p w14:paraId="5684DDE7" w14:textId="77777777" w:rsidR="00C6322F" w:rsidRDefault="00C6322F" w:rsidP="00C6322F">
      <w:pPr>
        <w:pStyle w:val="Prrafodelista"/>
      </w:pPr>
    </w:p>
    <w:p w14:paraId="4241CEEB" w14:textId="77777777" w:rsidR="00C6322F" w:rsidRPr="00A7131D" w:rsidRDefault="00C6322F" w:rsidP="00EF6E3A">
      <w:pPr>
        <w:pStyle w:val="Prrafodelista"/>
        <w:numPr>
          <w:ilvl w:val="0"/>
          <w:numId w:val="1"/>
        </w:numPr>
      </w:pPr>
      <w:r>
        <w:t>NUM_COD_EMISOR</w:t>
      </w:r>
      <w:r w:rsidR="000749CD">
        <w:t xml:space="preserve">: </w:t>
      </w:r>
      <w:r w:rsidR="005A79DA">
        <w:t xml:space="preserve">se extrae </w:t>
      </w:r>
      <w:r w:rsidR="00A7131D">
        <w:t xml:space="preserve">el último número de código de la base datos </w:t>
      </w:r>
      <w:proofErr w:type="spellStart"/>
      <w:r w:rsidR="00A7131D" w:rsidRPr="00A7131D">
        <w:rPr>
          <w:color w:val="FF0000"/>
        </w:rPr>
        <w:t>bd_facturador</w:t>
      </w:r>
      <w:r w:rsidR="00BE792A">
        <w:rPr>
          <w:color w:val="FF0000"/>
        </w:rPr>
        <w:t>inventarios_itc</w:t>
      </w:r>
      <w:proofErr w:type="spellEnd"/>
      <w:r w:rsidR="00A7131D" w:rsidRPr="00A7131D">
        <w:rPr>
          <w:color w:val="FF0000"/>
        </w:rPr>
        <w:t xml:space="preserve"> </w:t>
      </w:r>
      <w:r w:rsidR="00A7131D">
        <w:t xml:space="preserve">consultando la tabla </w:t>
      </w:r>
      <w:proofErr w:type="spellStart"/>
      <w:r w:rsidR="00A7131D" w:rsidRPr="00A7131D">
        <w:rPr>
          <w:color w:val="FF0000"/>
        </w:rPr>
        <w:t>tbl_emisor</w:t>
      </w:r>
      <w:proofErr w:type="spellEnd"/>
      <w:r w:rsidR="00A7131D">
        <w:rPr>
          <w:color w:val="FF0000"/>
        </w:rPr>
        <w:t>.</w:t>
      </w:r>
    </w:p>
    <w:p w14:paraId="71ABEBB4" w14:textId="77777777" w:rsidR="00A7131D" w:rsidRDefault="00A7131D" w:rsidP="00EF6E3A">
      <w:pPr>
        <w:pStyle w:val="Prrafodelista"/>
        <w:numPr>
          <w:ilvl w:val="0"/>
          <w:numId w:val="1"/>
        </w:numPr>
      </w:pPr>
      <w:r w:rsidRPr="00A7131D">
        <w:t>NUM_RUC_EMIS</w:t>
      </w:r>
      <w:r w:rsidR="000749CD">
        <w:t xml:space="preserve">: </w:t>
      </w:r>
      <w:r w:rsidR="005A79DA">
        <w:t xml:space="preserve">se agrega </w:t>
      </w:r>
      <w:r>
        <w:t>de los datos del primer paso.</w:t>
      </w:r>
    </w:p>
    <w:p w14:paraId="6B7E4C87" w14:textId="77777777" w:rsidR="00A7131D" w:rsidRDefault="000749CD" w:rsidP="00EF6E3A">
      <w:pPr>
        <w:pStyle w:val="Prrafodelista"/>
        <w:numPr>
          <w:ilvl w:val="0"/>
          <w:numId w:val="1"/>
        </w:numPr>
      </w:pPr>
      <w:r w:rsidRPr="000749CD">
        <w:t>NOM_RZN_SOC_EMIS</w:t>
      </w:r>
      <w:r>
        <w:t>: se agrega de los datos del primer paso.</w:t>
      </w:r>
    </w:p>
    <w:p w14:paraId="674AC5DC" w14:textId="77777777" w:rsidR="000749CD" w:rsidRPr="000749CD" w:rsidRDefault="000749CD" w:rsidP="00EF6E3A">
      <w:pPr>
        <w:pStyle w:val="Prrafodelista"/>
        <w:numPr>
          <w:ilvl w:val="0"/>
          <w:numId w:val="1"/>
        </w:numPr>
      </w:pPr>
      <w:r w:rsidRPr="000749CD">
        <w:t>COD_UBI_EMIS</w:t>
      </w:r>
      <w:r>
        <w:t>: se obt</w:t>
      </w:r>
      <w:r w:rsidR="005A79DA">
        <w:t>iene</w:t>
      </w:r>
      <w:r>
        <w:t xml:space="preserve"> a partir del domicilio fiscal donde se consultará en el siguiente enlace: </w:t>
      </w:r>
      <w:hyperlink r:id="rId22" w:history="1">
        <w:r w:rsidRPr="000749CD">
          <w:rPr>
            <w:rStyle w:val="Hipervnculo"/>
            <w:color w:val="1B587C" w:themeColor="accent3"/>
          </w:rPr>
          <w:t>http://webinei.inei.gob.pe:8080/sisconcode/proyecto/index.htm?proyectoTitulo=UBIGEO&amp;proyectoId=3</w:t>
        </w:r>
      </w:hyperlink>
      <w:r w:rsidRPr="000749CD">
        <w:rPr>
          <w:color w:val="1B587C" w:themeColor="accent3"/>
        </w:rPr>
        <w:t xml:space="preserve"> </w:t>
      </w:r>
    </w:p>
    <w:p w14:paraId="3A957BA3" w14:textId="77777777" w:rsidR="000749CD" w:rsidRDefault="000749CD" w:rsidP="00EF6E3A">
      <w:pPr>
        <w:pStyle w:val="Prrafodelista"/>
        <w:numPr>
          <w:ilvl w:val="0"/>
          <w:numId w:val="1"/>
        </w:numPr>
      </w:pPr>
      <w:r w:rsidRPr="000749CD">
        <w:t>TXT_DMCL_FISC_EMIS</w:t>
      </w:r>
      <w:r>
        <w:t>: se agrega de los datos del primer paso.</w:t>
      </w:r>
    </w:p>
    <w:p w14:paraId="13B4F994" w14:textId="77777777" w:rsidR="000749CD" w:rsidRDefault="000749CD" w:rsidP="00EF6E3A">
      <w:pPr>
        <w:pStyle w:val="Prrafodelista"/>
        <w:numPr>
          <w:ilvl w:val="0"/>
          <w:numId w:val="1"/>
        </w:numPr>
      </w:pPr>
      <w:r>
        <w:t>TXT_PROV_EMIS, TXT_DPTO_EMIS, TXT_DISTR_EMIS, TXT_URB_EMIS: se e</w:t>
      </w:r>
      <w:r w:rsidR="005A79DA">
        <w:t xml:space="preserve">xtrae </w:t>
      </w:r>
      <w:r>
        <w:t>del domicilio fiscal.</w:t>
      </w:r>
    </w:p>
    <w:p w14:paraId="20D762AF" w14:textId="77777777" w:rsidR="001331CC" w:rsidRDefault="0098725E" w:rsidP="00EF6E3A">
      <w:pPr>
        <w:pStyle w:val="Prrafodelista"/>
        <w:numPr>
          <w:ilvl w:val="0"/>
          <w:numId w:val="1"/>
        </w:numPr>
      </w:pPr>
      <w:r w:rsidRPr="0098725E">
        <w:t>NUM_CTA_BN_DETRAC</w:t>
      </w:r>
      <w:r>
        <w:t xml:space="preserve">: </w:t>
      </w:r>
      <w:r w:rsidR="001331CC">
        <w:t>se extrae del primer paso.</w:t>
      </w:r>
    </w:p>
    <w:p w14:paraId="01F184BB" w14:textId="77777777" w:rsidR="001331CC" w:rsidRDefault="001331CC" w:rsidP="001331CC">
      <w:pPr>
        <w:ind w:left="709"/>
      </w:pPr>
      <w:r w:rsidRPr="001331CC">
        <w:rPr>
          <w:highlight w:val="yellow"/>
        </w:rPr>
        <w:t>EXCEPCIONES:</w:t>
      </w:r>
    </w:p>
    <w:p w14:paraId="297DB368" w14:textId="77777777" w:rsidR="001331CC" w:rsidRDefault="001331CC" w:rsidP="00EF6E3A">
      <w:pPr>
        <w:pStyle w:val="Prrafodelista"/>
        <w:numPr>
          <w:ilvl w:val="0"/>
          <w:numId w:val="1"/>
        </w:numPr>
      </w:pPr>
      <w:proofErr w:type="gramStart"/>
      <w:r>
        <w:t>Los restantes campos se mant</w:t>
      </w:r>
      <w:r w:rsidR="005A79DA">
        <w:t>iene</w:t>
      </w:r>
      <w:proofErr w:type="gramEnd"/>
      <w:r>
        <w:t xml:space="preserve"> con los datos de la plantilla</w:t>
      </w:r>
    </w:p>
    <w:p w14:paraId="56585C79" w14:textId="77777777" w:rsidR="001331CC" w:rsidRDefault="001331CC" w:rsidP="00EF6E3A">
      <w:pPr>
        <w:pStyle w:val="Prrafodelista"/>
        <w:numPr>
          <w:ilvl w:val="0"/>
          <w:numId w:val="1"/>
        </w:numPr>
      </w:pPr>
      <w:r>
        <w:t xml:space="preserve">Si el dato de domicilio fiscal no especifique el dato TXT_URB_EMIS, se agrega un dato </w:t>
      </w:r>
      <w:proofErr w:type="gramStart"/>
      <w:r>
        <w:t>parecido</w:t>
      </w:r>
      <w:proofErr w:type="gramEnd"/>
      <w:r>
        <w:t xml:space="preserve"> por ejemplo: jirón, avenida, interior de oficina, entre otros.</w:t>
      </w:r>
    </w:p>
    <w:p w14:paraId="16E06793" w14:textId="77777777" w:rsidR="001331CC" w:rsidRDefault="001331CC" w:rsidP="00EF6E3A">
      <w:pPr>
        <w:pStyle w:val="Prrafodelista"/>
        <w:numPr>
          <w:ilvl w:val="0"/>
          <w:numId w:val="1"/>
        </w:numPr>
      </w:pPr>
      <w:r>
        <w:t xml:space="preserve">El dato </w:t>
      </w:r>
      <w:r w:rsidRPr="0098725E">
        <w:t>NUM_CTA_BN_DETRAC</w:t>
      </w:r>
      <w:r>
        <w:t xml:space="preserve"> es opcional. De tal forma, que se mantend</w:t>
      </w:r>
      <w:r w:rsidR="005A79DA">
        <w:t>rá</w:t>
      </w:r>
      <w:r>
        <w:t xml:space="preserve"> vacío sino se tiene el dato.</w:t>
      </w:r>
    </w:p>
    <w:p w14:paraId="39F22F2B" w14:textId="77777777" w:rsidR="001331CC" w:rsidRDefault="001331CC" w:rsidP="001331CC">
      <w:pPr>
        <w:ind w:left="1080"/>
      </w:pPr>
    </w:p>
    <w:p w14:paraId="1B086A60" w14:textId="77777777" w:rsidR="00417F4D" w:rsidRDefault="00417F4D" w:rsidP="00417F4D">
      <w:pPr>
        <w:pStyle w:val="Ttulo3"/>
      </w:pPr>
      <w:bookmarkStart w:id="8" w:name="_Toc46106180"/>
      <w:r>
        <w:t>PARA LOS PARAMETROS</w:t>
      </w:r>
      <w:bookmarkEnd w:id="8"/>
      <w:r>
        <w:br/>
      </w:r>
    </w:p>
    <w:p w14:paraId="2CE5B1FA" w14:textId="77777777" w:rsidR="001331CC" w:rsidRDefault="001331CC" w:rsidP="00EF6E3A">
      <w:pPr>
        <w:pStyle w:val="Prrafodelista"/>
        <w:numPr>
          <w:ilvl w:val="0"/>
          <w:numId w:val="5"/>
        </w:numPr>
      </w:pPr>
      <w:r w:rsidRPr="001331CC">
        <w:t>COD_EMISOR</w:t>
      </w:r>
      <w:r>
        <w:t xml:space="preserve">: se agrega el mismo de dato de NUM_COD_EMISOR para todos los </w:t>
      </w:r>
      <w:r w:rsidR="008102DA">
        <w:t>cuarenta cuatro</w:t>
      </w:r>
      <w:r>
        <w:t xml:space="preserve"> (</w:t>
      </w:r>
      <w:r w:rsidR="008102DA">
        <w:t>44</w:t>
      </w:r>
      <w:r>
        <w:t xml:space="preserve">) parámetros </w:t>
      </w:r>
    </w:p>
    <w:p w14:paraId="02E99A24" w14:textId="77777777" w:rsidR="00D822D9" w:rsidRPr="00FF71D0" w:rsidRDefault="0035743D" w:rsidP="00EF6E3A">
      <w:pPr>
        <w:pStyle w:val="Prrafodelista"/>
        <w:numPr>
          <w:ilvl w:val="0"/>
          <w:numId w:val="5"/>
        </w:numPr>
      </w:pPr>
      <w:r>
        <w:t xml:space="preserve">El parámetro 019: se </w:t>
      </w:r>
      <w:r w:rsidR="00FF71D0">
        <w:t>completa</w:t>
      </w:r>
      <w:r>
        <w:t xml:space="preserve"> con el nombre </w:t>
      </w:r>
      <w:proofErr w:type="gramStart"/>
      <w:r>
        <w:t xml:space="preserve">del </w:t>
      </w:r>
      <w:r w:rsidR="001C43DA">
        <w:t>imagen</w:t>
      </w:r>
      <w:proofErr w:type="gramEnd"/>
      <w:r w:rsidR="001C43DA">
        <w:t xml:space="preserve"> del l</w:t>
      </w:r>
      <w:r w:rsidR="00FF71D0">
        <w:t xml:space="preserve">ogo de la empresa </w:t>
      </w:r>
      <w:r w:rsidR="00301156">
        <w:t>con</w:t>
      </w:r>
      <w:r w:rsidR="00FF71D0">
        <w:t xml:space="preserve"> el siguiente formato: </w:t>
      </w:r>
      <w:proofErr w:type="spellStart"/>
      <w:r w:rsidR="00FF71D0" w:rsidRPr="00FF71D0">
        <w:rPr>
          <w:b/>
          <w:color w:val="000000" w:themeColor="text1"/>
        </w:rPr>
        <w:t>logo_EMPRESA</w:t>
      </w:r>
      <w:proofErr w:type="spellEnd"/>
      <w:r w:rsidR="005A79DA">
        <w:rPr>
          <w:b/>
          <w:color w:val="000000" w:themeColor="text1"/>
        </w:rPr>
        <w:t xml:space="preserve"> </w:t>
      </w:r>
      <w:r w:rsidR="005A79DA" w:rsidRPr="005A79DA">
        <w:rPr>
          <w:color w:val="000000" w:themeColor="text1"/>
        </w:rPr>
        <w:t>donde se reemplaza el dato EMPRES</w:t>
      </w:r>
      <w:r w:rsidR="00732DC3">
        <w:rPr>
          <w:color w:val="000000" w:themeColor="text1"/>
        </w:rPr>
        <w:t>A por el nombre de la empresa abreviado.</w:t>
      </w:r>
    </w:p>
    <w:p w14:paraId="56CB1425" w14:textId="77777777" w:rsidR="005A79DA" w:rsidRPr="005A79DA" w:rsidRDefault="00FF71D0" w:rsidP="00EF6E3A">
      <w:pPr>
        <w:pStyle w:val="Prrafodelista"/>
        <w:numPr>
          <w:ilvl w:val="0"/>
          <w:numId w:val="5"/>
        </w:numPr>
        <w:ind w:left="1418"/>
      </w:pPr>
      <w:r w:rsidRPr="005A79DA">
        <w:rPr>
          <w:color w:val="000000" w:themeColor="text1"/>
        </w:rPr>
        <w:t>El parámetro 023: se completa</w:t>
      </w:r>
      <w:r w:rsidR="005A79DA">
        <w:t xml:space="preserve"> el siguiente dato: </w:t>
      </w:r>
      <w:r w:rsidR="005A79DA" w:rsidRPr="005A79DA">
        <w:rPr>
          <w:b/>
          <w:color w:val="000000" w:themeColor="text1"/>
        </w:rPr>
        <w:t xml:space="preserve">WsC0nexEMPRESA@ </w:t>
      </w:r>
      <w:r w:rsidR="005A79DA" w:rsidRPr="005A79DA">
        <w:rPr>
          <w:color w:val="000000" w:themeColor="text1"/>
        </w:rPr>
        <w:t xml:space="preserve">donde se reemplaza el dato EMPRESA por el </w:t>
      </w:r>
      <w:r w:rsidR="00732DC3">
        <w:rPr>
          <w:color w:val="000000" w:themeColor="text1"/>
        </w:rPr>
        <w:t xml:space="preserve">nombre de la empresa abreviado </w:t>
      </w:r>
      <w:r w:rsidR="005A79DA">
        <w:rPr>
          <w:color w:val="000000" w:themeColor="text1"/>
        </w:rPr>
        <w:t>y la encriptación del dato de la siguiente forma:</w:t>
      </w:r>
      <w:r w:rsidR="005A79DA">
        <w:rPr>
          <w:color w:val="000000" w:themeColor="text1"/>
        </w:rPr>
        <w:br/>
      </w:r>
    </w:p>
    <w:p w14:paraId="47D0AAB5" w14:textId="77777777" w:rsidR="001331CC" w:rsidRPr="005A79DA" w:rsidRDefault="005A79DA" w:rsidP="00EF6E3A">
      <w:pPr>
        <w:pStyle w:val="Prrafodelista"/>
        <w:numPr>
          <w:ilvl w:val="0"/>
          <w:numId w:val="6"/>
        </w:numPr>
        <w:ind w:left="2127"/>
      </w:pPr>
      <w:r w:rsidRPr="005A79D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Ingresa al facturador: </w:t>
      </w:r>
      <w:hyperlink r:id="rId23" w:history="1">
        <w:r w:rsidRPr="005A79DA">
          <w:rPr>
            <w:rStyle w:val="Hipervnculo"/>
            <w:color w:val="1B587C" w:themeColor="accent3"/>
          </w:rPr>
          <w:t>https://see.itc.com.pe/facturador/acceso/login</w:t>
        </w:r>
      </w:hyperlink>
      <w:r>
        <w:rPr>
          <w:color w:val="1B587C" w:themeColor="accent3"/>
        </w:rPr>
        <w:t xml:space="preserve"> </w:t>
      </w:r>
      <w:r>
        <w:t>con el usuario prueba y contraseña Hola</w:t>
      </w:r>
      <w:r w:rsidRPr="005A79DA">
        <w:rPr>
          <w:color w:val="000000" w:themeColor="text1"/>
        </w:rPr>
        <w:t>@</w:t>
      </w:r>
    </w:p>
    <w:p w14:paraId="2B31B560" w14:textId="77777777" w:rsidR="005A79DA" w:rsidRPr="005A79DA" w:rsidRDefault="005A79DA" w:rsidP="00EF6E3A">
      <w:pPr>
        <w:pStyle w:val="Prrafodelista"/>
        <w:numPr>
          <w:ilvl w:val="0"/>
          <w:numId w:val="6"/>
        </w:numPr>
        <w:ind w:left="2127"/>
      </w:pPr>
      <w:r>
        <w:rPr>
          <w:color w:val="000000" w:themeColor="text1"/>
        </w:rPr>
        <w:t xml:space="preserve">En otra pestaña del navegador, ingresa al siguiente enlace: </w:t>
      </w:r>
      <w:hyperlink r:id="rId24" w:history="1">
        <w:r w:rsidRPr="005A79DA">
          <w:rPr>
            <w:rStyle w:val="Hipervnculo"/>
            <w:color w:val="1B587C" w:themeColor="accent3"/>
          </w:rPr>
          <w:t>https://see.itc.com.pe/facturador/otros/encripta</w:t>
        </w:r>
      </w:hyperlink>
      <w:r>
        <w:t xml:space="preserve">. Se observa dos campos donde el primero se pondrá </w:t>
      </w:r>
      <w:r w:rsidRPr="005A79DA">
        <w:rPr>
          <w:b/>
          <w:color w:val="000000" w:themeColor="text1"/>
        </w:rPr>
        <w:t>WsC0nexEMPRESA@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y presionar el </w:t>
      </w:r>
      <w:proofErr w:type="spellStart"/>
      <w:r>
        <w:rPr>
          <w:color w:val="000000" w:themeColor="text1"/>
        </w:rPr>
        <w:t>Button</w:t>
      </w:r>
      <w:proofErr w:type="spellEnd"/>
      <w:r>
        <w:rPr>
          <w:color w:val="000000" w:themeColor="text1"/>
        </w:rPr>
        <w:t xml:space="preserve"> para encriptar el dato. </w:t>
      </w:r>
      <w:r>
        <w:rPr>
          <w:color w:val="1B587C" w:themeColor="accent3"/>
        </w:rPr>
        <w:br/>
      </w:r>
    </w:p>
    <w:p w14:paraId="2D07F2A0" w14:textId="77777777" w:rsidR="005A79DA" w:rsidRPr="005A79DA" w:rsidRDefault="005A79DA" w:rsidP="005A79DA">
      <w:pPr>
        <w:pStyle w:val="Prrafodelista"/>
        <w:ind w:left="2127"/>
      </w:pPr>
      <w:r>
        <w:rPr>
          <w:noProof/>
          <w:lang w:val="es-PE" w:eastAsia="es-PE"/>
        </w:rPr>
        <w:lastRenderedPageBreak/>
        <w:drawing>
          <wp:inline distT="0" distB="0" distL="0" distR="0" wp14:anchorId="276F8465" wp14:editId="7C36D374">
            <wp:extent cx="4267200" cy="1064828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468" cy="10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BA4B" w14:textId="77777777" w:rsidR="005A79DA" w:rsidRDefault="00080396" w:rsidP="00080396">
      <w:pPr>
        <w:pStyle w:val="Prrafodelista"/>
        <w:ind w:left="2127"/>
      </w:pPr>
      <w:r>
        <w:rPr>
          <w:noProof/>
          <w:lang w:val="es-PE" w:eastAsia="es-PE"/>
        </w:rPr>
        <w:drawing>
          <wp:inline distT="0" distB="0" distL="0" distR="0" wp14:anchorId="5E5B1541" wp14:editId="674B523A">
            <wp:extent cx="4267200" cy="12249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8625" cy="12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A4BE" w14:textId="77777777" w:rsidR="000D1D67" w:rsidRDefault="00080396" w:rsidP="00EF6E3A">
      <w:pPr>
        <w:pStyle w:val="Prrafodelista"/>
        <w:numPr>
          <w:ilvl w:val="0"/>
          <w:numId w:val="7"/>
        </w:numPr>
        <w:ind w:left="1560"/>
      </w:pPr>
      <w:r>
        <w:t xml:space="preserve">El parámetro 025: se extrae </w:t>
      </w:r>
      <w:r w:rsidR="00597441">
        <w:t xml:space="preserve">el dato correo electrónico de la empresa </w:t>
      </w:r>
      <w:r>
        <w:t>del primer paso.</w:t>
      </w:r>
    </w:p>
    <w:p w14:paraId="3F42CA2A" w14:textId="77777777" w:rsidR="00732DC3" w:rsidRDefault="00597441" w:rsidP="00EF6E3A">
      <w:pPr>
        <w:pStyle w:val="Prrafodelista"/>
        <w:numPr>
          <w:ilvl w:val="0"/>
          <w:numId w:val="7"/>
        </w:numPr>
        <w:ind w:left="1560"/>
      </w:pPr>
      <w:r>
        <w:t xml:space="preserve">El parámetro 032: se completa con el nombre de la representación gráfica </w:t>
      </w:r>
      <w:r w:rsidR="00301156">
        <w:t xml:space="preserve">con </w:t>
      </w:r>
      <w:r w:rsidR="00321148">
        <w:t xml:space="preserve">el siguiente formato: </w:t>
      </w:r>
      <w:r w:rsidR="00321148" w:rsidRPr="00732DC3">
        <w:rPr>
          <w:b/>
        </w:rPr>
        <w:t>T</w:t>
      </w:r>
      <w:r w:rsidRPr="00732DC3">
        <w:rPr>
          <w:b/>
        </w:rPr>
        <w:t>emplate_pdf_</w:t>
      </w:r>
      <w:r w:rsidR="00321148" w:rsidRPr="00732DC3">
        <w:rPr>
          <w:b/>
        </w:rPr>
        <w:t>EMPRESA</w:t>
      </w:r>
      <w:r w:rsidRPr="00732DC3">
        <w:rPr>
          <w:b/>
        </w:rPr>
        <w:t xml:space="preserve">.html </w:t>
      </w:r>
      <w:r w:rsidR="00321148" w:rsidRPr="00732DC3">
        <w:rPr>
          <w:color w:val="000000" w:themeColor="text1"/>
        </w:rPr>
        <w:t xml:space="preserve">donde se reemplaza el dato EMPRESA por el </w:t>
      </w:r>
      <w:r w:rsidR="00732DC3">
        <w:rPr>
          <w:color w:val="000000" w:themeColor="text1"/>
        </w:rPr>
        <w:t>nombre de la empresa abreviado</w:t>
      </w:r>
      <w:r w:rsidR="00732DC3">
        <w:t>.</w:t>
      </w:r>
    </w:p>
    <w:p w14:paraId="00528F7E" w14:textId="77777777" w:rsidR="00B12FEA" w:rsidRPr="00321148" w:rsidRDefault="00B12FEA" w:rsidP="00EF6E3A">
      <w:pPr>
        <w:pStyle w:val="Prrafodelista"/>
        <w:numPr>
          <w:ilvl w:val="0"/>
          <w:numId w:val="7"/>
        </w:numPr>
        <w:ind w:left="1560"/>
      </w:pPr>
      <w:r>
        <w:t xml:space="preserve">Parte de la configuración del facturador se encuentra en el parámetro 037: se completa con </w:t>
      </w:r>
      <w:r w:rsidR="00B14A80">
        <w:t>“F” si solo es facturador, “P” si es maestro de productos o “I” si es inventarios.</w:t>
      </w:r>
    </w:p>
    <w:p w14:paraId="7A578D44" w14:textId="77777777" w:rsidR="00321148" w:rsidRDefault="00321148" w:rsidP="00321148">
      <w:pPr>
        <w:ind w:left="709"/>
      </w:pPr>
      <w:r w:rsidRPr="001331CC">
        <w:rPr>
          <w:highlight w:val="yellow"/>
        </w:rPr>
        <w:t>EXCEPCIONES:</w:t>
      </w:r>
    </w:p>
    <w:p w14:paraId="0BD36843" w14:textId="77777777" w:rsidR="00321148" w:rsidRDefault="00321148" w:rsidP="00EF6E3A">
      <w:pPr>
        <w:pStyle w:val="Prrafodelista"/>
        <w:numPr>
          <w:ilvl w:val="0"/>
          <w:numId w:val="1"/>
        </w:numPr>
      </w:pPr>
      <w:proofErr w:type="gramStart"/>
      <w:r>
        <w:t>Los restantes campos se mantiene</w:t>
      </w:r>
      <w:proofErr w:type="gramEnd"/>
      <w:r>
        <w:t xml:space="preserve"> con los datos de la plantilla</w:t>
      </w:r>
      <w:r w:rsidR="005866CE">
        <w:t>.</w:t>
      </w:r>
    </w:p>
    <w:p w14:paraId="48538C42" w14:textId="77777777" w:rsidR="005866CE" w:rsidRDefault="005866CE" w:rsidP="00EF6E3A">
      <w:pPr>
        <w:pStyle w:val="Prrafodelista"/>
        <w:numPr>
          <w:ilvl w:val="0"/>
          <w:numId w:val="1"/>
        </w:numPr>
      </w:pPr>
      <w:r>
        <w:t>Si la imagen del dato del parámetro 019 no se tiene, de igual manera se completa el nombre. Ya que posteriormente se puede solicitar a la empresa cliente.</w:t>
      </w:r>
    </w:p>
    <w:p w14:paraId="4838A97A" w14:textId="77777777" w:rsidR="005866CE" w:rsidRPr="00B14A80" w:rsidRDefault="005866CE" w:rsidP="00EF6E3A">
      <w:pPr>
        <w:pStyle w:val="Prrafodelista"/>
        <w:numPr>
          <w:ilvl w:val="0"/>
          <w:numId w:val="1"/>
        </w:numPr>
      </w:pPr>
      <w:r>
        <w:t xml:space="preserve">Si el dato del parámetro 025 no se tiene, se completa con el correo de soporte de ITC que es siguiente: </w:t>
      </w:r>
      <w:hyperlink r:id="rId27" w:history="1">
        <w:r w:rsidR="00B12FEA" w:rsidRPr="00B12FEA">
          <w:rPr>
            <w:rStyle w:val="Hipervnculo"/>
            <w:color w:val="1B587C" w:themeColor="accent3"/>
          </w:rPr>
          <w:t>soporte@itc.com.pe</w:t>
        </w:r>
      </w:hyperlink>
    </w:p>
    <w:p w14:paraId="40CA7D92" w14:textId="77777777" w:rsidR="00B14A80" w:rsidRDefault="00B14A80" w:rsidP="00EF6E3A">
      <w:pPr>
        <w:pStyle w:val="Prrafodelista"/>
        <w:numPr>
          <w:ilvl w:val="0"/>
          <w:numId w:val="1"/>
        </w:numPr>
      </w:pPr>
      <w:r>
        <w:t>Si no se precisa el dato del parámetro 037 en el primer paso, se configura con maestro de producto.</w:t>
      </w:r>
    </w:p>
    <w:p w14:paraId="3340121F" w14:textId="77777777" w:rsidR="00B12FEA" w:rsidRDefault="00B12FEA" w:rsidP="00B12FEA">
      <w:pPr>
        <w:ind w:left="1080"/>
      </w:pPr>
    </w:p>
    <w:p w14:paraId="3C03FF10" w14:textId="77777777" w:rsidR="00321148" w:rsidRDefault="00321148" w:rsidP="00417F4D">
      <w:pPr>
        <w:pStyle w:val="Ttulo3"/>
      </w:pPr>
      <w:bookmarkStart w:id="9" w:name="_Toc46106181"/>
      <w:r>
        <w:t>PARA LA CONFIGURACION DEL FACTURADOR</w:t>
      </w:r>
      <w:bookmarkEnd w:id="9"/>
      <w:r w:rsidR="00417F4D">
        <w:br/>
      </w:r>
    </w:p>
    <w:p w14:paraId="005CCD73" w14:textId="77777777" w:rsidR="00732DC3" w:rsidRDefault="00732DC3" w:rsidP="00321148">
      <w:pPr>
        <w:ind w:left="709"/>
      </w:pPr>
      <w:r>
        <w:t>Como se inserta dos usuarios por cliente, se completa de dos distintas formas.</w:t>
      </w:r>
    </w:p>
    <w:p w14:paraId="034276F1" w14:textId="77777777" w:rsidR="00BE792A" w:rsidRPr="00A7131D" w:rsidRDefault="00BE792A" w:rsidP="00EF6E3A">
      <w:pPr>
        <w:pStyle w:val="Prrafodelista"/>
        <w:numPr>
          <w:ilvl w:val="0"/>
          <w:numId w:val="8"/>
        </w:numPr>
        <w:ind w:left="1418"/>
      </w:pPr>
      <w:r>
        <w:t xml:space="preserve">ID_USUARIO: se extrae el último número de código de la base datos </w:t>
      </w:r>
      <w:proofErr w:type="spellStart"/>
      <w:r w:rsidR="004B09D2">
        <w:rPr>
          <w:color w:val="FF0000"/>
        </w:rPr>
        <w:t>bd_facturadorinventarios_itc</w:t>
      </w:r>
      <w:proofErr w:type="spellEnd"/>
      <w:r w:rsidR="004B09D2">
        <w:rPr>
          <w:color w:val="FF0000"/>
        </w:rPr>
        <w:t xml:space="preserve"> </w:t>
      </w:r>
      <w:r>
        <w:t xml:space="preserve">consultando la tabla </w:t>
      </w:r>
      <w:proofErr w:type="spellStart"/>
      <w:r w:rsidRPr="00A7131D">
        <w:rPr>
          <w:color w:val="FF0000"/>
        </w:rPr>
        <w:t>tbl_</w:t>
      </w:r>
      <w:r w:rsidR="00301156">
        <w:rPr>
          <w:color w:val="FF0000"/>
        </w:rPr>
        <w:t>usuario</w:t>
      </w:r>
      <w:proofErr w:type="spellEnd"/>
      <w:r>
        <w:rPr>
          <w:color w:val="FF0000"/>
        </w:rPr>
        <w:t>.</w:t>
      </w:r>
    </w:p>
    <w:p w14:paraId="27D9BDF1" w14:textId="77777777" w:rsidR="000749CD" w:rsidRPr="00732DC3" w:rsidRDefault="00301156" w:rsidP="00EF6E3A">
      <w:pPr>
        <w:pStyle w:val="Prrafodelista"/>
        <w:numPr>
          <w:ilvl w:val="0"/>
          <w:numId w:val="8"/>
        </w:numPr>
        <w:ind w:left="1418"/>
      </w:pPr>
      <w:r>
        <w:t xml:space="preserve">COD_USUARIO: se completa con el nombre del usuario </w:t>
      </w:r>
      <w:r w:rsidR="00732DC3">
        <w:t xml:space="preserve">con el </w:t>
      </w:r>
      <w:r>
        <w:t>siguiente formato</w:t>
      </w:r>
      <w:r w:rsidR="00732DC3">
        <w:t xml:space="preserve">: </w:t>
      </w:r>
      <w:proofErr w:type="spellStart"/>
      <w:r w:rsidR="00732DC3" w:rsidRPr="00732DC3">
        <w:rPr>
          <w:b/>
        </w:rPr>
        <w:t>EMPRESA.fac</w:t>
      </w:r>
      <w:proofErr w:type="spellEnd"/>
      <w:r w:rsidR="00732DC3">
        <w:rPr>
          <w:b/>
        </w:rPr>
        <w:t xml:space="preserve"> </w:t>
      </w:r>
      <w:r w:rsidR="00732DC3" w:rsidRPr="00732DC3">
        <w:t xml:space="preserve">(primer usuario) </w:t>
      </w:r>
      <w:proofErr w:type="gramStart"/>
      <w:r w:rsidR="00732DC3" w:rsidRPr="00732DC3">
        <w:t xml:space="preserve">y </w:t>
      </w:r>
      <w:r w:rsidR="00732DC3">
        <w:t xml:space="preserve"> </w:t>
      </w:r>
      <w:r w:rsidR="00732DC3" w:rsidRPr="00732DC3">
        <w:rPr>
          <w:b/>
        </w:rPr>
        <w:t>EM</w:t>
      </w:r>
      <w:r w:rsidR="00732DC3">
        <w:rPr>
          <w:b/>
        </w:rPr>
        <w:t>P</w:t>
      </w:r>
      <w:r w:rsidR="00732DC3" w:rsidRPr="00732DC3">
        <w:rPr>
          <w:b/>
        </w:rPr>
        <w:t>RESA</w:t>
      </w:r>
      <w:proofErr w:type="gramEnd"/>
      <w:r w:rsidR="00732DC3">
        <w:rPr>
          <w:b/>
        </w:rPr>
        <w:t xml:space="preserve"> </w:t>
      </w:r>
      <w:r w:rsidR="00732DC3">
        <w:t xml:space="preserve">(segundo usuario) </w:t>
      </w:r>
      <w:r w:rsidR="00732DC3" w:rsidRPr="005A79DA">
        <w:rPr>
          <w:color w:val="000000" w:themeColor="text1"/>
        </w:rPr>
        <w:t>donde se reemplaza el dato EMPRES</w:t>
      </w:r>
      <w:r w:rsidR="00732DC3">
        <w:rPr>
          <w:color w:val="000000" w:themeColor="text1"/>
        </w:rPr>
        <w:t xml:space="preserve">A por el </w:t>
      </w:r>
      <w:r w:rsidR="00732DC3" w:rsidRPr="0056077C">
        <w:rPr>
          <w:color w:val="FF0000"/>
          <w:highlight w:val="yellow"/>
        </w:rPr>
        <w:t>nombre de la empresa abreviado</w:t>
      </w:r>
      <w:r w:rsidR="00732DC3">
        <w:rPr>
          <w:color w:val="000000" w:themeColor="text1"/>
        </w:rPr>
        <w:t xml:space="preserve">. </w:t>
      </w:r>
    </w:p>
    <w:p w14:paraId="675885DA" w14:textId="77777777" w:rsidR="00732DC3" w:rsidRPr="00732DC3" w:rsidRDefault="00732DC3" w:rsidP="00EF6E3A">
      <w:pPr>
        <w:pStyle w:val="Prrafodelista"/>
        <w:numPr>
          <w:ilvl w:val="0"/>
          <w:numId w:val="8"/>
        </w:numPr>
        <w:ind w:left="1418"/>
      </w:pPr>
      <w:r>
        <w:t xml:space="preserve">PASSWORD: se completa con el nombre del usuario con el siguiente formato: </w:t>
      </w:r>
      <w:r>
        <w:rPr>
          <w:b/>
        </w:rPr>
        <w:t>EMPRESA</w:t>
      </w:r>
      <w:r w:rsidRPr="00732DC3">
        <w:rPr>
          <w:b/>
        </w:rPr>
        <w:t>fac@ITC2020</w:t>
      </w:r>
      <w:r>
        <w:rPr>
          <w:b/>
        </w:rPr>
        <w:t xml:space="preserve"> </w:t>
      </w:r>
      <w:r w:rsidRPr="00732DC3">
        <w:t xml:space="preserve">(primer usuario) </w:t>
      </w:r>
      <w:proofErr w:type="gramStart"/>
      <w:r w:rsidRPr="00732DC3">
        <w:t xml:space="preserve">y </w:t>
      </w:r>
      <w:r>
        <w:t xml:space="preserve"> </w:t>
      </w:r>
      <w:r>
        <w:rPr>
          <w:b/>
        </w:rPr>
        <w:t>EMPRESA</w:t>
      </w:r>
      <w:proofErr w:type="gramEnd"/>
      <w:r w:rsidRPr="00732DC3">
        <w:rPr>
          <w:b/>
        </w:rPr>
        <w:t>@ITC2020</w:t>
      </w:r>
      <w:r>
        <w:rPr>
          <w:b/>
        </w:rPr>
        <w:t xml:space="preserve"> </w:t>
      </w:r>
      <w:r>
        <w:t xml:space="preserve">(segundo usuario) </w:t>
      </w:r>
      <w:r w:rsidRPr="005A79DA">
        <w:rPr>
          <w:color w:val="000000" w:themeColor="text1"/>
        </w:rPr>
        <w:t>donde se reemplaza el dato EMPRES</w:t>
      </w:r>
      <w:r>
        <w:rPr>
          <w:color w:val="000000" w:themeColor="text1"/>
        </w:rPr>
        <w:t>A por el nombre de la empresa abreviado.</w:t>
      </w:r>
    </w:p>
    <w:p w14:paraId="4A13E8CE" w14:textId="77777777" w:rsidR="00732DC3" w:rsidRPr="00732DC3" w:rsidRDefault="00732DC3" w:rsidP="00EF6E3A">
      <w:pPr>
        <w:pStyle w:val="Prrafodelista"/>
        <w:numPr>
          <w:ilvl w:val="0"/>
          <w:numId w:val="8"/>
        </w:numPr>
        <w:ind w:left="1418"/>
      </w:pPr>
      <w:r>
        <w:t xml:space="preserve">APELLIDO_PATERNO, APELLIDO_MATERNO, NOMBRE: se completa con el nombre de la empresa </w:t>
      </w:r>
      <w:proofErr w:type="spellStart"/>
      <w:r w:rsidRPr="00732DC3">
        <w:rPr>
          <w:b/>
        </w:rPr>
        <w:t>EMPRESA</w:t>
      </w:r>
      <w:proofErr w:type="spellEnd"/>
      <w:r>
        <w:rPr>
          <w:b/>
        </w:rPr>
        <w:t xml:space="preserve"> </w:t>
      </w:r>
      <w:r w:rsidRPr="005A79DA">
        <w:rPr>
          <w:color w:val="000000" w:themeColor="text1"/>
        </w:rPr>
        <w:t>donde se reemplaza el dato EMPRES</w:t>
      </w:r>
      <w:r>
        <w:rPr>
          <w:color w:val="000000" w:themeColor="text1"/>
        </w:rPr>
        <w:t>A por el nombre de la empresa abreviado.</w:t>
      </w:r>
    </w:p>
    <w:p w14:paraId="78D6F881" w14:textId="77777777" w:rsidR="00732DC3" w:rsidRDefault="00D65956" w:rsidP="00EF6E3A">
      <w:pPr>
        <w:pStyle w:val="Prrafodelista"/>
        <w:numPr>
          <w:ilvl w:val="0"/>
          <w:numId w:val="8"/>
        </w:numPr>
        <w:ind w:left="1418"/>
      </w:pPr>
      <w:r>
        <w:t xml:space="preserve">NUM_RUC_EMIS: </w:t>
      </w:r>
      <w:r w:rsidR="00FB4F36">
        <w:t>se completa con el número RUC.</w:t>
      </w:r>
    </w:p>
    <w:p w14:paraId="6A086C9D" w14:textId="77777777" w:rsidR="00FB4F36" w:rsidRPr="00FB4F36" w:rsidRDefault="00FB4F36" w:rsidP="00EF6E3A">
      <w:pPr>
        <w:pStyle w:val="Prrafodelista"/>
        <w:numPr>
          <w:ilvl w:val="0"/>
          <w:numId w:val="8"/>
        </w:numPr>
        <w:ind w:left="1418"/>
      </w:pPr>
      <w:r>
        <w:t xml:space="preserve">COD_LOCAL: se extrae el último número de código de la base datos </w:t>
      </w:r>
      <w:proofErr w:type="spellStart"/>
      <w:r>
        <w:rPr>
          <w:color w:val="FF0000"/>
        </w:rPr>
        <w:t>bd_facturadorinventarios_itc</w:t>
      </w:r>
      <w:proofErr w:type="spellEnd"/>
      <w:r>
        <w:rPr>
          <w:color w:val="FF0000"/>
        </w:rPr>
        <w:t xml:space="preserve"> </w:t>
      </w:r>
      <w:r>
        <w:t xml:space="preserve">consultando la tabla </w:t>
      </w:r>
      <w:proofErr w:type="spellStart"/>
      <w:r w:rsidRPr="00A7131D">
        <w:rPr>
          <w:color w:val="FF0000"/>
        </w:rPr>
        <w:t>tbl_</w:t>
      </w:r>
      <w:r>
        <w:rPr>
          <w:color w:val="FF0000"/>
        </w:rPr>
        <w:t>local</w:t>
      </w:r>
      <w:proofErr w:type="spellEnd"/>
      <w:r>
        <w:rPr>
          <w:color w:val="FF0000"/>
        </w:rPr>
        <w:t>.</w:t>
      </w:r>
    </w:p>
    <w:p w14:paraId="603BB7B2" w14:textId="77777777" w:rsidR="00FB4F36" w:rsidRPr="00732DC3" w:rsidRDefault="00FB4F36" w:rsidP="00EF6E3A">
      <w:pPr>
        <w:pStyle w:val="Prrafodelista"/>
        <w:numPr>
          <w:ilvl w:val="0"/>
          <w:numId w:val="8"/>
        </w:numPr>
        <w:ind w:left="1418"/>
      </w:pPr>
      <w:r>
        <w:t xml:space="preserve">NOMBRE_LOCAL: se completa con el nombre del local con el siguiente formato: </w:t>
      </w:r>
      <w:r w:rsidRPr="00FB4F36">
        <w:rPr>
          <w:b/>
        </w:rPr>
        <w:t>LOCAL EMPRESA</w:t>
      </w:r>
      <w:r w:rsidRPr="00FB4F36">
        <w:rPr>
          <w:color w:val="000000" w:themeColor="text1"/>
        </w:rPr>
        <w:t xml:space="preserve"> </w:t>
      </w:r>
      <w:r w:rsidRPr="005A79DA">
        <w:rPr>
          <w:color w:val="000000" w:themeColor="text1"/>
        </w:rPr>
        <w:t>donde se reemplaza el dato EMPRES</w:t>
      </w:r>
      <w:r>
        <w:rPr>
          <w:color w:val="000000" w:themeColor="text1"/>
        </w:rPr>
        <w:t>A por el nombre de la empresa abreviado.</w:t>
      </w:r>
    </w:p>
    <w:p w14:paraId="6E0320BF" w14:textId="77777777" w:rsidR="00FB4F36" w:rsidRDefault="00FB4F36" w:rsidP="00EF6E3A">
      <w:pPr>
        <w:pStyle w:val="Prrafodelista"/>
        <w:numPr>
          <w:ilvl w:val="0"/>
          <w:numId w:val="8"/>
        </w:numPr>
        <w:ind w:left="1418"/>
      </w:pPr>
      <w:r>
        <w:t>ID_DPT: se extrae los dos primeros números del dato</w:t>
      </w:r>
      <w:r w:rsidRPr="00FB4F36">
        <w:t xml:space="preserve"> </w:t>
      </w:r>
      <w:r w:rsidRPr="000749CD">
        <w:t>COD_UBI_EMIS</w:t>
      </w:r>
      <w:r>
        <w:t>. Por ejemplo: 15XXX, se tiene el número 15.</w:t>
      </w:r>
    </w:p>
    <w:p w14:paraId="090C2D9C" w14:textId="77777777" w:rsidR="0033117D" w:rsidRDefault="00FB4F36" w:rsidP="00EF6E3A">
      <w:pPr>
        <w:pStyle w:val="Prrafodelista"/>
        <w:numPr>
          <w:ilvl w:val="0"/>
          <w:numId w:val="8"/>
        </w:numPr>
        <w:ind w:left="1418"/>
      </w:pPr>
      <w:r>
        <w:lastRenderedPageBreak/>
        <w:t xml:space="preserve">TXT_DPTO_LOCAL: se agrega el mismo dato de </w:t>
      </w:r>
      <w:r w:rsidR="0033117D">
        <w:t>TXT_DPTO_EMIS.</w:t>
      </w:r>
    </w:p>
    <w:p w14:paraId="333E74A4" w14:textId="77777777" w:rsidR="0033117D" w:rsidRDefault="0033117D" w:rsidP="00EF6E3A">
      <w:pPr>
        <w:pStyle w:val="Prrafodelista"/>
        <w:numPr>
          <w:ilvl w:val="0"/>
          <w:numId w:val="8"/>
        </w:numPr>
        <w:ind w:left="1418"/>
      </w:pPr>
      <w:r>
        <w:t>ID_PROVI: se extrae los dos números del medio del dato</w:t>
      </w:r>
      <w:r w:rsidRPr="00FB4F36">
        <w:t xml:space="preserve"> </w:t>
      </w:r>
      <w:r w:rsidRPr="000749CD">
        <w:t>COD_UBI_EMIS</w:t>
      </w:r>
      <w:r>
        <w:t>. Por ejemplo: XX01XX, se tiene el número 01.</w:t>
      </w:r>
    </w:p>
    <w:p w14:paraId="7E0D8F8A" w14:textId="77777777" w:rsidR="0033117D" w:rsidRDefault="00FB4F36" w:rsidP="00EF6E3A">
      <w:pPr>
        <w:pStyle w:val="Prrafodelista"/>
        <w:numPr>
          <w:ilvl w:val="0"/>
          <w:numId w:val="8"/>
        </w:numPr>
        <w:ind w:left="1418"/>
      </w:pPr>
      <w:r>
        <w:t>TXT_PROV_L</w:t>
      </w:r>
      <w:r w:rsidR="0033117D">
        <w:t>OCAL:</w:t>
      </w:r>
      <w:r w:rsidR="0033117D" w:rsidRPr="0033117D">
        <w:t xml:space="preserve"> </w:t>
      </w:r>
      <w:r w:rsidR="0033117D">
        <w:t>se agrega el mismo dato de TXT_PROV_EMIS.</w:t>
      </w:r>
    </w:p>
    <w:p w14:paraId="6948AAC6" w14:textId="77777777" w:rsidR="0033117D" w:rsidRDefault="0033117D" w:rsidP="00EF6E3A">
      <w:pPr>
        <w:pStyle w:val="Prrafodelista"/>
        <w:numPr>
          <w:ilvl w:val="0"/>
          <w:numId w:val="8"/>
        </w:numPr>
        <w:ind w:left="1418"/>
      </w:pPr>
      <w:r>
        <w:t>ID_DIST: se extrae los dos últimos números del dato</w:t>
      </w:r>
      <w:r w:rsidRPr="00FB4F36">
        <w:t xml:space="preserve"> </w:t>
      </w:r>
      <w:r w:rsidRPr="000749CD">
        <w:t>COD_UBI_EMIS</w:t>
      </w:r>
      <w:r>
        <w:t>. Por ejemplo: XXXX22, se tiene el número 22.</w:t>
      </w:r>
    </w:p>
    <w:p w14:paraId="23CC61B2" w14:textId="77777777" w:rsidR="0033117D" w:rsidRDefault="00FB4F36" w:rsidP="00EF6E3A">
      <w:pPr>
        <w:pStyle w:val="Prrafodelista"/>
        <w:numPr>
          <w:ilvl w:val="0"/>
          <w:numId w:val="8"/>
        </w:numPr>
        <w:ind w:left="1418"/>
      </w:pPr>
      <w:r>
        <w:t>T</w:t>
      </w:r>
      <w:r w:rsidR="0033117D">
        <w:t>XT_DISTR_LOCAL: se agrega el mismo dato de TXT_DISTR_EMIS.</w:t>
      </w:r>
    </w:p>
    <w:p w14:paraId="72CCB57D" w14:textId="77777777" w:rsidR="0033117D" w:rsidRDefault="0033117D" w:rsidP="00EF6E3A">
      <w:pPr>
        <w:pStyle w:val="Prrafodelista"/>
        <w:numPr>
          <w:ilvl w:val="0"/>
          <w:numId w:val="8"/>
        </w:numPr>
        <w:ind w:left="1418"/>
      </w:pPr>
      <w:r>
        <w:t>TXT_DIRECCION: se agrega el mismo dato de</w:t>
      </w:r>
      <w:r w:rsidRPr="0033117D">
        <w:t xml:space="preserve"> </w:t>
      </w:r>
      <w:r w:rsidRPr="000749CD">
        <w:t>TXT_DMCL_FISC_EMIS</w:t>
      </w:r>
      <w:r>
        <w:t>.</w:t>
      </w:r>
    </w:p>
    <w:p w14:paraId="325B75B8" w14:textId="77777777" w:rsidR="0033117D" w:rsidRDefault="0033117D" w:rsidP="00EF6E3A">
      <w:pPr>
        <w:pStyle w:val="Prrafodelista"/>
        <w:numPr>
          <w:ilvl w:val="0"/>
          <w:numId w:val="8"/>
        </w:numPr>
        <w:ind w:left="1418"/>
      </w:pPr>
      <w:r>
        <w:t xml:space="preserve">COD_UBIGEO: se agrega el mismo dato de </w:t>
      </w:r>
      <w:r w:rsidRPr="000749CD">
        <w:t>COD_UBI_EMIS</w:t>
      </w:r>
      <w:r>
        <w:t>.</w:t>
      </w:r>
    </w:p>
    <w:p w14:paraId="79BFF0AD" w14:textId="77777777" w:rsidR="0033117D" w:rsidRDefault="0033117D" w:rsidP="00EF6E3A">
      <w:pPr>
        <w:pStyle w:val="Prrafodelista"/>
        <w:numPr>
          <w:ilvl w:val="0"/>
          <w:numId w:val="8"/>
        </w:numPr>
        <w:ind w:left="1418"/>
      </w:pPr>
      <w:r>
        <w:t>COD_EMISOR: se agrega el mismo dato de NUM_COD_EMISOR.</w:t>
      </w:r>
    </w:p>
    <w:p w14:paraId="53811F12" w14:textId="77777777" w:rsidR="000749CD" w:rsidRDefault="0033117D" w:rsidP="00EF6E3A">
      <w:pPr>
        <w:pStyle w:val="Prrafodelista"/>
        <w:numPr>
          <w:ilvl w:val="0"/>
          <w:numId w:val="8"/>
        </w:numPr>
        <w:ind w:left="1418"/>
      </w:pPr>
      <w:r>
        <w:t>TXT_URB_LOCAL: se agrega el mismo dato</w:t>
      </w:r>
      <w:r w:rsidRPr="0033117D">
        <w:t xml:space="preserve"> </w:t>
      </w:r>
      <w:r>
        <w:t>TXT_URB_EMIS.</w:t>
      </w:r>
    </w:p>
    <w:p w14:paraId="1B91EA0E" w14:textId="77777777" w:rsidR="00327A1C" w:rsidRDefault="00327A1C" w:rsidP="00327A1C">
      <w:pPr>
        <w:ind w:left="709"/>
      </w:pPr>
      <w:r w:rsidRPr="001331CC">
        <w:rPr>
          <w:highlight w:val="yellow"/>
        </w:rPr>
        <w:t>EXCEPCIONES:</w:t>
      </w:r>
    </w:p>
    <w:p w14:paraId="47CCDFDF" w14:textId="77777777" w:rsidR="0033117D" w:rsidRDefault="00327A1C" w:rsidP="00EF6E3A">
      <w:pPr>
        <w:pStyle w:val="Prrafodelista"/>
        <w:numPr>
          <w:ilvl w:val="0"/>
          <w:numId w:val="1"/>
        </w:numPr>
      </w:pPr>
      <w:proofErr w:type="gramStart"/>
      <w:r>
        <w:t>Los restantes campos se mantiene</w:t>
      </w:r>
      <w:proofErr w:type="gramEnd"/>
      <w:r>
        <w:t xml:space="preserve"> con los datos de la plantilla.</w:t>
      </w:r>
    </w:p>
    <w:p w14:paraId="19B53E1D" w14:textId="77777777" w:rsidR="00327A1C" w:rsidRDefault="00327A1C" w:rsidP="00EF6E3A">
      <w:pPr>
        <w:pStyle w:val="Prrafodelista"/>
        <w:numPr>
          <w:ilvl w:val="0"/>
          <w:numId w:val="1"/>
        </w:numPr>
      </w:pPr>
      <w:r>
        <w:t xml:space="preserve">Si el tipo de facturador es inventarios, se ejecuta el código de las series de las guías de remisión. </w:t>
      </w:r>
    </w:p>
    <w:p w14:paraId="591C98AE" w14:textId="77777777" w:rsidR="00D85D99" w:rsidRDefault="00D85D99" w:rsidP="00EF6E3A">
      <w:pPr>
        <w:pStyle w:val="Prrafodelista"/>
        <w:numPr>
          <w:ilvl w:val="0"/>
          <w:numId w:val="1"/>
        </w:numPr>
      </w:pPr>
      <w:r>
        <w:t xml:space="preserve">En el caso envíen datos personalizados del usuario, se realiza la configuración en los datos APELLIDO_PATERNO, APELLIDO_MATERNO, NOMBRE y COD_USUARIO si fuera necesario. </w:t>
      </w:r>
      <w:r w:rsidR="002F17C1">
        <w:br/>
      </w:r>
    </w:p>
    <w:p w14:paraId="391A2341" w14:textId="77777777" w:rsidR="002F17C1" w:rsidRDefault="002F17C1" w:rsidP="002F17C1">
      <w:pPr>
        <w:pStyle w:val="Prrafodelista"/>
        <w:ind w:left="709"/>
      </w:pPr>
      <w:r>
        <w:t xml:space="preserve">Por último, Se copia el código de la plantilla y se pega en un archivo </w:t>
      </w:r>
      <w:proofErr w:type="spellStart"/>
      <w:r>
        <w:t>sql</w:t>
      </w:r>
      <w:proofErr w:type="spellEnd"/>
      <w:r>
        <w:t xml:space="preserve"> del servidor y se ejecuta.</w:t>
      </w:r>
    </w:p>
    <w:p w14:paraId="3AC73880" w14:textId="77777777" w:rsidR="002F17C1" w:rsidRDefault="002F17C1" w:rsidP="002F17C1"/>
    <w:p w14:paraId="07CF4FB5" w14:textId="77777777" w:rsidR="008952FF" w:rsidRDefault="008952FF" w:rsidP="008952FF">
      <w:pPr>
        <w:pStyle w:val="Ttulo2"/>
      </w:pPr>
      <w:bookmarkStart w:id="10" w:name="_Toc46106182"/>
      <w:r>
        <w:t>REPRESENTACIÓN GRÁFICA</w:t>
      </w:r>
      <w:bookmarkEnd w:id="10"/>
    </w:p>
    <w:p w14:paraId="373197FD" w14:textId="77777777" w:rsidR="002F17C1" w:rsidRDefault="008952FF" w:rsidP="008952FF">
      <w:pPr>
        <w:pStyle w:val="Prrafodelista"/>
        <w:ind w:left="709"/>
      </w:pPr>
      <w:r>
        <w:br/>
      </w:r>
      <w:r w:rsidR="002F17C1">
        <w:t>El tercer paso es la configuración de la representación gráfica.</w:t>
      </w:r>
      <w:r>
        <w:t xml:space="preserve"> En la carpeta </w:t>
      </w:r>
      <w:r w:rsidRPr="008952FF">
        <w:t>C:\Archivos\Plantillas</w:t>
      </w:r>
      <w:r>
        <w:t xml:space="preserve"> </w:t>
      </w:r>
      <w:r w:rsidR="00334DFA">
        <w:t xml:space="preserve">se creará </w:t>
      </w:r>
      <w:proofErr w:type="gramStart"/>
      <w:r w:rsidR="00334DFA">
        <w:t xml:space="preserve">el </w:t>
      </w:r>
      <w:r w:rsidR="00E872C0">
        <w:t>plantilla</w:t>
      </w:r>
      <w:proofErr w:type="gramEnd"/>
      <w:r w:rsidR="00334DFA">
        <w:t xml:space="preserve"> con el nombre del Parámetro 032 </w:t>
      </w:r>
      <w:r w:rsidR="00334DFA" w:rsidRPr="00334DFA">
        <w:rPr>
          <w:b/>
        </w:rPr>
        <w:t>(Template_pdf_EMPRESA.html)</w:t>
      </w:r>
      <w:r w:rsidR="00334DFA">
        <w:rPr>
          <w:b/>
        </w:rPr>
        <w:t xml:space="preserve"> </w:t>
      </w:r>
      <w:r w:rsidR="00EF098B">
        <w:t>y se configura los siguientes datos:</w:t>
      </w:r>
      <w:r w:rsidR="00EF098B">
        <w:br/>
      </w:r>
    </w:p>
    <w:p w14:paraId="7F95F89C" w14:textId="3AE7D5FB" w:rsidR="00EF098B" w:rsidRDefault="00EF098B" w:rsidP="00EF6E3A">
      <w:pPr>
        <w:pStyle w:val="Prrafodelista"/>
        <w:numPr>
          <w:ilvl w:val="0"/>
          <w:numId w:val="9"/>
        </w:numPr>
      </w:pPr>
      <w:r>
        <w:t xml:space="preserve">Línea </w:t>
      </w:r>
      <w:r w:rsidR="00DC0420">
        <w:t>73</w:t>
      </w:r>
      <w:r>
        <w:t>: se completa con la página web de la empresa que enviaron en el primer paso.</w:t>
      </w:r>
    </w:p>
    <w:p w14:paraId="6B08DACB" w14:textId="6C538F06" w:rsidR="00DC0420" w:rsidRDefault="00DC0420" w:rsidP="00EF6E3A">
      <w:pPr>
        <w:pStyle w:val="Prrafodelista"/>
        <w:numPr>
          <w:ilvl w:val="0"/>
          <w:numId w:val="9"/>
        </w:numPr>
      </w:pPr>
      <w:r>
        <w:t>Línea 75: se completa con los teléfonos de la empresa que enviaron en el primer paso.</w:t>
      </w:r>
    </w:p>
    <w:p w14:paraId="5CA2D5EF" w14:textId="2117AD38" w:rsidR="00DC0420" w:rsidRDefault="00DC0420" w:rsidP="00EF6E3A">
      <w:pPr>
        <w:pStyle w:val="Prrafodelista"/>
        <w:numPr>
          <w:ilvl w:val="0"/>
          <w:numId w:val="9"/>
        </w:numPr>
      </w:pPr>
      <w:r>
        <w:t>Línea 76: se completa con el correo de la empresa que enviaron en el primer paso.</w:t>
      </w:r>
    </w:p>
    <w:p w14:paraId="4AF5B5B1" w14:textId="76468CAF" w:rsidR="00EF098B" w:rsidRDefault="00EF098B" w:rsidP="00EF6E3A">
      <w:pPr>
        <w:pStyle w:val="Prrafodelista"/>
        <w:numPr>
          <w:ilvl w:val="0"/>
          <w:numId w:val="9"/>
        </w:numPr>
      </w:pPr>
      <w:r>
        <w:t xml:space="preserve">Línea </w:t>
      </w:r>
      <w:r w:rsidR="00782C8A">
        <w:t>733</w:t>
      </w:r>
      <w:r>
        <w:t xml:space="preserve">: se completa con </w:t>
      </w:r>
      <w:r w:rsidR="00782C8A">
        <w:t>la cuenta de Interbank soles.</w:t>
      </w:r>
    </w:p>
    <w:p w14:paraId="0B900FC9" w14:textId="4F368E14" w:rsidR="00782C8A" w:rsidRDefault="00782C8A" w:rsidP="00EF6E3A">
      <w:pPr>
        <w:pStyle w:val="Prrafodelista"/>
        <w:numPr>
          <w:ilvl w:val="0"/>
          <w:numId w:val="9"/>
        </w:numPr>
      </w:pPr>
      <w:r>
        <w:t>Línea 735: se completa con el Código de Cuenta Interbancario (CCI).</w:t>
      </w:r>
    </w:p>
    <w:p w14:paraId="7AF566B6" w14:textId="2BCC6C84" w:rsidR="00782C8A" w:rsidRDefault="00782C8A" w:rsidP="00EF6E3A">
      <w:pPr>
        <w:pStyle w:val="Prrafodelista"/>
        <w:numPr>
          <w:ilvl w:val="0"/>
          <w:numId w:val="9"/>
        </w:numPr>
      </w:pPr>
      <w:r>
        <w:t>Línea 741: se completa con la cuenta de Interbank dólares.</w:t>
      </w:r>
    </w:p>
    <w:p w14:paraId="5C6BC357" w14:textId="6596B411" w:rsidR="00782C8A" w:rsidRDefault="00782C8A" w:rsidP="00EF6E3A">
      <w:pPr>
        <w:pStyle w:val="Prrafodelista"/>
        <w:numPr>
          <w:ilvl w:val="0"/>
          <w:numId w:val="9"/>
        </w:numPr>
      </w:pPr>
      <w:r>
        <w:t>Línea 745: se completa con el Código de Cuenta Interbancario (CCI).</w:t>
      </w:r>
    </w:p>
    <w:p w14:paraId="6186EC08" w14:textId="22A1B14A" w:rsidR="00782C8A" w:rsidRDefault="00782C8A" w:rsidP="00EF6E3A">
      <w:pPr>
        <w:pStyle w:val="Prrafodelista"/>
        <w:numPr>
          <w:ilvl w:val="0"/>
          <w:numId w:val="9"/>
        </w:numPr>
      </w:pPr>
      <w:r>
        <w:t>Línea 749: se completa con la cuenta de detracciones banco de la nación.</w:t>
      </w:r>
    </w:p>
    <w:p w14:paraId="301B24C6" w14:textId="709DEAF8" w:rsidR="00782C8A" w:rsidRDefault="00782C8A" w:rsidP="00EF6E3A">
      <w:pPr>
        <w:pStyle w:val="Prrafodelista"/>
        <w:numPr>
          <w:ilvl w:val="0"/>
          <w:numId w:val="9"/>
        </w:numPr>
      </w:pPr>
      <w:r>
        <w:t>Línea 753: se completa con la cuenta de corriente BCP soles.</w:t>
      </w:r>
    </w:p>
    <w:p w14:paraId="754C1930" w14:textId="2AFFAA40" w:rsidR="00782C8A" w:rsidRDefault="00782C8A" w:rsidP="00EF6E3A">
      <w:pPr>
        <w:pStyle w:val="Prrafodelista"/>
        <w:numPr>
          <w:ilvl w:val="0"/>
          <w:numId w:val="9"/>
        </w:numPr>
      </w:pPr>
      <w:r>
        <w:t>Línea 757: se completa con el Código de Cuenta Interbancario (CCI).</w:t>
      </w:r>
    </w:p>
    <w:p w14:paraId="2D331C76" w14:textId="4B3C3DB4" w:rsidR="00782C8A" w:rsidRDefault="00782C8A" w:rsidP="00EF6E3A">
      <w:pPr>
        <w:pStyle w:val="Prrafodelista"/>
        <w:numPr>
          <w:ilvl w:val="0"/>
          <w:numId w:val="9"/>
        </w:numPr>
      </w:pPr>
      <w:r>
        <w:t>Línea 761: se completa con la cuenta de corriente BCP dólares.</w:t>
      </w:r>
    </w:p>
    <w:p w14:paraId="6118006D" w14:textId="4381ED4C" w:rsidR="00782C8A" w:rsidRDefault="00782C8A" w:rsidP="00EF6E3A">
      <w:pPr>
        <w:pStyle w:val="Prrafodelista"/>
        <w:numPr>
          <w:ilvl w:val="0"/>
          <w:numId w:val="9"/>
        </w:numPr>
      </w:pPr>
      <w:r>
        <w:t>Línea 765: se completa con el Código de Cuenta Interbancario (CCI).</w:t>
      </w:r>
    </w:p>
    <w:p w14:paraId="1B352A62" w14:textId="77777777" w:rsidR="00EF098B" w:rsidRDefault="00E872C0" w:rsidP="00E872C0">
      <w:pPr>
        <w:ind w:left="709"/>
        <w:rPr>
          <w:b/>
        </w:rPr>
      </w:pPr>
      <w:r>
        <w:t xml:space="preserve">En la misma carpeta, se pega la imagen del logo con el nombre del Parámetro 019 </w:t>
      </w:r>
      <w:r w:rsidRPr="00E872C0">
        <w:rPr>
          <w:b/>
        </w:rPr>
        <w:t>(</w:t>
      </w:r>
      <w:proofErr w:type="spellStart"/>
      <w:r w:rsidRPr="00E872C0">
        <w:rPr>
          <w:b/>
        </w:rPr>
        <w:t>logo_EMPRESA</w:t>
      </w:r>
      <w:proofErr w:type="spellEnd"/>
      <w:r w:rsidRPr="00E872C0">
        <w:rPr>
          <w:b/>
        </w:rPr>
        <w:t>)</w:t>
      </w:r>
      <w:r>
        <w:rPr>
          <w:b/>
        </w:rPr>
        <w:t>.</w:t>
      </w:r>
    </w:p>
    <w:p w14:paraId="61A7C346" w14:textId="77777777" w:rsidR="00304C67" w:rsidRDefault="00304C67" w:rsidP="00E872C0">
      <w:pPr>
        <w:ind w:left="709"/>
        <w:rPr>
          <w:b/>
        </w:rPr>
      </w:pPr>
    </w:p>
    <w:p w14:paraId="7BFB2DD1" w14:textId="77777777" w:rsidR="00E872C0" w:rsidRDefault="00E872C0" w:rsidP="00E872C0">
      <w:pPr>
        <w:ind w:left="709"/>
      </w:pPr>
      <w:r w:rsidRPr="001331CC">
        <w:rPr>
          <w:highlight w:val="yellow"/>
        </w:rPr>
        <w:t>EXCEPCIONES:</w:t>
      </w:r>
    </w:p>
    <w:p w14:paraId="6E199F83" w14:textId="77777777" w:rsidR="00E872C0" w:rsidRDefault="00E872C0" w:rsidP="00EF6E3A">
      <w:pPr>
        <w:pStyle w:val="Prrafodelista"/>
        <w:numPr>
          <w:ilvl w:val="0"/>
          <w:numId w:val="1"/>
        </w:numPr>
      </w:pPr>
      <w:proofErr w:type="gramStart"/>
      <w:r>
        <w:t>Los restantes campos se mantiene</w:t>
      </w:r>
      <w:proofErr w:type="gramEnd"/>
      <w:r>
        <w:t xml:space="preserve"> con los datos de la plantilla.</w:t>
      </w:r>
    </w:p>
    <w:p w14:paraId="680956B4" w14:textId="77777777" w:rsidR="00E872C0" w:rsidRDefault="00E872C0" w:rsidP="00EF6E3A">
      <w:pPr>
        <w:pStyle w:val="Prrafodelista"/>
        <w:numPr>
          <w:ilvl w:val="0"/>
          <w:numId w:val="1"/>
        </w:numPr>
      </w:pPr>
      <w:r>
        <w:t>S</w:t>
      </w:r>
      <w:r w:rsidR="00C95822">
        <w:t>i los datos teléfonos de empresa, correo de empresa y cuentas bancarias</w:t>
      </w:r>
      <w:r w:rsidR="00EB0A1C">
        <w:t xml:space="preserve"> no se tien</w:t>
      </w:r>
      <w:r>
        <w:t>e</w:t>
      </w:r>
      <w:r w:rsidR="00EB0A1C">
        <w:t>, poner</w:t>
      </w:r>
      <w:r>
        <w:t xml:space="preserve"> comentado</w:t>
      </w:r>
      <w:r w:rsidR="00C95822">
        <w:t>.</w:t>
      </w:r>
    </w:p>
    <w:p w14:paraId="495029CE" w14:textId="77777777" w:rsidR="003F124E" w:rsidRDefault="003F124E" w:rsidP="003F124E">
      <w:pPr>
        <w:pStyle w:val="Ttulo2"/>
      </w:pPr>
      <w:bookmarkStart w:id="11" w:name="_Toc46106183"/>
      <w:r>
        <w:lastRenderedPageBreak/>
        <w:t>VERIFICACIÓN</w:t>
      </w:r>
      <w:bookmarkEnd w:id="11"/>
    </w:p>
    <w:p w14:paraId="2360ABB0" w14:textId="77777777" w:rsidR="003F124E" w:rsidRDefault="003F124E" w:rsidP="003F124E"/>
    <w:p w14:paraId="4EA74F56" w14:textId="77777777" w:rsidR="003F124E" w:rsidRDefault="003F124E" w:rsidP="003F124E">
      <w:pPr>
        <w:ind w:left="709"/>
      </w:pPr>
      <w:r>
        <w:t xml:space="preserve">El cuarto paso es la verificación de los datos ingresados en el servicio. Para ello, </w:t>
      </w:r>
      <w:r w:rsidR="000B6495">
        <w:t>se realiza las siguientes tareas:</w:t>
      </w:r>
    </w:p>
    <w:p w14:paraId="039B6C44" w14:textId="77777777" w:rsidR="000B6495" w:rsidRDefault="000B6495" w:rsidP="00EF6E3A">
      <w:pPr>
        <w:pStyle w:val="Prrafodelista"/>
        <w:numPr>
          <w:ilvl w:val="0"/>
          <w:numId w:val="10"/>
        </w:numPr>
      </w:pPr>
      <w:r>
        <w:t>Ingreso correcto en los dos usuarios</w:t>
      </w:r>
    </w:p>
    <w:p w14:paraId="7C950DE5" w14:textId="77777777" w:rsidR="000B6495" w:rsidRDefault="000B6495" w:rsidP="00EF6E3A">
      <w:pPr>
        <w:pStyle w:val="Prrafodelista"/>
        <w:numPr>
          <w:ilvl w:val="0"/>
          <w:numId w:val="10"/>
        </w:numPr>
      </w:pPr>
      <w:r>
        <w:t xml:space="preserve">Servicio de acuerdo al tipo de facturador: se verifica en la sección de Gestión de Inventario, si se encuentra maestro de productos o inventarios. </w:t>
      </w:r>
    </w:p>
    <w:p w14:paraId="7D42F5EF" w14:textId="77777777" w:rsidR="000B6495" w:rsidRDefault="000B6495" w:rsidP="00EF6E3A">
      <w:pPr>
        <w:pStyle w:val="Prrafodelista"/>
        <w:numPr>
          <w:ilvl w:val="0"/>
          <w:numId w:val="10"/>
        </w:numPr>
      </w:pPr>
      <w:r>
        <w:t xml:space="preserve">Visualización de representación gráfica: se completa </w:t>
      </w:r>
      <w:r w:rsidR="00B14C95">
        <w:t>el dato valor del precio en la sección Comprobantes/</w:t>
      </w:r>
      <w:r w:rsidR="00B14C95" w:rsidRPr="00B14C95">
        <w:t xml:space="preserve"> Emitir comprobante electrónico</w:t>
      </w:r>
      <w:r w:rsidR="00B14C95">
        <w:t xml:space="preserve"> y se presiona el botón de Previsualizar en PDF. Descarga el </w:t>
      </w:r>
      <w:proofErr w:type="spellStart"/>
      <w:r w:rsidR="00B14C95">
        <w:t>pdf</w:t>
      </w:r>
      <w:proofErr w:type="spellEnd"/>
      <w:r w:rsidR="00B14C95">
        <w:t xml:space="preserve"> para enviar como prueba.</w:t>
      </w:r>
    </w:p>
    <w:p w14:paraId="0CE1D9D3" w14:textId="77777777" w:rsidR="000B6495" w:rsidRDefault="00B14C95" w:rsidP="000B6495">
      <w:pPr>
        <w:ind w:left="709"/>
      </w:pPr>
      <w:r>
        <w:t>Además</w:t>
      </w:r>
      <w:r w:rsidR="000B6495">
        <w:t xml:space="preserve">, se registra el segmento, la familia y la clase que son la clasificación de bienes o servicios de la siguiente forma: </w:t>
      </w:r>
    </w:p>
    <w:p w14:paraId="4F6E1AD7" w14:textId="77777777" w:rsidR="000B6495" w:rsidRDefault="000B6495" w:rsidP="00EF6E3A">
      <w:pPr>
        <w:pStyle w:val="Prrafodelista"/>
        <w:numPr>
          <w:ilvl w:val="0"/>
          <w:numId w:val="11"/>
        </w:numPr>
      </w:pPr>
      <w:r>
        <w:t xml:space="preserve">En la sección de Gestión de Inventario/Mantenimiento de Segmento: se creará un nuevo segmento con el código </w:t>
      </w:r>
      <w:r w:rsidRPr="000B6495">
        <w:rPr>
          <w:b/>
        </w:rPr>
        <w:t>SEG0001</w:t>
      </w:r>
      <w:r>
        <w:t xml:space="preserve"> y nombre </w:t>
      </w:r>
      <w:r w:rsidRPr="000B6495">
        <w:rPr>
          <w:b/>
        </w:rPr>
        <w:t>SEGMENTO PRINCIPAL</w:t>
      </w:r>
      <w:r>
        <w:t>.</w:t>
      </w:r>
    </w:p>
    <w:p w14:paraId="4E0883DE" w14:textId="77777777" w:rsidR="000B6495" w:rsidRDefault="000B6495" w:rsidP="00EF6E3A">
      <w:pPr>
        <w:pStyle w:val="Prrafodelista"/>
        <w:numPr>
          <w:ilvl w:val="0"/>
          <w:numId w:val="11"/>
        </w:numPr>
      </w:pPr>
      <w:r>
        <w:t xml:space="preserve">En la sección de Gestión de Inventario/Mantenimiento de Familia: se creará un nuevo segmento con el código </w:t>
      </w:r>
      <w:r>
        <w:rPr>
          <w:b/>
        </w:rPr>
        <w:t>FAM</w:t>
      </w:r>
      <w:r w:rsidRPr="000B6495">
        <w:rPr>
          <w:b/>
        </w:rPr>
        <w:t>0001</w:t>
      </w:r>
      <w:r>
        <w:t xml:space="preserve">, nombre </w:t>
      </w:r>
      <w:r>
        <w:rPr>
          <w:b/>
        </w:rPr>
        <w:t>FAMILIA</w:t>
      </w:r>
      <w:r w:rsidRPr="000B6495">
        <w:rPr>
          <w:b/>
        </w:rPr>
        <w:t xml:space="preserve"> PRINCIPAL</w:t>
      </w:r>
      <w:r>
        <w:t xml:space="preserve"> y se selecciona el SEGMENTO PRINCIPAL.</w:t>
      </w:r>
    </w:p>
    <w:p w14:paraId="37B7CCB7" w14:textId="77777777" w:rsidR="000B6495" w:rsidRPr="003F124E" w:rsidRDefault="000B6495" w:rsidP="00EF6E3A">
      <w:pPr>
        <w:pStyle w:val="Prrafodelista"/>
        <w:numPr>
          <w:ilvl w:val="0"/>
          <w:numId w:val="11"/>
        </w:numPr>
      </w:pPr>
      <w:r>
        <w:t xml:space="preserve">En la sección de Gestión de Inventario/Mantenimiento de Clase: se creará un nuevo segmento con el código </w:t>
      </w:r>
      <w:r>
        <w:rPr>
          <w:b/>
        </w:rPr>
        <w:t>CLA</w:t>
      </w:r>
      <w:r w:rsidRPr="000B6495">
        <w:rPr>
          <w:b/>
        </w:rPr>
        <w:t>0001</w:t>
      </w:r>
      <w:r>
        <w:t xml:space="preserve">, nombre </w:t>
      </w:r>
      <w:r>
        <w:rPr>
          <w:b/>
        </w:rPr>
        <w:t>CLASE</w:t>
      </w:r>
      <w:r w:rsidRPr="000B6495">
        <w:rPr>
          <w:b/>
        </w:rPr>
        <w:t xml:space="preserve"> PRINCIPAL</w:t>
      </w:r>
      <w:r>
        <w:t xml:space="preserve"> y se selecciona el SEGMENTO PRINCIPAL y FAMILIA PRINCIPAL.</w:t>
      </w:r>
    </w:p>
    <w:p w14:paraId="213565FE" w14:textId="77777777" w:rsidR="00E872C0" w:rsidRDefault="00E872C0" w:rsidP="00E872C0">
      <w:pPr>
        <w:pStyle w:val="Ttulo2"/>
      </w:pPr>
      <w:bookmarkStart w:id="12" w:name="_Toc46106184"/>
      <w:r>
        <w:t>ENVIO DE CORREO</w:t>
      </w:r>
      <w:bookmarkEnd w:id="12"/>
    </w:p>
    <w:p w14:paraId="18968F20" w14:textId="77777777" w:rsidR="00E872C0" w:rsidRPr="00E872C0" w:rsidRDefault="00E872C0" w:rsidP="00E872C0"/>
    <w:p w14:paraId="62FD8DE6" w14:textId="77777777" w:rsidR="00304C67" w:rsidRDefault="00E872C0" w:rsidP="00304C67">
      <w:pPr>
        <w:pStyle w:val="Prrafodelista"/>
        <w:ind w:left="709"/>
      </w:pPr>
      <w:r>
        <w:t>Por último, se redacta el correo. Para ello, se completa la plantilla adjunta</w:t>
      </w:r>
      <w:r w:rsidR="00304C67">
        <w:t xml:space="preserve"> </w:t>
      </w:r>
      <w:r w:rsidR="00304C67" w:rsidRPr="00304C67">
        <w:rPr>
          <w:b/>
        </w:rPr>
        <w:t>CORREO_FACTURADOR_</w:t>
      </w:r>
      <w:proofErr w:type="gramStart"/>
      <w:r w:rsidR="00304C67" w:rsidRPr="00304C67">
        <w:rPr>
          <w:b/>
        </w:rPr>
        <w:t>WEB</w:t>
      </w:r>
      <w:r w:rsidR="00304C67">
        <w:rPr>
          <w:b/>
        </w:rPr>
        <w:t xml:space="preserve"> </w:t>
      </w:r>
      <w:r w:rsidR="00304C67">
        <w:t xml:space="preserve"> con</w:t>
      </w:r>
      <w:proofErr w:type="gramEnd"/>
      <w:r w:rsidR="00304C67">
        <w:t xml:space="preserve"> los usuarios y contraseñas de cada usuario agregado.</w:t>
      </w:r>
    </w:p>
    <w:p w14:paraId="34399123" w14:textId="77777777" w:rsidR="00304C67" w:rsidRDefault="00304C67" w:rsidP="00304C67">
      <w:pPr>
        <w:pStyle w:val="Prrafodelista"/>
        <w:ind w:left="709"/>
      </w:pPr>
    </w:p>
    <w:p w14:paraId="1F81CABA" w14:textId="77777777" w:rsidR="00304C67" w:rsidRDefault="00304C67" w:rsidP="00304C67">
      <w:pPr>
        <w:pStyle w:val="Prrafodelista"/>
        <w:ind w:left="709"/>
      </w:pPr>
      <w:r>
        <w:t>Se adjunta la representación gráfica de prueba, l</w:t>
      </w:r>
      <w:r w:rsidRPr="00304C67">
        <w:t>os pasos para dar de alta a ITC como PSE</w:t>
      </w:r>
      <w:r>
        <w:t xml:space="preserve"> y el manual del facturador web. </w:t>
      </w:r>
    </w:p>
    <w:p w14:paraId="514B0155" w14:textId="77777777" w:rsidR="00304C67" w:rsidRDefault="00304C67" w:rsidP="00304C67">
      <w:pPr>
        <w:pStyle w:val="Prrafodelista"/>
        <w:ind w:left="709"/>
      </w:pPr>
    </w:p>
    <w:p w14:paraId="457F09D2" w14:textId="77777777" w:rsidR="00304C67" w:rsidRDefault="00304C67" w:rsidP="00304C67">
      <w:pPr>
        <w:ind w:left="709"/>
      </w:pPr>
      <w:r w:rsidRPr="001331CC">
        <w:rPr>
          <w:highlight w:val="yellow"/>
        </w:rPr>
        <w:t>EXCEPCIONES:</w:t>
      </w:r>
    </w:p>
    <w:p w14:paraId="35A8A55E" w14:textId="77777777" w:rsidR="00304C67" w:rsidRDefault="00304C67" w:rsidP="00EF6E3A">
      <w:pPr>
        <w:pStyle w:val="Prrafodelista"/>
        <w:numPr>
          <w:ilvl w:val="0"/>
          <w:numId w:val="1"/>
        </w:numPr>
      </w:pPr>
      <w:proofErr w:type="gramStart"/>
      <w:r>
        <w:t>Los restantes campos se mantiene</w:t>
      </w:r>
      <w:proofErr w:type="gramEnd"/>
      <w:r>
        <w:t xml:space="preserve"> con los datos de la plantilla.</w:t>
      </w:r>
    </w:p>
    <w:p w14:paraId="21DCC617" w14:textId="77777777" w:rsidR="00304C67" w:rsidRDefault="00304C67" w:rsidP="00EF6E3A">
      <w:pPr>
        <w:pStyle w:val="Prrafodelista"/>
        <w:numPr>
          <w:ilvl w:val="0"/>
          <w:numId w:val="1"/>
        </w:numPr>
      </w:pPr>
      <w:r>
        <w:t>Si no enviaron todos los datos del primer paso, se solicitan.</w:t>
      </w:r>
    </w:p>
    <w:p w14:paraId="2DA82A03" w14:textId="77777777" w:rsidR="00910175" w:rsidRDefault="00304C67" w:rsidP="00910175">
      <w:pPr>
        <w:pStyle w:val="Prrafodelista"/>
        <w:numPr>
          <w:ilvl w:val="0"/>
          <w:numId w:val="1"/>
        </w:numPr>
      </w:pPr>
      <w:r>
        <w:t>Si el tipo de facturador web es inventarios se envía el manual de inventarios.</w:t>
      </w:r>
    </w:p>
    <w:p w14:paraId="27607DC6" w14:textId="77777777" w:rsidR="008A2D6F" w:rsidRPr="00910175" w:rsidRDefault="008A2D6F" w:rsidP="008A2D6F">
      <w:r>
        <w:br w:type="page"/>
      </w:r>
    </w:p>
    <w:p w14:paraId="3BC5CFC0" w14:textId="77777777" w:rsidR="00304C67" w:rsidRPr="00E872C0" w:rsidRDefault="00F564D4" w:rsidP="00910175">
      <w:pPr>
        <w:pStyle w:val="Ttulo1"/>
      </w:pPr>
      <w:bookmarkStart w:id="13" w:name="_Toc46106185"/>
      <w:r>
        <w:lastRenderedPageBreak/>
        <w:t>ALTA – PORTAL WEB</w:t>
      </w:r>
      <w:bookmarkEnd w:id="13"/>
    </w:p>
    <w:p w14:paraId="2EBFC2C8" w14:textId="77777777" w:rsidR="00910175" w:rsidRDefault="00910175" w:rsidP="00910175">
      <w:pPr>
        <w:pStyle w:val="Ttulo2"/>
      </w:pPr>
      <w:bookmarkStart w:id="14" w:name="_Toc46106186"/>
      <w:r>
        <w:t>INFORMACIÓN DE LA EMPRESA</w:t>
      </w:r>
      <w:bookmarkEnd w:id="14"/>
      <w:r>
        <w:br/>
      </w:r>
    </w:p>
    <w:p w14:paraId="0DA037D2" w14:textId="77777777" w:rsidR="00910175" w:rsidRDefault="00910175" w:rsidP="00910175">
      <w:pPr>
        <w:pStyle w:val="Prrafodelista"/>
      </w:pPr>
      <w:r>
        <w:t>El primer paso para dar de alta en el portal web es obtener la información de la empresa mediante el correo enviado por la empresa. Se tendrá los siguientes datos:</w:t>
      </w:r>
      <w:r>
        <w:br/>
      </w:r>
    </w:p>
    <w:p w14:paraId="568A1980" w14:textId="77777777" w:rsidR="00910175" w:rsidRDefault="00910175" w:rsidP="00EF6E3A">
      <w:pPr>
        <w:pStyle w:val="Prrafodelista"/>
        <w:numPr>
          <w:ilvl w:val="0"/>
          <w:numId w:val="3"/>
        </w:numPr>
      </w:pPr>
      <w:r>
        <w:t>Número de RUC</w:t>
      </w:r>
    </w:p>
    <w:p w14:paraId="0B0135C5" w14:textId="77777777" w:rsidR="00910175" w:rsidRDefault="00910175" w:rsidP="00EF6E3A">
      <w:pPr>
        <w:pStyle w:val="Prrafodelista"/>
        <w:numPr>
          <w:ilvl w:val="0"/>
          <w:numId w:val="3"/>
        </w:numPr>
      </w:pPr>
      <w:r>
        <w:t>Razón Social</w:t>
      </w:r>
    </w:p>
    <w:p w14:paraId="48787A1E" w14:textId="77777777" w:rsidR="00910175" w:rsidRDefault="00910175" w:rsidP="00EF6E3A">
      <w:pPr>
        <w:pStyle w:val="Prrafodelista"/>
        <w:numPr>
          <w:ilvl w:val="0"/>
          <w:numId w:val="3"/>
        </w:numPr>
      </w:pPr>
      <w:r>
        <w:t>Domicilio Fiscal</w:t>
      </w:r>
    </w:p>
    <w:p w14:paraId="50F1A98A" w14:textId="77777777" w:rsidR="00910175" w:rsidRDefault="00910175" w:rsidP="00910175">
      <w:pPr>
        <w:ind w:left="709"/>
      </w:pPr>
      <w:r w:rsidRPr="0098725E">
        <w:rPr>
          <w:highlight w:val="yellow"/>
        </w:rPr>
        <w:t>EXCEPCIONES:</w:t>
      </w:r>
    </w:p>
    <w:p w14:paraId="6201E866" w14:textId="77777777" w:rsidR="00910175" w:rsidRDefault="00910175" w:rsidP="00EF6E3A">
      <w:pPr>
        <w:pStyle w:val="Prrafodelista"/>
        <w:numPr>
          <w:ilvl w:val="0"/>
          <w:numId w:val="4"/>
        </w:numPr>
        <w:ind w:left="1418"/>
      </w:pPr>
      <w:r>
        <w:t xml:space="preserve">Si solo envían el número de RUC, se utiliza el siguiente enlace: </w:t>
      </w:r>
      <w:r>
        <w:br/>
      </w:r>
      <w:hyperlink r:id="rId28" w:history="1">
        <w:r w:rsidRPr="00C6322F">
          <w:rPr>
            <w:rStyle w:val="Hipervnculo"/>
            <w:color w:val="1B587C" w:themeColor="accent3"/>
          </w:rPr>
          <w:t>https://e-consultaruc.sunat.gob.pe/cl-ti-itmrconsruc/jcrS00Alias</w:t>
        </w:r>
      </w:hyperlink>
      <w:r w:rsidRPr="00C6322F">
        <w:rPr>
          <w:color w:val="1B587C" w:themeColor="accent3"/>
        </w:rPr>
        <w:t xml:space="preserve"> </w:t>
      </w:r>
      <w:r>
        <w:t xml:space="preserve">donde se extraerá los principales datos. </w:t>
      </w:r>
    </w:p>
    <w:p w14:paraId="7E3D8604" w14:textId="77777777" w:rsidR="00910175" w:rsidRDefault="00910175" w:rsidP="00EF6E3A">
      <w:pPr>
        <w:pStyle w:val="Prrafodelista"/>
        <w:numPr>
          <w:ilvl w:val="0"/>
          <w:numId w:val="4"/>
        </w:numPr>
        <w:ind w:left="1418"/>
      </w:pPr>
      <w:r>
        <w:t>En el caso que sea una empresa de una persona jurídica; es decir que sea una persona con RUC se obtendrá los siguientes datos: número de RUC, razón comercial y domicilio.</w:t>
      </w:r>
    </w:p>
    <w:p w14:paraId="194B360D" w14:textId="77777777" w:rsidR="00304C67" w:rsidRDefault="00304C67" w:rsidP="00304C67">
      <w:pPr>
        <w:pStyle w:val="Prrafodelista"/>
        <w:ind w:left="709"/>
      </w:pPr>
    </w:p>
    <w:p w14:paraId="75654817" w14:textId="77777777" w:rsidR="00910175" w:rsidRDefault="00910175" w:rsidP="00910175">
      <w:pPr>
        <w:pStyle w:val="Ttulo2"/>
      </w:pPr>
      <w:bookmarkStart w:id="15" w:name="_Toc46106187"/>
      <w:r>
        <w:t>REGISTRO DE LA EMPRESA</w:t>
      </w:r>
      <w:bookmarkEnd w:id="15"/>
    </w:p>
    <w:p w14:paraId="498BA379" w14:textId="77777777" w:rsidR="00910175" w:rsidRPr="00304C67" w:rsidRDefault="00910175" w:rsidP="00304C67">
      <w:pPr>
        <w:pStyle w:val="Prrafodelista"/>
        <w:ind w:left="709"/>
      </w:pPr>
    </w:p>
    <w:p w14:paraId="0D0B4262" w14:textId="77777777" w:rsidR="00910175" w:rsidRDefault="00910175" w:rsidP="00910175">
      <w:pPr>
        <w:pStyle w:val="Prrafodelista"/>
      </w:pPr>
      <w:r>
        <w:t xml:space="preserve">El segundo paso es el registro de la empresa como nuestro cliente. Se completa la plantilla adjunta </w:t>
      </w:r>
      <w:r>
        <w:rPr>
          <w:b/>
        </w:rPr>
        <w:t>ALTA_PORTAL_</w:t>
      </w:r>
      <w:r w:rsidRPr="00C6322F">
        <w:rPr>
          <w:b/>
        </w:rPr>
        <w:t>WEB</w:t>
      </w:r>
      <w:r>
        <w:rPr>
          <w:b/>
        </w:rPr>
        <w:t xml:space="preserve"> </w:t>
      </w:r>
      <w:r>
        <w:t>con los siguientes datos:</w:t>
      </w:r>
    </w:p>
    <w:p w14:paraId="425A153D" w14:textId="7FA8A903" w:rsidR="004A728F" w:rsidRPr="00417F4D" w:rsidRDefault="004A728F" w:rsidP="004A728F">
      <w:pPr>
        <w:pStyle w:val="Ttulo3"/>
        <w:ind w:left="709"/>
      </w:pPr>
      <w:bookmarkStart w:id="16" w:name="_Toc46106188"/>
      <w:r>
        <w:t>PARA LA CABECERA</w:t>
      </w:r>
      <w:bookmarkEnd w:id="16"/>
    </w:p>
    <w:p w14:paraId="14ED91BD" w14:textId="77777777" w:rsidR="004A728F" w:rsidRDefault="004A728F" w:rsidP="004A728F">
      <w:pPr>
        <w:pStyle w:val="Prrafodelista"/>
      </w:pPr>
    </w:p>
    <w:p w14:paraId="78FCCB8F" w14:textId="1FE46B1F" w:rsidR="004A728F" w:rsidRPr="00A7131D" w:rsidRDefault="004A728F" w:rsidP="004A728F">
      <w:pPr>
        <w:pStyle w:val="Prrafodelista"/>
        <w:numPr>
          <w:ilvl w:val="0"/>
          <w:numId w:val="1"/>
        </w:numPr>
      </w:pPr>
      <w:r>
        <w:t>NUM_COD_</w:t>
      </w:r>
      <w:r w:rsidR="00517F7C">
        <w:t>CLIENTE</w:t>
      </w:r>
      <w:r>
        <w:t xml:space="preserve">: se extrae el último número de código de la base datos </w:t>
      </w:r>
      <w:proofErr w:type="spellStart"/>
      <w:r w:rsidRPr="004A728F">
        <w:rPr>
          <w:color w:val="FF0000"/>
        </w:rPr>
        <w:t>bd_fact_itc_portal</w:t>
      </w:r>
      <w:proofErr w:type="spellEnd"/>
      <w:r>
        <w:rPr>
          <w:color w:val="FF0000"/>
        </w:rPr>
        <w:t xml:space="preserve"> </w:t>
      </w:r>
      <w:r>
        <w:t xml:space="preserve">consultando la tabla </w:t>
      </w:r>
      <w:proofErr w:type="spellStart"/>
      <w:r w:rsidRPr="00A7131D">
        <w:rPr>
          <w:color w:val="FF0000"/>
        </w:rPr>
        <w:t>tbl_</w:t>
      </w:r>
      <w:r>
        <w:rPr>
          <w:color w:val="FF0000"/>
        </w:rPr>
        <w:t>cliente</w:t>
      </w:r>
      <w:proofErr w:type="spellEnd"/>
      <w:r>
        <w:rPr>
          <w:color w:val="FF0000"/>
        </w:rPr>
        <w:t>.</w:t>
      </w:r>
    </w:p>
    <w:p w14:paraId="151A2D3B" w14:textId="77777777" w:rsidR="004A728F" w:rsidRDefault="004A728F" w:rsidP="004A728F">
      <w:pPr>
        <w:pStyle w:val="Prrafodelista"/>
        <w:numPr>
          <w:ilvl w:val="0"/>
          <w:numId w:val="1"/>
        </w:numPr>
      </w:pPr>
      <w:r w:rsidRPr="00A7131D">
        <w:t>NUM_RUC_EMIS</w:t>
      </w:r>
      <w:r>
        <w:t>: se agrega de los datos del primer paso.</w:t>
      </w:r>
    </w:p>
    <w:p w14:paraId="2845E2B6" w14:textId="77777777" w:rsidR="004A728F" w:rsidRDefault="004A728F" w:rsidP="004A728F">
      <w:pPr>
        <w:pStyle w:val="Prrafodelista"/>
        <w:numPr>
          <w:ilvl w:val="0"/>
          <w:numId w:val="1"/>
        </w:numPr>
      </w:pPr>
      <w:r w:rsidRPr="000749CD">
        <w:t>NOM_RZN_SOC_EMIS</w:t>
      </w:r>
      <w:r>
        <w:t>: se agrega de los datos del primer paso.</w:t>
      </w:r>
    </w:p>
    <w:p w14:paraId="1C173563" w14:textId="77777777" w:rsidR="004A728F" w:rsidRPr="000749CD" w:rsidRDefault="004A728F" w:rsidP="004A728F">
      <w:pPr>
        <w:pStyle w:val="Prrafodelista"/>
        <w:numPr>
          <w:ilvl w:val="0"/>
          <w:numId w:val="1"/>
        </w:numPr>
      </w:pPr>
      <w:r w:rsidRPr="000749CD">
        <w:t>COD_UBI_EMIS</w:t>
      </w:r>
      <w:r>
        <w:t xml:space="preserve">: se obtiene a partir del domicilio fiscal donde se consultará en el siguiente enlace: </w:t>
      </w:r>
      <w:hyperlink r:id="rId29" w:history="1">
        <w:r w:rsidRPr="000749CD">
          <w:rPr>
            <w:rStyle w:val="Hipervnculo"/>
            <w:color w:val="1B587C" w:themeColor="accent3"/>
          </w:rPr>
          <w:t>http://webinei.inei.gob.pe:8080/sisconcode/proyecto/index.htm?proyectoTitulo=UBIGEO&amp;proyectoId=3</w:t>
        </w:r>
      </w:hyperlink>
      <w:r w:rsidRPr="000749CD">
        <w:rPr>
          <w:color w:val="1B587C" w:themeColor="accent3"/>
        </w:rPr>
        <w:t xml:space="preserve"> </w:t>
      </w:r>
    </w:p>
    <w:p w14:paraId="4167E591" w14:textId="77777777" w:rsidR="004A728F" w:rsidRDefault="004A728F" w:rsidP="004A728F">
      <w:pPr>
        <w:pStyle w:val="Prrafodelista"/>
        <w:numPr>
          <w:ilvl w:val="0"/>
          <w:numId w:val="1"/>
        </w:numPr>
      </w:pPr>
      <w:r w:rsidRPr="000749CD">
        <w:t>TXT_DMCL_FISC_EMIS</w:t>
      </w:r>
      <w:r>
        <w:t>: se agrega de los datos del primer paso.</w:t>
      </w:r>
    </w:p>
    <w:p w14:paraId="49DEB3E8" w14:textId="77777777" w:rsidR="004A728F" w:rsidRDefault="004A728F" w:rsidP="004A728F">
      <w:pPr>
        <w:pStyle w:val="Prrafodelista"/>
        <w:numPr>
          <w:ilvl w:val="0"/>
          <w:numId w:val="1"/>
        </w:numPr>
      </w:pPr>
      <w:r>
        <w:t>TXT_PROV_EMIS, TXT_DPTO_EMIS, TXT_DISTR_EMIS, TXT_URB_EMIS: se extrae del domicilio fiscal.</w:t>
      </w:r>
    </w:p>
    <w:p w14:paraId="0F9AE00C" w14:textId="77777777" w:rsidR="004A728F" w:rsidRDefault="004A728F" w:rsidP="004A728F">
      <w:pPr>
        <w:pStyle w:val="Ttulo3"/>
      </w:pPr>
      <w:bookmarkStart w:id="17" w:name="_Toc46106189"/>
      <w:r>
        <w:t>PARA LOS PARAMETROS</w:t>
      </w:r>
      <w:bookmarkEnd w:id="17"/>
      <w:r>
        <w:br/>
      </w:r>
    </w:p>
    <w:p w14:paraId="4391F304" w14:textId="159E1803" w:rsidR="004A728F" w:rsidRDefault="004A728F" w:rsidP="004A728F">
      <w:pPr>
        <w:pStyle w:val="Prrafodelista"/>
        <w:numPr>
          <w:ilvl w:val="0"/>
          <w:numId w:val="5"/>
        </w:numPr>
      </w:pPr>
      <w:r>
        <w:t xml:space="preserve">NUM_COD_CLIENTE: se agrega el mismo de dato de NUM_COD_EMISOR para todos los cuarenta cuatro (44) parámetros </w:t>
      </w:r>
    </w:p>
    <w:p w14:paraId="5124C54E" w14:textId="77777777" w:rsidR="004A728F" w:rsidRPr="00FF71D0" w:rsidRDefault="004A728F" w:rsidP="004A728F">
      <w:pPr>
        <w:pStyle w:val="Prrafodelista"/>
        <w:numPr>
          <w:ilvl w:val="0"/>
          <w:numId w:val="5"/>
        </w:numPr>
      </w:pPr>
      <w:r>
        <w:t xml:space="preserve">El parámetro 019: se completa con el nombre </w:t>
      </w:r>
      <w:proofErr w:type="gramStart"/>
      <w:r>
        <w:t>del imagen</w:t>
      </w:r>
      <w:proofErr w:type="gramEnd"/>
      <w:r>
        <w:t xml:space="preserve"> del logo de la empresa con el siguiente formato: </w:t>
      </w:r>
      <w:proofErr w:type="spellStart"/>
      <w:r w:rsidRPr="00FF71D0">
        <w:rPr>
          <w:b/>
          <w:color w:val="000000" w:themeColor="text1"/>
        </w:rPr>
        <w:t>logo_EMPRESA</w:t>
      </w:r>
      <w:proofErr w:type="spellEnd"/>
      <w:r>
        <w:rPr>
          <w:b/>
          <w:color w:val="000000" w:themeColor="text1"/>
        </w:rPr>
        <w:t xml:space="preserve"> </w:t>
      </w:r>
      <w:r w:rsidRPr="005A79DA">
        <w:rPr>
          <w:color w:val="000000" w:themeColor="text1"/>
        </w:rPr>
        <w:t>donde se reemplaza el dato EMPRES</w:t>
      </w:r>
      <w:r>
        <w:rPr>
          <w:color w:val="000000" w:themeColor="text1"/>
        </w:rPr>
        <w:t>A por el nombre de la empresa abreviado.</w:t>
      </w:r>
    </w:p>
    <w:p w14:paraId="0AB22DE9" w14:textId="77777777" w:rsidR="004A728F" w:rsidRPr="005A79DA" w:rsidRDefault="004A728F" w:rsidP="004A728F">
      <w:pPr>
        <w:pStyle w:val="Prrafodelista"/>
        <w:numPr>
          <w:ilvl w:val="0"/>
          <w:numId w:val="5"/>
        </w:numPr>
        <w:ind w:left="1418"/>
      </w:pPr>
      <w:r w:rsidRPr="005A79DA">
        <w:rPr>
          <w:color w:val="000000" w:themeColor="text1"/>
        </w:rPr>
        <w:t>El parámetro 023: se completa</w:t>
      </w:r>
      <w:r>
        <w:t xml:space="preserve"> el siguiente dato: </w:t>
      </w:r>
      <w:r w:rsidRPr="005A79DA">
        <w:rPr>
          <w:b/>
          <w:color w:val="000000" w:themeColor="text1"/>
        </w:rPr>
        <w:t xml:space="preserve">WsC0nexEMPRESA@ </w:t>
      </w:r>
      <w:r w:rsidRPr="005A79DA">
        <w:rPr>
          <w:color w:val="000000" w:themeColor="text1"/>
        </w:rPr>
        <w:t xml:space="preserve">donde se reemplaza el dato EMPRESA por el </w:t>
      </w:r>
      <w:r>
        <w:rPr>
          <w:color w:val="000000" w:themeColor="text1"/>
        </w:rPr>
        <w:t>nombre de la empresa abreviado y la encriptación del dato de la siguiente forma:</w:t>
      </w:r>
      <w:r>
        <w:rPr>
          <w:color w:val="000000" w:themeColor="text1"/>
        </w:rPr>
        <w:br/>
      </w:r>
    </w:p>
    <w:p w14:paraId="7097FEAF" w14:textId="77777777" w:rsidR="004A728F" w:rsidRPr="005A79DA" w:rsidRDefault="004A728F" w:rsidP="004A728F">
      <w:pPr>
        <w:pStyle w:val="Prrafodelista"/>
        <w:numPr>
          <w:ilvl w:val="0"/>
          <w:numId w:val="6"/>
        </w:numPr>
        <w:ind w:left="2127"/>
      </w:pPr>
      <w:r w:rsidRPr="005A79D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Ingresa al facturador: </w:t>
      </w:r>
      <w:hyperlink r:id="rId30" w:history="1">
        <w:r w:rsidRPr="005A79DA">
          <w:rPr>
            <w:rStyle w:val="Hipervnculo"/>
            <w:color w:val="1B587C" w:themeColor="accent3"/>
          </w:rPr>
          <w:t>https://see.itc.com.pe/facturador/acceso/login</w:t>
        </w:r>
      </w:hyperlink>
      <w:r>
        <w:rPr>
          <w:color w:val="1B587C" w:themeColor="accent3"/>
        </w:rPr>
        <w:t xml:space="preserve"> </w:t>
      </w:r>
      <w:r>
        <w:t>con el usuario prueba y contraseña Hola</w:t>
      </w:r>
      <w:r w:rsidRPr="005A79DA">
        <w:rPr>
          <w:color w:val="000000" w:themeColor="text1"/>
        </w:rPr>
        <w:t>@</w:t>
      </w:r>
    </w:p>
    <w:p w14:paraId="121284E0" w14:textId="77777777" w:rsidR="004A728F" w:rsidRPr="005A79DA" w:rsidRDefault="004A728F" w:rsidP="004A728F">
      <w:pPr>
        <w:pStyle w:val="Prrafodelista"/>
        <w:numPr>
          <w:ilvl w:val="0"/>
          <w:numId w:val="6"/>
        </w:numPr>
        <w:ind w:left="2127"/>
      </w:pPr>
      <w:r>
        <w:rPr>
          <w:color w:val="000000" w:themeColor="text1"/>
        </w:rPr>
        <w:lastRenderedPageBreak/>
        <w:t xml:space="preserve">En otra pestaña del navegador, ingresa al siguiente enlace: </w:t>
      </w:r>
      <w:hyperlink r:id="rId31" w:history="1">
        <w:r w:rsidRPr="005A79DA">
          <w:rPr>
            <w:rStyle w:val="Hipervnculo"/>
            <w:color w:val="1B587C" w:themeColor="accent3"/>
          </w:rPr>
          <w:t>https://see.itc.com.pe/facturador/otros/encripta</w:t>
        </w:r>
      </w:hyperlink>
      <w:r>
        <w:t xml:space="preserve">. Se observa dos campos donde el primero se pondrá </w:t>
      </w:r>
      <w:r w:rsidRPr="005A79DA">
        <w:rPr>
          <w:b/>
          <w:color w:val="000000" w:themeColor="text1"/>
        </w:rPr>
        <w:t>WsC0nexEMPRESA@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y presionar el </w:t>
      </w:r>
      <w:proofErr w:type="spellStart"/>
      <w:r>
        <w:rPr>
          <w:color w:val="000000" w:themeColor="text1"/>
        </w:rPr>
        <w:t>Button</w:t>
      </w:r>
      <w:proofErr w:type="spellEnd"/>
      <w:r>
        <w:rPr>
          <w:color w:val="000000" w:themeColor="text1"/>
        </w:rPr>
        <w:t xml:space="preserve"> para encriptar el dato. </w:t>
      </w:r>
      <w:r>
        <w:rPr>
          <w:color w:val="1B587C" w:themeColor="accent3"/>
        </w:rPr>
        <w:br/>
      </w:r>
    </w:p>
    <w:p w14:paraId="6B803E3E" w14:textId="77777777" w:rsidR="004A728F" w:rsidRPr="005A79DA" w:rsidRDefault="004A728F" w:rsidP="004A728F">
      <w:pPr>
        <w:pStyle w:val="Prrafodelista"/>
        <w:ind w:left="2127"/>
      </w:pPr>
      <w:r>
        <w:rPr>
          <w:noProof/>
          <w:lang w:val="es-PE" w:eastAsia="es-PE"/>
        </w:rPr>
        <w:drawing>
          <wp:inline distT="0" distB="0" distL="0" distR="0" wp14:anchorId="2CEBD506" wp14:editId="6E58207E">
            <wp:extent cx="4267200" cy="1064828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468" cy="10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CB8F" w14:textId="77777777" w:rsidR="004A728F" w:rsidRDefault="004A728F" w:rsidP="004A728F">
      <w:pPr>
        <w:pStyle w:val="Prrafodelista"/>
        <w:ind w:left="2127"/>
      </w:pPr>
      <w:r>
        <w:rPr>
          <w:noProof/>
          <w:lang w:val="es-PE" w:eastAsia="es-PE"/>
        </w:rPr>
        <w:drawing>
          <wp:inline distT="0" distB="0" distL="0" distR="0" wp14:anchorId="45E36F65" wp14:editId="413545A4">
            <wp:extent cx="4267200" cy="12249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8625" cy="12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EA51" w14:textId="77777777" w:rsidR="004A728F" w:rsidRDefault="004A728F" w:rsidP="004A728F">
      <w:pPr>
        <w:pStyle w:val="Prrafodelista"/>
        <w:numPr>
          <w:ilvl w:val="0"/>
          <w:numId w:val="7"/>
        </w:numPr>
        <w:ind w:left="1560"/>
      </w:pPr>
      <w:r>
        <w:t>El parámetro 025: se extrae el dato correo electrónico de la empresa del primer paso.</w:t>
      </w:r>
    </w:p>
    <w:p w14:paraId="1D42F633" w14:textId="77777777" w:rsidR="004A728F" w:rsidRDefault="004A728F" w:rsidP="004A728F">
      <w:pPr>
        <w:pStyle w:val="Prrafodelista"/>
        <w:numPr>
          <w:ilvl w:val="0"/>
          <w:numId w:val="7"/>
        </w:numPr>
        <w:ind w:left="1560"/>
      </w:pPr>
      <w:r>
        <w:t xml:space="preserve">El parámetro 032: se completa con el nombre de la representación gráfica con el siguiente formato: </w:t>
      </w:r>
      <w:r w:rsidRPr="00732DC3">
        <w:rPr>
          <w:b/>
        </w:rPr>
        <w:t xml:space="preserve">Template_pdf_EMPRESA.html </w:t>
      </w:r>
      <w:r w:rsidRPr="00732DC3">
        <w:rPr>
          <w:color w:val="000000" w:themeColor="text1"/>
        </w:rPr>
        <w:t xml:space="preserve">donde se reemplaza el dato EMPRESA por el </w:t>
      </w:r>
      <w:r>
        <w:rPr>
          <w:color w:val="000000" w:themeColor="text1"/>
        </w:rPr>
        <w:t>nombre de la empresa abreviado</w:t>
      </w:r>
      <w:r>
        <w:t>.</w:t>
      </w:r>
    </w:p>
    <w:p w14:paraId="6D58DE3F" w14:textId="77777777" w:rsidR="004A728F" w:rsidRDefault="004A728F" w:rsidP="004A728F">
      <w:pPr>
        <w:ind w:left="709"/>
      </w:pPr>
      <w:r w:rsidRPr="001331CC">
        <w:rPr>
          <w:highlight w:val="yellow"/>
        </w:rPr>
        <w:t>EXCEPCIONES:</w:t>
      </w:r>
    </w:p>
    <w:p w14:paraId="05530C01" w14:textId="77777777" w:rsidR="004A728F" w:rsidRDefault="004A728F" w:rsidP="004A728F">
      <w:pPr>
        <w:pStyle w:val="Prrafodelista"/>
        <w:numPr>
          <w:ilvl w:val="0"/>
          <w:numId w:val="1"/>
        </w:numPr>
      </w:pPr>
      <w:proofErr w:type="gramStart"/>
      <w:r>
        <w:t>Los restantes campos se mantiene</w:t>
      </w:r>
      <w:proofErr w:type="gramEnd"/>
      <w:r>
        <w:t xml:space="preserve"> con los datos de la plantilla.</w:t>
      </w:r>
    </w:p>
    <w:p w14:paraId="5E00323E" w14:textId="77777777" w:rsidR="004A728F" w:rsidRDefault="004A728F" w:rsidP="004A728F">
      <w:pPr>
        <w:pStyle w:val="Prrafodelista"/>
        <w:numPr>
          <w:ilvl w:val="0"/>
          <w:numId w:val="1"/>
        </w:numPr>
      </w:pPr>
      <w:r>
        <w:t>Si la imagen del dato del parámetro 019 no se tiene, de igual manera se completa el nombre. Ya que posteriormente se puede solicitar a la empresa cliente.</w:t>
      </w:r>
    </w:p>
    <w:p w14:paraId="16395499" w14:textId="77777777" w:rsidR="004A728F" w:rsidRPr="004A728F" w:rsidRDefault="004A728F" w:rsidP="004A728F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</w:rPr>
      </w:pPr>
      <w:r>
        <w:t xml:space="preserve">Si el dato del parámetro 025 no se tiene, se completa con el correo de soporte de ITC que es siguiente: </w:t>
      </w:r>
      <w:hyperlink r:id="rId32" w:history="1">
        <w:r w:rsidRPr="00B12FEA">
          <w:rPr>
            <w:rStyle w:val="Hipervnculo"/>
            <w:color w:val="1B587C" w:themeColor="accent3"/>
          </w:rPr>
          <w:t>soporte@itc.com.pe</w:t>
        </w:r>
      </w:hyperlink>
    </w:p>
    <w:p w14:paraId="568FCF4B" w14:textId="77777777" w:rsidR="004A728F" w:rsidRDefault="004A728F" w:rsidP="004A728F"/>
    <w:p w14:paraId="03FE72E3" w14:textId="17657C40" w:rsidR="002F17C1" w:rsidRDefault="004A728F" w:rsidP="004A728F">
      <w:pPr>
        <w:pStyle w:val="Ttulo3"/>
      </w:pPr>
      <w:bookmarkStart w:id="18" w:name="_Toc46106190"/>
      <w:r w:rsidRPr="004A728F">
        <w:t xml:space="preserve">PARA </w:t>
      </w:r>
      <w:r>
        <w:t>EL USUARIO</w:t>
      </w:r>
      <w:bookmarkEnd w:id="18"/>
    </w:p>
    <w:p w14:paraId="6C8F0411" w14:textId="77777777" w:rsidR="004A728F" w:rsidRPr="004A728F" w:rsidRDefault="004A728F" w:rsidP="004A728F"/>
    <w:p w14:paraId="2B5C632A" w14:textId="51B29C4A" w:rsidR="004A728F" w:rsidRDefault="004A728F" w:rsidP="004A728F">
      <w:pPr>
        <w:ind w:left="709"/>
      </w:pPr>
      <w:r>
        <w:t>El tercer paso es el registro del usuario, se completa con los datos:</w:t>
      </w:r>
    </w:p>
    <w:p w14:paraId="73DFB655" w14:textId="1CD0B234" w:rsidR="004A728F" w:rsidRDefault="004A728F" w:rsidP="004A728F">
      <w:pPr>
        <w:pStyle w:val="Prrafodelista"/>
        <w:numPr>
          <w:ilvl w:val="0"/>
          <w:numId w:val="22"/>
        </w:numPr>
      </w:pPr>
      <w:r w:rsidRPr="004A728F">
        <w:t>ID_USUARIO</w:t>
      </w:r>
      <w:r>
        <w:t xml:space="preserve">: se extrae el último número de código de la base datos </w:t>
      </w:r>
      <w:proofErr w:type="spellStart"/>
      <w:r w:rsidRPr="004A728F">
        <w:rPr>
          <w:color w:val="FF0000"/>
        </w:rPr>
        <w:t>bd_fact_itc_portal</w:t>
      </w:r>
      <w:proofErr w:type="spellEnd"/>
      <w:r>
        <w:rPr>
          <w:color w:val="FF0000"/>
        </w:rPr>
        <w:t xml:space="preserve"> </w:t>
      </w:r>
      <w:r>
        <w:t xml:space="preserve">consultando la tabla </w:t>
      </w:r>
      <w:proofErr w:type="spellStart"/>
      <w:r w:rsidRPr="00A7131D">
        <w:rPr>
          <w:color w:val="FF0000"/>
        </w:rPr>
        <w:t>tbl_</w:t>
      </w:r>
      <w:r>
        <w:rPr>
          <w:color w:val="FF0000"/>
        </w:rPr>
        <w:t>usuario</w:t>
      </w:r>
      <w:proofErr w:type="spellEnd"/>
      <w:r>
        <w:rPr>
          <w:color w:val="FF0000"/>
        </w:rPr>
        <w:t>.</w:t>
      </w:r>
    </w:p>
    <w:p w14:paraId="0ECB8AD0" w14:textId="32200AD5" w:rsidR="004A728F" w:rsidRDefault="00517F7C" w:rsidP="004A728F">
      <w:pPr>
        <w:pStyle w:val="Prrafodelista"/>
        <w:numPr>
          <w:ilvl w:val="0"/>
          <w:numId w:val="22"/>
        </w:numPr>
      </w:pPr>
      <w:r>
        <w:t xml:space="preserve">USUARIO: se completa con el nombre del usuario de la empresa con el siguiente formato: </w:t>
      </w:r>
      <w:proofErr w:type="spellStart"/>
      <w:proofErr w:type="gramStart"/>
      <w:r>
        <w:rPr>
          <w:b/>
          <w:color w:val="000000" w:themeColor="text1"/>
        </w:rPr>
        <w:t>empresa.portal</w:t>
      </w:r>
      <w:proofErr w:type="spellEnd"/>
      <w:proofErr w:type="gramEnd"/>
      <w:r>
        <w:rPr>
          <w:b/>
          <w:color w:val="000000" w:themeColor="text1"/>
        </w:rPr>
        <w:t xml:space="preserve"> </w:t>
      </w:r>
      <w:r w:rsidRPr="005A79DA">
        <w:rPr>
          <w:color w:val="000000" w:themeColor="text1"/>
        </w:rPr>
        <w:t>donde se reemplaza el dato EMPRES</w:t>
      </w:r>
      <w:r>
        <w:rPr>
          <w:color w:val="000000" w:themeColor="text1"/>
        </w:rPr>
        <w:t>A por el nombre de la empresa abreviado.</w:t>
      </w:r>
    </w:p>
    <w:p w14:paraId="4C145304" w14:textId="282E0625" w:rsidR="00517F7C" w:rsidRDefault="00517F7C" w:rsidP="00517F7C">
      <w:pPr>
        <w:pStyle w:val="Prrafodelista"/>
        <w:numPr>
          <w:ilvl w:val="0"/>
          <w:numId w:val="22"/>
        </w:numPr>
      </w:pPr>
      <w:r>
        <w:t>APELLIDO_PATERNO: se completa con el nombre de la empresa.</w:t>
      </w:r>
    </w:p>
    <w:p w14:paraId="6192ADE5" w14:textId="4EC4C952" w:rsidR="00517F7C" w:rsidRDefault="00517F7C" w:rsidP="004A728F">
      <w:pPr>
        <w:pStyle w:val="Prrafodelista"/>
        <w:numPr>
          <w:ilvl w:val="0"/>
          <w:numId w:val="22"/>
        </w:numPr>
      </w:pPr>
      <w:r>
        <w:t>APELLIDO_MATERNO: se completa con el nombre de la empresa.</w:t>
      </w:r>
    </w:p>
    <w:p w14:paraId="47DFAE9D" w14:textId="10F7F800" w:rsidR="00517F7C" w:rsidRDefault="00517F7C" w:rsidP="004A728F">
      <w:pPr>
        <w:pStyle w:val="Prrafodelista"/>
        <w:numPr>
          <w:ilvl w:val="0"/>
          <w:numId w:val="22"/>
        </w:numPr>
      </w:pPr>
      <w:r>
        <w:t>NOMBRE: se completa con el nombre de la empresa.</w:t>
      </w:r>
    </w:p>
    <w:p w14:paraId="60EC2EA4" w14:textId="2C3BB445" w:rsidR="00517F7C" w:rsidRPr="004A728F" w:rsidRDefault="00517F7C" w:rsidP="004A728F">
      <w:pPr>
        <w:pStyle w:val="Prrafodelista"/>
        <w:numPr>
          <w:ilvl w:val="0"/>
          <w:numId w:val="22"/>
        </w:numPr>
      </w:pPr>
      <w:r>
        <w:t xml:space="preserve">NUM_COD_CLIENTE: </w:t>
      </w:r>
      <w:r w:rsidR="007D22C7">
        <w:t>se agrega el mismo de dato de NUM_COD_EMISOR.</w:t>
      </w:r>
    </w:p>
    <w:p w14:paraId="27C6DE4F" w14:textId="77777777" w:rsidR="007D22C7" w:rsidRDefault="007D22C7" w:rsidP="007D22C7">
      <w:pPr>
        <w:ind w:left="709"/>
      </w:pPr>
      <w:r w:rsidRPr="001331CC">
        <w:rPr>
          <w:highlight w:val="yellow"/>
        </w:rPr>
        <w:t>EXCEPCIONES:</w:t>
      </w:r>
    </w:p>
    <w:p w14:paraId="332B9C96" w14:textId="648EDE3E" w:rsidR="007D22C7" w:rsidRDefault="007D22C7" w:rsidP="007D22C7">
      <w:pPr>
        <w:pStyle w:val="Prrafodelista"/>
        <w:numPr>
          <w:ilvl w:val="0"/>
          <w:numId w:val="1"/>
        </w:numPr>
      </w:pPr>
      <w:proofErr w:type="gramStart"/>
      <w:r>
        <w:t>Los restantes campos se mantiene</w:t>
      </w:r>
      <w:proofErr w:type="gramEnd"/>
      <w:r>
        <w:t xml:space="preserve"> con los datos de la plantilla.</w:t>
      </w:r>
    </w:p>
    <w:p w14:paraId="65CE48CD" w14:textId="6073AEDA" w:rsidR="007D22C7" w:rsidRPr="004A728F" w:rsidRDefault="007D22C7" w:rsidP="007D22C7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</w:rPr>
      </w:pPr>
      <w:r>
        <w:t xml:space="preserve">El campo PASSWORD cambia el número </w:t>
      </w:r>
      <w:r w:rsidRPr="007D22C7">
        <w:rPr>
          <w:b/>
        </w:rPr>
        <w:t>2020</w:t>
      </w:r>
      <w:r>
        <w:t xml:space="preserve"> por cada año.</w:t>
      </w:r>
    </w:p>
    <w:p w14:paraId="473B3790" w14:textId="77777777" w:rsidR="00577C39" w:rsidRDefault="00577C39" w:rsidP="009F3D0B">
      <w:pPr>
        <w:pStyle w:val="Ttulo2"/>
      </w:pPr>
      <w:bookmarkStart w:id="19" w:name="_Toc46106191"/>
    </w:p>
    <w:p w14:paraId="3F5E21B9" w14:textId="77777777" w:rsidR="00577C39" w:rsidRDefault="00577C39" w:rsidP="009F3D0B">
      <w:pPr>
        <w:pStyle w:val="Ttulo2"/>
      </w:pPr>
    </w:p>
    <w:p w14:paraId="74C5469D" w14:textId="45CF5E36" w:rsidR="009F3D0B" w:rsidRDefault="009F3D0B" w:rsidP="009F3D0B">
      <w:pPr>
        <w:pStyle w:val="Ttulo2"/>
      </w:pPr>
      <w:r>
        <w:t>ENVIO DE CORREO</w:t>
      </w:r>
      <w:bookmarkEnd w:id="19"/>
    </w:p>
    <w:p w14:paraId="4F32F77C" w14:textId="77777777" w:rsidR="009F3D0B" w:rsidRPr="00E872C0" w:rsidRDefault="009F3D0B" w:rsidP="009F3D0B"/>
    <w:p w14:paraId="714D3306" w14:textId="02376793" w:rsidR="009F3D0B" w:rsidRDefault="009F3D0B" w:rsidP="009F3D0B">
      <w:pPr>
        <w:pStyle w:val="Prrafodelista"/>
        <w:ind w:left="709"/>
      </w:pPr>
      <w:r>
        <w:t xml:space="preserve">Por último, se redacta el correo. Para ello, se completa la plantilla adjunta </w:t>
      </w:r>
      <w:r w:rsidRPr="00304C67">
        <w:rPr>
          <w:b/>
        </w:rPr>
        <w:t>CORREO_</w:t>
      </w:r>
      <w:r>
        <w:rPr>
          <w:b/>
        </w:rPr>
        <w:t>PORTAL</w:t>
      </w:r>
      <w:r w:rsidRPr="00304C67">
        <w:rPr>
          <w:b/>
        </w:rPr>
        <w:t>_</w:t>
      </w:r>
      <w:proofErr w:type="gramStart"/>
      <w:r w:rsidRPr="00304C67">
        <w:rPr>
          <w:b/>
        </w:rPr>
        <w:t>WEB</w:t>
      </w:r>
      <w:r>
        <w:rPr>
          <w:b/>
        </w:rPr>
        <w:t xml:space="preserve"> </w:t>
      </w:r>
      <w:r>
        <w:t xml:space="preserve"> con</w:t>
      </w:r>
      <w:proofErr w:type="gramEnd"/>
      <w:r>
        <w:t xml:space="preserve"> los usuarios y contraseñas de cada usuario agregado.</w:t>
      </w:r>
    </w:p>
    <w:p w14:paraId="39AB6B5C" w14:textId="77777777" w:rsidR="009F3D0B" w:rsidRDefault="009F3D0B" w:rsidP="009F3D0B">
      <w:pPr>
        <w:pStyle w:val="Prrafodelista"/>
        <w:ind w:left="709"/>
      </w:pPr>
    </w:p>
    <w:p w14:paraId="00427DC5" w14:textId="097BCAFE" w:rsidR="009F3D0B" w:rsidRDefault="009F3D0B" w:rsidP="009F3D0B">
      <w:pPr>
        <w:pStyle w:val="Prrafodelista"/>
        <w:ind w:left="709"/>
      </w:pPr>
      <w:r>
        <w:t xml:space="preserve">Se realiza una prueba en </w:t>
      </w:r>
      <w:proofErr w:type="spellStart"/>
      <w:r>
        <w:t>Postman</w:t>
      </w:r>
      <w:proofErr w:type="spellEnd"/>
      <w:r>
        <w:t xml:space="preserve"> de la siguiente manera:</w:t>
      </w:r>
    </w:p>
    <w:p w14:paraId="6D272153" w14:textId="77777777" w:rsidR="009F3D0B" w:rsidRDefault="009F3D0B" w:rsidP="009F3D0B">
      <w:pPr>
        <w:pStyle w:val="Prrafodelista"/>
        <w:ind w:left="709"/>
      </w:pPr>
    </w:p>
    <w:p w14:paraId="11DF9DC6" w14:textId="5A20480A" w:rsidR="009F3D0B" w:rsidRPr="00D50036" w:rsidRDefault="009F3D0B" w:rsidP="009F3D0B">
      <w:pPr>
        <w:pStyle w:val="Prrafodelista"/>
        <w:numPr>
          <w:ilvl w:val="0"/>
          <w:numId w:val="33"/>
        </w:numPr>
        <w:rPr>
          <w:lang w:val="en-US"/>
        </w:rPr>
      </w:pPr>
      <w:r w:rsidRPr="00D50036">
        <w:rPr>
          <w:lang w:val="en-US"/>
        </w:rPr>
        <w:t xml:space="preserve">Enlace: </w:t>
      </w:r>
      <w:hyperlink r:id="rId33" w:history="1">
        <w:r w:rsidR="00577C39" w:rsidRPr="00983B80">
          <w:rPr>
            <w:rStyle w:val="Hipervnculo"/>
            <w:lang w:val="en-US"/>
          </w:rPr>
          <w:t>https://see.itc.com.pe/api/billconsultservice/RUC-01-F001-00000001-DDMMYYYY</w:t>
        </w:r>
      </w:hyperlink>
      <w:r w:rsidRPr="00D50036">
        <w:rPr>
          <w:lang w:val="en-US"/>
        </w:rPr>
        <w:t xml:space="preserve"> </w:t>
      </w:r>
    </w:p>
    <w:p w14:paraId="07799813" w14:textId="47914724" w:rsidR="009F3D0B" w:rsidRPr="00D50036" w:rsidRDefault="009F3D0B" w:rsidP="009F3D0B">
      <w:pPr>
        <w:pStyle w:val="Prrafodelista"/>
        <w:numPr>
          <w:ilvl w:val="0"/>
          <w:numId w:val="33"/>
        </w:numPr>
        <w:rPr>
          <w:lang w:val="en-US"/>
        </w:rPr>
      </w:pPr>
      <w:proofErr w:type="spellStart"/>
      <w:r w:rsidRPr="00D50036">
        <w:rPr>
          <w:lang w:val="en-US"/>
        </w:rPr>
        <w:t>En</w:t>
      </w:r>
      <w:proofErr w:type="spellEnd"/>
      <w:r w:rsidRPr="00D50036">
        <w:rPr>
          <w:lang w:val="en-US"/>
        </w:rPr>
        <w:t xml:space="preserve"> Headers </w:t>
      </w:r>
      <w:proofErr w:type="spellStart"/>
      <w:r w:rsidRPr="00D50036">
        <w:rPr>
          <w:lang w:val="en-US"/>
        </w:rPr>
        <w:t>agregar</w:t>
      </w:r>
      <w:proofErr w:type="spellEnd"/>
      <w:r w:rsidRPr="00D50036">
        <w:rPr>
          <w:lang w:val="en-US"/>
        </w:rPr>
        <w:t>: Authorization =</w:t>
      </w:r>
      <w:r w:rsidRPr="00D5003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D50036">
        <w:rPr>
          <w:lang w:val="en-US"/>
        </w:rPr>
        <w:t>WsC0nexempresa</w:t>
      </w:r>
      <w:proofErr w:type="gramStart"/>
      <w:r w:rsidRPr="00D50036">
        <w:rPr>
          <w:lang w:val="en-US"/>
        </w:rPr>
        <w:t>@:</w:t>
      </w:r>
      <w:proofErr w:type="spellStart"/>
      <w:r w:rsidRPr="00D50036">
        <w:rPr>
          <w:lang w:val="en-US"/>
        </w:rPr>
        <w:t>encriptación</w:t>
      </w:r>
      <w:proofErr w:type="spellEnd"/>
      <w:proofErr w:type="gramEnd"/>
    </w:p>
    <w:p w14:paraId="7904C89E" w14:textId="3EEA8013" w:rsidR="009F3D0B" w:rsidRPr="00D50036" w:rsidRDefault="009F3D0B" w:rsidP="007B58B2">
      <w:pPr>
        <w:pStyle w:val="Prrafodelista"/>
        <w:ind w:left="2124"/>
        <w:rPr>
          <w:lang w:val="en-US"/>
        </w:rPr>
      </w:pPr>
      <w:r w:rsidRPr="00D50036">
        <w:rPr>
          <w:lang w:val="en-US"/>
        </w:rPr>
        <w:t xml:space="preserve"> </w:t>
      </w:r>
      <w:r w:rsidRPr="00D50036">
        <w:rPr>
          <w:lang w:val="en-US"/>
        </w:rPr>
        <w:tab/>
        <w:t xml:space="preserve">         Content-Type = application/json</w:t>
      </w:r>
    </w:p>
    <w:p w14:paraId="0678C810" w14:textId="182A5554" w:rsidR="007B58B2" w:rsidRPr="00D50036" w:rsidRDefault="007B58B2" w:rsidP="007B58B2">
      <w:pPr>
        <w:ind w:left="709"/>
        <w:rPr>
          <w:lang w:val="en-US"/>
        </w:rPr>
      </w:pPr>
      <w:proofErr w:type="spellStart"/>
      <w:r w:rsidRPr="00D50036">
        <w:rPr>
          <w:lang w:val="en-US"/>
        </w:rPr>
        <w:t>Ejemplo</w:t>
      </w:r>
      <w:proofErr w:type="spellEnd"/>
      <w:r w:rsidRPr="00D50036">
        <w:rPr>
          <w:lang w:val="en-US"/>
        </w:rPr>
        <w:t>:</w:t>
      </w:r>
    </w:p>
    <w:p w14:paraId="45403E35" w14:textId="18F13023" w:rsidR="007B58B2" w:rsidRDefault="007B58B2" w:rsidP="007B58B2">
      <w:pPr>
        <w:ind w:left="709"/>
      </w:pPr>
      <w:r>
        <w:rPr>
          <w:noProof/>
          <w:lang w:val="es-PE" w:eastAsia="es-PE"/>
        </w:rPr>
        <w:drawing>
          <wp:inline distT="0" distB="0" distL="0" distR="0" wp14:anchorId="77D05D51" wp14:editId="1E6F7A15">
            <wp:extent cx="4906484" cy="236220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328" cy="23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A2D" w14:textId="7A52A638" w:rsidR="009F3D0B" w:rsidRDefault="00F53C31" w:rsidP="00F53C31">
      <w:r>
        <w:br w:type="page"/>
      </w:r>
    </w:p>
    <w:p w14:paraId="7339C3C2" w14:textId="47C9760B" w:rsidR="008A2D6F" w:rsidRPr="008A2D6F" w:rsidRDefault="00462248" w:rsidP="0087483E">
      <w:pPr>
        <w:pStyle w:val="Ttulo1"/>
      </w:pPr>
      <w:bookmarkStart w:id="20" w:name="_Toc46106192"/>
      <w:r w:rsidRPr="008A2D6F">
        <w:lastRenderedPageBreak/>
        <w:t>ALTA – INTEGRACION</w:t>
      </w:r>
      <w:bookmarkEnd w:id="20"/>
    </w:p>
    <w:p w14:paraId="1864643E" w14:textId="45FAF658" w:rsidR="0087483E" w:rsidRDefault="0087483E" w:rsidP="0087483E">
      <w:pPr>
        <w:pStyle w:val="Ttulo2"/>
      </w:pPr>
      <w:bookmarkStart w:id="21" w:name="_Toc46106193"/>
      <w:r>
        <w:t>INSTALACIÓN DE PROGRAMAS</w:t>
      </w:r>
      <w:bookmarkEnd w:id="21"/>
    </w:p>
    <w:p w14:paraId="3115A2E0" w14:textId="3D115BAF" w:rsidR="00A272B6" w:rsidRDefault="00A272B6" w:rsidP="00A272B6"/>
    <w:p w14:paraId="5DF70CE8" w14:textId="66E8A90B" w:rsidR="00A272B6" w:rsidRDefault="00A272B6" w:rsidP="00A272B6">
      <w:r>
        <w:t>Para ello, se necesitará instalar en orden los siguientes:</w:t>
      </w:r>
    </w:p>
    <w:p w14:paraId="5B41D952" w14:textId="0D71EE73" w:rsidR="00A272B6" w:rsidRDefault="00A272B6" w:rsidP="004C5495">
      <w:pPr>
        <w:pStyle w:val="Prrafodelista"/>
        <w:numPr>
          <w:ilvl w:val="0"/>
          <w:numId w:val="23"/>
        </w:numPr>
      </w:pPr>
      <w:r>
        <w:t>Python</w:t>
      </w:r>
      <w:r w:rsidR="004C5495">
        <w:t xml:space="preserve"> (</w:t>
      </w:r>
      <w:r w:rsidR="004C5495" w:rsidRPr="004C5495">
        <w:t>python-3.4.</w:t>
      </w:r>
      <w:proofErr w:type="gramStart"/>
      <w:r w:rsidR="004C5495" w:rsidRPr="004C5495">
        <w:t>0.amd</w:t>
      </w:r>
      <w:proofErr w:type="gramEnd"/>
      <w:r w:rsidR="004C5495" w:rsidRPr="004C5495">
        <w:t>64</w:t>
      </w:r>
      <w:r w:rsidR="004C5495">
        <w:t>)</w:t>
      </w:r>
    </w:p>
    <w:p w14:paraId="4015A7E5" w14:textId="065F5F5A" w:rsidR="00A272B6" w:rsidRDefault="00A272B6" w:rsidP="00A272B6">
      <w:pPr>
        <w:pStyle w:val="Prrafodelista"/>
        <w:numPr>
          <w:ilvl w:val="0"/>
          <w:numId w:val="23"/>
        </w:numPr>
      </w:pPr>
      <w:r>
        <w:t>Notepad++ (</w:t>
      </w:r>
      <w:r w:rsidRPr="00A272B6">
        <w:t>npp.7.8.</w:t>
      </w:r>
      <w:proofErr w:type="gramStart"/>
      <w:r w:rsidRPr="00A272B6">
        <w:t>5.Installer.x</w:t>
      </w:r>
      <w:proofErr w:type="gramEnd"/>
      <w:r w:rsidRPr="00A272B6">
        <w:t>64</w:t>
      </w:r>
      <w:r>
        <w:t>)</w:t>
      </w:r>
    </w:p>
    <w:p w14:paraId="1C1553E6" w14:textId="406220CC" w:rsidR="00A272B6" w:rsidRDefault="00A272B6" w:rsidP="00A272B6">
      <w:pPr>
        <w:pStyle w:val="Prrafodelista"/>
        <w:numPr>
          <w:ilvl w:val="0"/>
          <w:numId w:val="23"/>
        </w:numPr>
      </w:pPr>
      <w:r w:rsidRPr="00A272B6">
        <w:t>NDP452</w:t>
      </w:r>
      <w:r>
        <w:t xml:space="preserve"> (</w:t>
      </w:r>
      <w:r w:rsidRPr="00A272B6">
        <w:t>NDP452-KB2901907-x86-x64-AllOS-ENU</w:t>
      </w:r>
      <w:r>
        <w:t>)</w:t>
      </w:r>
    </w:p>
    <w:p w14:paraId="5BE9F6C0" w14:textId="2488F911" w:rsidR="00A272B6" w:rsidRDefault="00A272B6" w:rsidP="00A272B6">
      <w:pPr>
        <w:pStyle w:val="Prrafodelista"/>
        <w:numPr>
          <w:ilvl w:val="0"/>
          <w:numId w:val="23"/>
        </w:numPr>
      </w:pPr>
      <w:r w:rsidRPr="00A272B6">
        <w:t>vcredist_x</w:t>
      </w:r>
      <w:proofErr w:type="gramStart"/>
      <w:r w:rsidRPr="00A272B6">
        <w:t>64</w:t>
      </w:r>
      <w:r>
        <w:t xml:space="preserve">  (</w:t>
      </w:r>
      <w:proofErr w:type="gramEnd"/>
      <w:r w:rsidRPr="00A272B6">
        <w:t>vcredist_x64</w:t>
      </w:r>
      <w:r>
        <w:t xml:space="preserve"> )</w:t>
      </w:r>
    </w:p>
    <w:p w14:paraId="2BE2BE55" w14:textId="734F92D7" w:rsidR="00A272B6" w:rsidRDefault="00A272B6" w:rsidP="00A272B6">
      <w:pPr>
        <w:pStyle w:val="Prrafodelista"/>
        <w:numPr>
          <w:ilvl w:val="0"/>
          <w:numId w:val="23"/>
        </w:numPr>
      </w:pPr>
      <w:r>
        <w:t>MySQL (</w:t>
      </w:r>
      <w:r w:rsidRPr="00A272B6">
        <w:t>mysql-installer-community-5.7.19.0</w:t>
      </w:r>
      <w:r>
        <w:t>)</w:t>
      </w:r>
    </w:p>
    <w:p w14:paraId="66D56972" w14:textId="77777777" w:rsidR="004C5495" w:rsidRPr="00A272B6" w:rsidRDefault="004C5495" w:rsidP="004C5495">
      <w:pPr>
        <w:pStyle w:val="Prrafodelista"/>
      </w:pPr>
    </w:p>
    <w:p w14:paraId="3779735E" w14:textId="40354332" w:rsidR="0087483E" w:rsidRDefault="0087483E" w:rsidP="0087483E">
      <w:pPr>
        <w:pStyle w:val="Ttulo3"/>
      </w:pPr>
      <w:bookmarkStart w:id="22" w:name="_Toc46106194"/>
      <w:r>
        <w:t>MYSQL</w:t>
      </w:r>
      <w:bookmarkEnd w:id="22"/>
    </w:p>
    <w:p w14:paraId="494B9B6A" w14:textId="77777777" w:rsidR="0087483E" w:rsidRDefault="0087483E" w:rsidP="004C5495">
      <w:pPr>
        <w:pStyle w:val="Prrafodelista"/>
        <w:numPr>
          <w:ilvl w:val="0"/>
          <w:numId w:val="24"/>
        </w:numPr>
      </w:pPr>
      <w:r>
        <w:t xml:space="preserve">Seleccionar el MySQL </w:t>
      </w:r>
      <w:proofErr w:type="spellStart"/>
      <w:r>
        <w:t>custom</w:t>
      </w:r>
      <w:proofErr w:type="spellEnd"/>
    </w:p>
    <w:p w14:paraId="7496092C" w14:textId="77777777" w:rsidR="0087483E" w:rsidRDefault="0087483E" w:rsidP="0087483E">
      <w:pPr>
        <w:pStyle w:val="Prrafodelista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143973" wp14:editId="0EECD602">
                <wp:simplePos x="0" y="0"/>
                <wp:positionH relativeFrom="column">
                  <wp:posOffset>1988185</wp:posOffset>
                </wp:positionH>
                <wp:positionV relativeFrom="paragraph">
                  <wp:posOffset>2740025</wp:posOffset>
                </wp:positionV>
                <wp:extent cx="1390650" cy="523875"/>
                <wp:effectExtent l="19050" t="19050" r="19050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523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37513" id="Rectángulo 25" o:spid="_x0000_s1026" style="position:absolute;margin-left:156.55pt;margin-top:215.75pt;width:109.5pt;height:41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" filled="f" strokecolor="red" strokeweight="3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2EDACD6A" wp14:editId="1B072850">
            <wp:extent cx="5026052" cy="3783945"/>
            <wp:effectExtent l="0" t="0" r="3175" b="7620"/>
            <wp:docPr id="24" name="Imagen 24" descr="https://www.profesionalreview.com/wp-content/uploads/2018/12/instalar-mysql-en-windows-10-paso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profesionalreview.com/wp-content/uploads/2018/12/instalar-mysql-en-windows-10-paso-0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80" cy="378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CAC1" w14:textId="2B5A2312" w:rsidR="0087483E" w:rsidRDefault="0087483E" w:rsidP="004C5495">
      <w:pPr>
        <w:pStyle w:val="Prrafodelista"/>
        <w:numPr>
          <w:ilvl w:val="0"/>
          <w:numId w:val="24"/>
        </w:numPr>
      </w:pPr>
      <w:r>
        <w:t xml:space="preserve">Agregar todos los instaladores </w:t>
      </w:r>
      <w:r w:rsidR="004C5495">
        <w:t xml:space="preserve">de la Sección </w:t>
      </w:r>
      <w:proofErr w:type="spellStart"/>
      <w:r w:rsidR="004C5495">
        <w:t>Applications</w:t>
      </w:r>
      <w:proofErr w:type="spellEnd"/>
      <w:r w:rsidR="004C5495">
        <w:t>:</w:t>
      </w:r>
    </w:p>
    <w:p w14:paraId="3C003D3C" w14:textId="48FDEB32" w:rsidR="004C5495" w:rsidRDefault="004C5495" w:rsidP="004C5495">
      <w:pPr>
        <w:pStyle w:val="Prrafodelista"/>
        <w:numPr>
          <w:ilvl w:val="0"/>
          <w:numId w:val="25"/>
        </w:numPr>
      </w:pPr>
      <w:r>
        <w:t xml:space="preserve">MySQL </w:t>
      </w:r>
      <w:proofErr w:type="spellStart"/>
      <w:r>
        <w:t>Workbench</w:t>
      </w:r>
      <w:proofErr w:type="spellEnd"/>
    </w:p>
    <w:p w14:paraId="703F571D" w14:textId="0CDF2DCA" w:rsidR="004C5495" w:rsidRDefault="004C5495" w:rsidP="004C5495">
      <w:pPr>
        <w:pStyle w:val="Prrafodelista"/>
        <w:numPr>
          <w:ilvl w:val="0"/>
          <w:numId w:val="25"/>
        </w:numPr>
      </w:pPr>
      <w:r>
        <w:t>MySQL Shell</w:t>
      </w:r>
    </w:p>
    <w:p w14:paraId="62DE5DE6" w14:textId="507D0CBC" w:rsidR="004C5495" w:rsidRDefault="004C5495" w:rsidP="004C5495">
      <w:pPr>
        <w:pStyle w:val="Prrafodelista"/>
        <w:numPr>
          <w:ilvl w:val="0"/>
          <w:numId w:val="25"/>
        </w:numPr>
      </w:pPr>
      <w:r>
        <w:t xml:space="preserve">MySQL </w:t>
      </w:r>
      <w:proofErr w:type="spellStart"/>
      <w:r>
        <w:t>Router</w:t>
      </w:r>
      <w:proofErr w:type="spellEnd"/>
    </w:p>
    <w:p w14:paraId="685E6CEC" w14:textId="77777777" w:rsidR="004C5495" w:rsidRDefault="004C5495" w:rsidP="004C5495">
      <w:pPr>
        <w:pStyle w:val="Prrafodelista"/>
        <w:ind w:left="1800"/>
      </w:pPr>
    </w:p>
    <w:p w14:paraId="5C712BFF" w14:textId="4E2BD1AC" w:rsidR="0087483E" w:rsidRDefault="0087483E" w:rsidP="0087483E">
      <w:pPr>
        <w:pStyle w:val="Prrafodelista"/>
      </w:pPr>
    </w:p>
    <w:p w14:paraId="629101E8" w14:textId="1D0BF472" w:rsidR="004C5495" w:rsidRDefault="004C5495" w:rsidP="004C5495">
      <w:pPr>
        <w:pStyle w:val="Prrafodelista"/>
        <w:numPr>
          <w:ilvl w:val="0"/>
          <w:numId w:val="24"/>
        </w:numPr>
      </w:pPr>
      <w:r>
        <w:t xml:space="preserve">Agregar todos los instaladores de la Sección MySQL </w:t>
      </w:r>
      <w:proofErr w:type="spellStart"/>
      <w:r>
        <w:t>Connectors</w:t>
      </w:r>
      <w:proofErr w:type="spellEnd"/>
      <w:r>
        <w:t>:</w:t>
      </w:r>
    </w:p>
    <w:p w14:paraId="7002FB1E" w14:textId="61142E3F" w:rsidR="004C5495" w:rsidRDefault="004C5495" w:rsidP="004C5495">
      <w:pPr>
        <w:pStyle w:val="Prrafodelista"/>
        <w:numPr>
          <w:ilvl w:val="0"/>
          <w:numId w:val="25"/>
        </w:numPr>
      </w:pPr>
      <w:proofErr w:type="spellStart"/>
      <w:r>
        <w:t>Connector</w:t>
      </w:r>
      <w:proofErr w:type="spellEnd"/>
      <w:r>
        <w:t>/Python (versión instalada)</w:t>
      </w:r>
    </w:p>
    <w:p w14:paraId="3D68A5EF" w14:textId="094A1BF0" w:rsidR="004C5495" w:rsidRDefault="004C5495" w:rsidP="004C5495">
      <w:pPr>
        <w:pStyle w:val="Prrafodelista"/>
        <w:numPr>
          <w:ilvl w:val="0"/>
          <w:numId w:val="25"/>
        </w:numPr>
      </w:pPr>
      <w:proofErr w:type="spellStart"/>
      <w:r>
        <w:t>Connector</w:t>
      </w:r>
      <w:proofErr w:type="spellEnd"/>
      <w:r>
        <w:t>/NET</w:t>
      </w:r>
    </w:p>
    <w:p w14:paraId="02CDE471" w14:textId="77777777" w:rsidR="004C5495" w:rsidRDefault="004C5495" w:rsidP="004C5495">
      <w:pPr>
        <w:pStyle w:val="Prrafodelista"/>
        <w:ind w:left="1800"/>
      </w:pPr>
    </w:p>
    <w:p w14:paraId="415D1554" w14:textId="3ABB6FAE" w:rsidR="004C5495" w:rsidRDefault="004C5495" w:rsidP="004C5495">
      <w:pPr>
        <w:pStyle w:val="Prrafodelista"/>
        <w:numPr>
          <w:ilvl w:val="0"/>
          <w:numId w:val="24"/>
        </w:numPr>
      </w:pPr>
      <w:r>
        <w:t xml:space="preserve">Agregar todos los instaladores de la Sección </w:t>
      </w:r>
      <w:proofErr w:type="spellStart"/>
      <w:r>
        <w:t>Documentation</w:t>
      </w:r>
      <w:proofErr w:type="spellEnd"/>
      <w:r>
        <w:t>:</w:t>
      </w:r>
    </w:p>
    <w:p w14:paraId="2B081ADF" w14:textId="278F95C6" w:rsidR="004C5495" w:rsidRDefault="004C5495" w:rsidP="004C5495">
      <w:pPr>
        <w:pStyle w:val="Prrafodelista"/>
        <w:numPr>
          <w:ilvl w:val="0"/>
          <w:numId w:val="25"/>
        </w:numPr>
      </w:pPr>
      <w:r>
        <w:t xml:space="preserve">MySQL </w:t>
      </w:r>
      <w:proofErr w:type="spellStart"/>
      <w:r>
        <w:t>Documentation</w:t>
      </w:r>
      <w:proofErr w:type="spellEnd"/>
    </w:p>
    <w:p w14:paraId="4B12658C" w14:textId="75C701CE" w:rsidR="0087483E" w:rsidRDefault="004C5495" w:rsidP="004C5495">
      <w:pPr>
        <w:pStyle w:val="Prrafodelista"/>
        <w:numPr>
          <w:ilvl w:val="0"/>
          <w:numId w:val="25"/>
        </w:numPr>
      </w:pPr>
      <w:proofErr w:type="spellStart"/>
      <w:r>
        <w:t>Samples</w:t>
      </w:r>
      <w:proofErr w:type="spellEnd"/>
      <w:r>
        <w:t xml:space="preserve"> and </w:t>
      </w:r>
      <w:proofErr w:type="spellStart"/>
      <w:r>
        <w:t>Examples</w:t>
      </w:r>
      <w:proofErr w:type="spellEnd"/>
    </w:p>
    <w:p w14:paraId="6E9D391D" w14:textId="77777777" w:rsidR="004C5495" w:rsidRDefault="004C5495" w:rsidP="004C5495">
      <w:pPr>
        <w:pStyle w:val="Prrafodelista"/>
        <w:ind w:left="1800"/>
      </w:pPr>
    </w:p>
    <w:p w14:paraId="1BCE8E65" w14:textId="47D8A1D4" w:rsidR="0087483E" w:rsidRDefault="004C5495" w:rsidP="004C5495">
      <w:pPr>
        <w:pStyle w:val="Prrafodelista"/>
        <w:numPr>
          <w:ilvl w:val="0"/>
          <w:numId w:val="24"/>
        </w:numPr>
      </w:pPr>
      <w:r>
        <w:t xml:space="preserve">En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, seleccionar </w:t>
      </w:r>
      <w:r w:rsidR="0087483E">
        <w:t>el Server Machine</w:t>
      </w:r>
    </w:p>
    <w:p w14:paraId="5E3966B2" w14:textId="77777777" w:rsidR="0087483E" w:rsidRDefault="0087483E" w:rsidP="0087483E">
      <w:pPr>
        <w:pStyle w:val="Prrafodelista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922E43" wp14:editId="0D056E46">
                <wp:simplePos x="0" y="0"/>
                <wp:positionH relativeFrom="column">
                  <wp:posOffset>1692910</wp:posOffset>
                </wp:positionH>
                <wp:positionV relativeFrom="paragraph">
                  <wp:posOffset>741680</wp:posOffset>
                </wp:positionV>
                <wp:extent cx="2667000" cy="228600"/>
                <wp:effectExtent l="19050" t="1905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88D64" id="Rectángulo 34" o:spid="_x0000_s1026" style="position:absolute;margin-left:133.3pt;margin-top:58.4pt;width:210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" filled="f" strokecolor="red" strokeweight="2.25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2464342B" wp14:editId="33322D10">
            <wp:extent cx="4044164" cy="3055017"/>
            <wp:effectExtent l="0" t="0" r="0" b="0"/>
            <wp:docPr id="33" name="Imagen 33" descr="https://www.profesionalreview.com/wp-content/uploads/2018/12/instalar-mysql-en-windows-10-paso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profesionalreview.com/wp-content/uploads/2018/12/instalar-mysql-en-windows-10-paso-1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175" cy="307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114F" w14:textId="77777777" w:rsidR="004C5495" w:rsidRDefault="004C5495" w:rsidP="004C5495">
      <w:pPr>
        <w:pStyle w:val="Prrafodelista"/>
      </w:pPr>
    </w:p>
    <w:p w14:paraId="639DF895" w14:textId="51DC4FD4" w:rsidR="004C5495" w:rsidRDefault="004C5495" w:rsidP="004C5495">
      <w:pPr>
        <w:pStyle w:val="Prrafodelista"/>
      </w:pPr>
      <w:r>
        <w:t>Se utilizará los siguientes datos</w:t>
      </w:r>
    </w:p>
    <w:p w14:paraId="7684E6FA" w14:textId="77777777" w:rsidR="004C5495" w:rsidRDefault="004C5495" w:rsidP="004C5495">
      <w:pPr>
        <w:pStyle w:val="Prrafodelista"/>
      </w:pPr>
    </w:p>
    <w:p w14:paraId="75FEDD6B" w14:textId="4CC31C09" w:rsidR="004C5495" w:rsidRDefault="004C5495" w:rsidP="004C5495">
      <w:pPr>
        <w:pStyle w:val="Prrafodelista"/>
        <w:numPr>
          <w:ilvl w:val="0"/>
          <w:numId w:val="26"/>
        </w:numPr>
        <w:ind w:left="1843"/>
      </w:pPr>
      <w:r>
        <w:t xml:space="preserve">Usuario: </w:t>
      </w:r>
      <w:proofErr w:type="spellStart"/>
      <w:r>
        <w:t>root</w:t>
      </w:r>
      <w:proofErr w:type="spellEnd"/>
    </w:p>
    <w:p w14:paraId="550F7E62" w14:textId="26A9EE10" w:rsidR="004C5495" w:rsidRDefault="0087483E" w:rsidP="004C5495">
      <w:pPr>
        <w:pStyle w:val="Prrafodelista"/>
        <w:numPr>
          <w:ilvl w:val="0"/>
          <w:numId w:val="26"/>
        </w:numPr>
        <w:ind w:left="1843"/>
      </w:pPr>
      <w:r>
        <w:t>Contraseña</w:t>
      </w:r>
      <w:r w:rsidR="004C5495">
        <w:t>:</w:t>
      </w:r>
      <w:r>
        <w:t xml:space="preserve"> </w:t>
      </w:r>
      <w:bookmarkStart w:id="23" w:name="OLE_LINK1"/>
      <w:r w:rsidRPr="004C5495">
        <w:t>Welc0me2018@</w:t>
      </w:r>
      <w:bookmarkEnd w:id="23"/>
    </w:p>
    <w:p w14:paraId="66BD80DD" w14:textId="63CB5E40" w:rsidR="0087483E" w:rsidRDefault="0087483E" w:rsidP="0087483E">
      <w:pPr>
        <w:pStyle w:val="Ttulo3"/>
      </w:pPr>
      <w:bookmarkStart w:id="24" w:name="_Toc46106195"/>
      <w:r>
        <w:t>CONFIGURACIÓN</w:t>
      </w:r>
      <w:bookmarkEnd w:id="24"/>
    </w:p>
    <w:p w14:paraId="6F5421D9" w14:textId="7E5692AE" w:rsidR="004C5495" w:rsidRDefault="004C5495" w:rsidP="004C5495">
      <w:pPr>
        <w:pStyle w:val="Prrafodelista"/>
      </w:pPr>
    </w:p>
    <w:p w14:paraId="5A4609A2" w14:textId="659982EA" w:rsidR="004C5495" w:rsidRDefault="004C5495" w:rsidP="004C5495">
      <w:pPr>
        <w:pStyle w:val="Prrafodelista"/>
      </w:pPr>
      <w:r>
        <w:t>Se creará dos bases de datos: uno de desarrollo (pruebas) y otro de producción.</w:t>
      </w:r>
    </w:p>
    <w:p w14:paraId="69DA2EBE" w14:textId="77777777" w:rsidR="004C5495" w:rsidRDefault="004C5495" w:rsidP="004C5495">
      <w:pPr>
        <w:pStyle w:val="Prrafodelista"/>
      </w:pPr>
    </w:p>
    <w:p w14:paraId="31ADB060" w14:textId="77777777" w:rsidR="004C5495" w:rsidRDefault="004C5495" w:rsidP="004C5495">
      <w:pPr>
        <w:pStyle w:val="Prrafodelista"/>
        <w:numPr>
          <w:ilvl w:val="0"/>
          <w:numId w:val="27"/>
        </w:numPr>
        <w:rPr>
          <w:color w:val="FF0000"/>
        </w:rPr>
      </w:pPr>
      <w:r>
        <w:t xml:space="preserve">Abrir el </w:t>
      </w:r>
      <w:proofErr w:type="spellStart"/>
      <w:r>
        <w:t>Workbench</w:t>
      </w:r>
      <w:proofErr w:type="spellEnd"/>
      <w:r>
        <w:t xml:space="preserve">, </w:t>
      </w:r>
      <w:r w:rsidRPr="00A13113">
        <w:rPr>
          <w:color w:val="FF0000"/>
        </w:rPr>
        <w:t xml:space="preserve">NO EL </w:t>
      </w:r>
      <w:proofErr w:type="spellStart"/>
      <w:r w:rsidRPr="00A13113">
        <w:rPr>
          <w:color w:val="FF0000"/>
        </w:rPr>
        <w:t>WorkbenchX</w:t>
      </w:r>
      <w:proofErr w:type="spellEnd"/>
    </w:p>
    <w:p w14:paraId="1037C07C" w14:textId="45E00201" w:rsidR="004C5495" w:rsidRDefault="004C5495" w:rsidP="004C5495">
      <w:pPr>
        <w:pStyle w:val="Prrafodelista"/>
        <w:numPr>
          <w:ilvl w:val="0"/>
          <w:numId w:val="27"/>
        </w:numPr>
        <w:rPr>
          <w:color w:val="FF0000"/>
        </w:rPr>
      </w:pPr>
      <w:r>
        <w:t xml:space="preserve">En el </w:t>
      </w:r>
      <w:proofErr w:type="spellStart"/>
      <w:r>
        <w:t>Workbench</w:t>
      </w:r>
      <w:proofErr w:type="spellEnd"/>
      <w:r>
        <w:t xml:space="preserve"> de MySQL ir a la pestaña Management, seleccionar data </w:t>
      </w:r>
      <w:proofErr w:type="spellStart"/>
      <w:r>
        <w:t>import</w:t>
      </w:r>
      <w:proofErr w:type="spellEnd"/>
    </w:p>
    <w:p w14:paraId="58508371" w14:textId="69B8D493" w:rsidR="004C5495" w:rsidRDefault="004C5495" w:rsidP="0087483E">
      <w:pPr>
        <w:pStyle w:val="Prrafodelista"/>
        <w:numPr>
          <w:ilvl w:val="0"/>
          <w:numId w:val="27"/>
        </w:numPr>
      </w:pPr>
      <w:r>
        <w:t xml:space="preserve">Seleccionar el archivo </w:t>
      </w:r>
      <w:proofErr w:type="gramStart"/>
      <w:r>
        <w:t>adjunto  “</w:t>
      </w:r>
      <w:proofErr w:type="spellStart"/>
      <w:proofErr w:type="gramEnd"/>
      <w:r>
        <w:t>bd_intermedia.sql</w:t>
      </w:r>
      <w:proofErr w:type="spellEnd"/>
      <w:r>
        <w:t xml:space="preserve">”. </w:t>
      </w:r>
    </w:p>
    <w:p w14:paraId="5E0F028C" w14:textId="23CF7C24" w:rsidR="0087483E" w:rsidRDefault="0087483E" w:rsidP="0087483E">
      <w:pPr>
        <w:pStyle w:val="Prrafodelista"/>
        <w:numPr>
          <w:ilvl w:val="0"/>
          <w:numId w:val="27"/>
        </w:numPr>
      </w:pPr>
      <w:r>
        <w:t xml:space="preserve">Crear nuevo </w:t>
      </w:r>
      <w:proofErr w:type="spellStart"/>
      <w:r>
        <w:t>schema</w:t>
      </w:r>
      <w:proofErr w:type="spellEnd"/>
      <w:r>
        <w:t>, clic en New…</w:t>
      </w:r>
      <w:r w:rsidR="004C5495">
        <w:t xml:space="preserve"> y c</w:t>
      </w:r>
      <w:r>
        <w:t xml:space="preserve">olocar a </w:t>
      </w:r>
      <w:proofErr w:type="spellStart"/>
      <w:r>
        <w:t>schema</w:t>
      </w:r>
      <w:proofErr w:type="spellEnd"/>
      <w:r>
        <w:t xml:space="preserve"> el nombre de “</w:t>
      </w:r>
      <w:proofErr w:type="spellStart"/>
      <w:r>
        <w:t>bd_NombreEmpresa_des</w:t>
      </w:r>
      <w:proofErr w:type="spellEnd"/>
      <w:r>
        <w:t>”</w:t>
      </w:r>
    </w:p>
    <w:p w14:paraId="4D4049F0" w14:textId="2110E325" w:rsidR="004C5495" w:rsidRDefault="004C5495" w:rsidP="004C5495">
      <w:pPr>
        <w:ind w:left="720"/>
      </w:pPr>
      <w:r>
        <w:t>Y se repite el proceso para la base de datos de producción</w:t>
      </w:r>
    </w:p>
    <w:p w14:paraId="0EE697EE" w14:textId="77777777" w:rsidR="004C5495" w:rsidRDefault="004C5495" w:rsidP="004C5495">
      <w:pPr>
        <w:pStyle w:val="Prrafodelista"/>
        <w:numPr>
          <w:ilvl w:val="0"/>
          <w:numId w:val="27"/>
        </w:numPr>
      </w:pPr>
      <w:r>
        <w:t xml:space="preserve">Ir a importar y seleccionar el archivo </w:t>
      </w:r>
      <w:proofErr w:type="gramStart"/>
      <w:r>
        <w:t>adjunto  “</w:t>
      </w:r>
      <w:proofErr w:type="spellStart"/>
      <w:proofErr w:type="gramEnd"/>
      <w:r>
        <w:t>bd_intermedia.sql</w:t>
      </w:r>
      <w:proofErr w:type="spellEnd"/>
      <w:r>
        <w:t xml:space="preserve">”. </w:t>
      </w:r>
    </w:p>
    <w:p w14:paraId="3F5F3797" w14:textId="4BAB35FE" w:rsidR="004C5495" w:rsidRDefault="004C5495" w:rsidP="004C5495">
      <w:pPr>
        <w:pStyle w:val="Prrafodelista"/>
        <w:numPr>
          <w:ilvl w:val="0"/>
          <w:numId w:val="27"/>
        </w:numPr>
      </w:pPr>
      <w:r>
        <w:t xml:space="preserve">Crear nuevo </w:t>
      </w:r>
      <w:proofErr w:type="spellStart"/>
      <w:r>
        <w:t>schema</w:t>
      </w:r>
      <w:proofErr w:type="spellEnd"/>
      <w:r>
        <w:t xml:space="preserve">, clic en New… y colocar a </w:t>
      </w:r>
      <w:proofErr w:type="spellStart"/>
      <w:r>
        <w:t>schema</w:t>
      </w:r>
      <w:proofErr w:type="spellEnd"/>
      <w:r>
        <w:t xml:space="preserve"> el nombre de “</w:t>
      </w:r>
      <w:proofErr w:type="spellStart"/>
      <w:r>
        <w:t>bd_NombreEmpresa_prod</w:t>
      </w:r>
      <w:proofErr w:type="spellEnd"/>
      <w:r>
        <w:t>”</w:t>
      </w:r>
    </w:p>
    <w:p w14:paraId="67B991A6" w14:textId="030391E7" w:rsidR="0087483E" w:rsidRDefault="00336434" w:rsidP="00336434">
      <w:pPr>
        <w:ind w:left="720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F797AE" wp14:editId="12E5553C">
                <wp:simplePos x="0" y="0"/>
                <wp:positionH relativeFrom="column">
                  <wp:posOffset>550333</wp:posOffset>
                </wp:positionH>
                <wp:positionV relativeFrom="paragraph">
                  <wp:posOffset>1084368</wp:posOffset>
                </wp:positionV>
                <wp:extent cx="1151467" cy="177800"/>
                <wp:effectExtent l="0" t="0" r="10795" b="1270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467" cy="177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DF048" id="Rectángulo 41" o:spid="_x0000_s1026" style="position:absolute;margin-left:43.35pt;margin-top:85.4pt;width:90.65pt;height:1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" filled="f" strokecolor="red" strokeweight="1.5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17279818" wp14:editId="64D0BABD">
            <wp:extent cx="5732145" cy="1537672"/>
            <wp:effectExtent l="0" t="0" r="1905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E85B" w14:textId="3B00F9C0" w:rsidR="0087483E" w:rsidRDefault="0087483E" w:rsidP="0087483E">
      <w:pPr>
        <w:pStyle w:val="Prrafodelista"/>
      </w:pPr>
    </w:p>
    <w:p w14:paraId="51A29B49" w14:textId="730BE3AB" w:rsidR="0087483E" w:rsidRDefault="0087483E" w:rsidP="0087483E">
      <w:pPr>
        <w:pStyle w:val="Prrafodelista"/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56FE84" wp14:editId="156ED24A">
                <wp:simplePos x="0" y="0"/>
                <wp:positionH relativeFrom="column">
                  <wp:posOffset>3978910</wp:posOffset>
                </wp:positionH>
                <wp:positionV relativeFrom="paragraph">
                  <wp:posOffset>925830</wp:posOffset>
                </wp:positionV>
                <wp:extent cx="657225" cy="276225"/>
                <wp:effectExtent l="19050" t="19050" r="28575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0F5149" id="Rectángulo 45" o:spid="_x0000_s1026" style="position:absolute;margin-left:313.3pt;margin-top:72.9pt;width:51.75pt;height:2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57862D89" wp14:editId="518DB3A4">
            <wp:extent cx="4959985" cy="143129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65" r="26526" b="-665"/>
                    <a:stretch/>
                  </pic:blipFill>
                  <pic:spPr bwMode="auto">
                    <a:xfrm>
                      <a:off x="0" y="0"/>
                      <a:ext cx="4959985" cy="143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64F58" w14:textId="77777777" w:rsidR="00336434" w:rsidRPr="00381DCB" w:rsidRDefault="00336434" w:rsidP="00336434">
      <w:pPr>
        <w:pStyle w:val="Prrafodelista"/>
      </w:pPr>
    </w:p>
    <w:p w14:paraId="662DA0E5" w14:textId="6C37AF2D" w:rsidR="0087483E" w:rsidRDefault="0087483E" w:rsidP="0087483E">
      <w:pPr>
        <w:pStyle w:val="Ttulo3"/>
      </w:pPr>
      <w:bookmarkStart w:id="25" w:name="_Toc46106196"/>
      <w:r>
        <w:t>SERVICIOS ITC</w:t>
      </w:r>
      <w:bookmarkEnd w:id="25"/>
    </w:p>
    <w:p w14:paraId="4F06F466" w14:textId="77777777" w:rsidR="00336434" w:rsidRDefault="00336434" w:rsidP="00336434">
      <w:pPr>
        <w:pStyle w:val="Prrafodelista"/>
        <w:numPr>
          <w:ilvl w:val="0"/>
          <w:numId w:val="28"/>
        </w:numPr>
        <w:ind w:left="993"/>
      </w:pPr>
      <w:r w:rsidRPr="00364688">
        <w:rPr>
          <w:noProof/>
          <w:u w:val="single"/>
          <w:lang w:val="es-PE" w:eastAsia="es-PE"/>
        </w:rPr>
        <w:drawing>
          <wp:anchor distT="0" distB="0" distL="114300" distR="114300" simplePos="0" relativeHeight="251659264" behindDoc="1" locked="0" layoutInCell="1" allowOverlap="1" wp14:anchorId="4431705F" wp14:editId="79B1E007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2228850" cy="1495425"/>
            <wp:effectExtent l="0" t="0" r="0" b="9525"/>
            <wp:wrapTopAndBottom/>
            <wp:docPr id="21" name="Imagen 21" descr="C:\Users\GUILLE~1.PER\AppData\Local\Temp\SNAGHTML22c939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E~1.PER\AppData\Local\Temp\SNAGHTML22c939c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483E">
        <w:t xml:space="preserve">En local </w:t>
      </w:r>
      <w:r w:rsidR="0087483E" w:rsidRPr="00336434">
        <w:rPr>
          <w:b/>
        </w:rPr>
        <w:t>C:\</w:t>
      </w:r>
      <w:r w:rsidR="0087483E">
        <w:t xml:space="preserve"> crear carpeta </w:t>
      </w:r>
      <w:proofErr w:type="spellStart"/>
      <w:r w:rsidR="0087483E" w:rsidRPr="00336434">
        <w:rPr>
          <w:b/>
        </w:rPr>
        <w:t>Servicios_ITC</w:t>
      </w:r>
      <w:proofErr w:type="spellEnd"/>
      <w:r w:rsidR="0087483E">
        <w:t>, dentro pegar las siguientes carpetas, presentes en la carpeta:</w:t>
      </w:r>
    </w:p>
    <w:p w14:paraId="3D44C011" w14:textId="58DAC219" w:rsidR="0087483E" w:rsidRDefault="0087483E" w:rsidP="00336434">
      <w:pPr>
        <w:pStyle w:val="Prrafodelista"/>
        <w:numPr>
          <w:ilvl w:val="0"/>
          <w:numId w:val="28"/>
        </w:numPr>
        <w:ind w:left="993"/>
      </w:pPr>
      <w:r>
        <w:t xml:space="preserve">Entrar en cada servicio y modificar el archivo con terminación </w:t>
      </w:r>
      <w:r w:rsidRPr="00336434">
        <w:rPr>
          <w:b/>
        </w:rPr>
        <w:t>.</w:t>
      </w:r>
      <w:proofErr w:type="spellStart"/>
      <w:r w:rsidRPr="00336434">
        <w:rPr>
          <w:b/>
        </w:rPr>
        <w:t>exe.config</w:t>
      </w:r>
      <w:proofErr w:type="spellEnd"/>
      <w:r>
        <w:t xml:space="preserve"> </w:t>
      </w:r>
    </w:p>
    <w:p w14:paraId="11891AEE" w14:textId="0396092D" w:rsidR="0087483E" w:rsidRDefault="00336434" w:rsidP="0087483E">
      <w:pPr>
        <w:rPr>
          <w:sz w:val="18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969DCB" wp14:editId="1D5B20BB">
                <wp:simplePos x="0" y="0"/>
                <wp:positionH relativeFrom="column">
                  <wp:posOffset>506519</wp:posOffset>
                </wp:positionH>
                <wp:positionV relativeFrom="paragraph">
                  <wp:posOffset>662305</wp:posOffset>
                </wp:positionV>
                <wp:extent cx="990600" cy="114300"/>
                <wp:effectExtent l="0" t="0" r="19050" b="190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AD25A" id="Rectángulo 38" o:spid="_x0000_s1026" style="position:absolute;margin-left:39.9pt;margin-top:52.15pt;width:78pt;height: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7DF921" wp14:editId="2DEABB8C">
                <wp:simplePos x="0" y="0"/>
                <wp:positionH relativeFrom="column">
                  <wp:posOffset>3265594</wp:posOffset>
                </wp:positionH>
                <wp:positionV relativeFrom="paragraph">
                  <wp:posOffset>362797</wp:posOffset>
                </wp:positionV>
                <wp:extent cx="990600" cy="114300"/>
                <wp:effectExtent l="0" t="0" r="19050" b="1905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3522B" id="Rectángulo 36" o:spid="_x0000_s1026" style="position:absolute;margin-left:257.15pt;margin-top:28.55pt;width:78pt;height: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" filled="f" strokecolor="red" strokeweight="1pt"/>
            </w:pict>
          </mc:Fallback>
        </mc:AlternateContent>
      </w:r>
      <w:r w:rsidR="0087483E" w:rsidRPr="00364688">
        <w:rPr>
          <w:noProof/>
          <w:lang w:eastAsia="es-PE"/>
        </w:rPr>
        <w:t xml:space="preserve"> </w:t>
      </w:r>
      <w:r w:rsidR="0087483E">
        <w:rPr>
          <w:noProof/>
          <w:lang w:val="es-PE" w:eastAsia="es-PE"/>
        </w:rPr>
        <w:drawing>
          <wp:inline distT="0" distB="0" distL="0" distR="0" wp14:anchorId="4C74CE5B" wp14:editId="41C89C69">
            <wp:extent cx="6158018" cy="683516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2442" cy="6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CC44" w14:textId="77777777" w:rsidR="0087483E" w:rsidRDefault="0087483E" w:rsidP="00336434">
      <w:pPr>
        <w:pStyle w:val="Prrafodelista"/>
        <w:numPr>
          <w:ilvl w:val="1"/>
          <w:numId w:val="29"/>
        </w:numPr>
      </w:pPr>
      <w:r w:rsidRPr="003943E1">
        <w:t xml:space="preserve">Cambiar el </w:t>
      </w:r>
      <w:r>
        <w:t xml:space="preserve">nombre de la base de datos intermedia con el asignado </w:t>
      </w:r>
      <w:proofErr w:type="spellStart"/>
      <w:r>
        <w:t>Ejm</w:t>
      </w:r>
      <w:proofErr w:type="spellEnd"/>
      <w:r>
        <w:t xml:space="preserve">.: </w:t>
      </w:r>
      <w:proofErr w:type="spellStart"/>
      <w:r>
        <w:t>bd_emj_des</w:t>
      </w:r>
      <w:proofErr w:type="spellEnd"/>
      <w:r>
        <w:t xml:space="preserve"> / </w:t>
      </w:r>
      <w:proofErr w:type="spellStart"/>
      <w:r>
        <w:t>bd_emj_prod</w:t>
      </w:r>
      <w:proofErr w:type="spellEnd"/>
    </w:p>
    <w:p w14:paraId="0BDB2233" w14:textId="77777777" w:rsidR="0087483E" w:rsidRDefault="0087483E" w:rsidP="00336434">
      <w:pPr>
        <w:pStyle w:val="Prrafodelista"/>
        <w:numPr>
          <w:ilvl w:val="1"/>
          <w:numId w:val="29"/>
        </w:numPr>
      </w:pPr>
      <w:r>
        <w:t>Mantener el log en false</w:t>
      </w:r>
    </w:p>
    <w:p w14:paraId="0B0398F6" w14:textId="77777777" w:rsidR="00336434" w:rsidRDefault="00336434" w:rsidP="00336434">
      <w:pPr>
        <w:pStyle w:val="Prrafodelista"/>
        <w:ind w:left="1440"/>
      </w:pPr>
    </w:p>
    <w:p w14:paraId="70BBBBAB" w14:textId="24BA2C01" w:rsidR="0087483E" w:rsidRDefault="0087483E" w:rsidP="00336434">
      <w:pPr>
        <w:pStyle w:val="Prrafodelista"/>
        <w:numPr>
          <w:ilvl w:val="0"/>
          <w:numId w:val="28"/>
        </w:numPr>
        <w:ind w:left="993"/>
      </w:pPr>
      <w:r>
        <w:t>Buscar el instalador y ejecutar como administrador.</w:t>
      </w:r>
    </w:p>
    <w:p w14:paraId="6D1B715A" w14:textId="77777777" w:rsidR="0087483E" w:rsidRDefault="0087483E" w:rsidP="0087483E">
      <w:pPr>
        <w:pStyle w:val="Prrafodelista"/>
      </w:pPr>
      <w:r>
        <w:rPr>
          <w:noProof/>
          <w:lang w:val="es-PE" w:eastAsia="es-PE"/>
        </w:rPr>
        <w:drawing>
          <wp:inline distT="0" distB="0" distL="0" distR="0" wp14:anchorId="55F9CAA2" wp14:editId="6ADF933F">
            <wp:extent cx="4206559" cy="113284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9169" cy="11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E98D" w14:textId="77777777" w:rsidR="00336434" w:rsidRDefault="00336434" w:rsidP="0087483E">
      <w:pPr>
        <w:pStyle w:val="Prrafodelista"/>
      </w:pPr>
    </w:p>
    <w:p w14:paraId="70173C67" w14:textId="0B624A1D" w:rsidR="00336434" w:rsidRPr="00336434" w:rsidRDefault="0087483E" w:rsidP="00336434">
      <w:pPr>
        <w:pStyle w:val="Ttulo3"/>
      </w:pPr>
      <w:bookmarkStart w:id="26" w:name="_Toc46106197"/>
      <w:r>
        <w:t>REGISTRAR USUARIOS</w:t>
      </w:r>
      <w:bookmarkEnd w:id="26"/>
    </w:p>
    <w:p w14:paraId="7583EF8A" w14:textId="77777777" w:rsidR="00336434" w:rsidRDefault="00336434" w:rsidP="00336434">
      <w:pPr>
        <w:pStyle w:val="Prrafodelista"/>
        <w:spacing w:after="0"/>
        <w:ind w:left="993"/>
      </w:pPr>
    </w:p>
    <w:p w14:paraId="10B711F8" w14:textId="54C1FF18" w:rsidR="00336434" w:rsidRDefault="00336434" w:rsidP="00336434">
      <w:pPr>
        <w:pStyle w:val="Prrafodelista"/>
        <w:numPr>
          <w:ilvl w:val="0"/>
          <w:numId w:val="32"/>
        </w:numPr>
        <w:spacing w:after="0"/>
      </w:pPr>
      <w:r>
        <w:t>Cambiar el nombre de la base datos de desarrollo y ejecutar en la base de datos que corresponde:</w:t>
      </w:r>
    </w:p>
    <w:p w14:paraId="31641D47" w14:textId="77777777" w:rsidR="00336434" w:rsidRDefault="00336434" w:rsidP="00336434">
      <w:pPr>
        <w:pStyle w:val="Prrafodelista"/>
        <w:spacing w:after="0"/>
        <w:ind w:left="1080"/>
      </w:pPr>
    </w:p>
    <w:tbl>
      <w:tblPr>
        <w:tblStyle w:val="Tablaconcuadrcula"/>
        <w:tblW w:w="0" w:type="auto"/>
        <w:tblInd w:w="993" w:type="dxa"/>
        <w:tblLook w:val="04A0" w:firstRow="1" w:lastRow="0" w:firstColumn="1" w:lastColumn="0" w:noHBand="0" w:noVBand="1"/>
      </w:tblPr>
      <w:tblGrid>
        <w:gridCol w:w="9017"/>
      </w:tblGrid>
      <w:tr w:rsidR="00336434" w14:paraId="5EBC015D" w14:textId="77777777" w:rsidTr="00336434">
        <w:tc>
          <w:tcPr>
            <w:tcW w:w="9017" w:type="dxa"/>
          </w:tcPr>
          <w:p w14:paraId="6D8D2559" w14:textId="77777777" w:rsidR="00336434" w:rsidRPr="00D50036" w:rsidRDefault="00336434" w:rsidP="00336434">
            <w:pPr>
              <w:rPr>
                <w:sz w:val="16"/>
                <w:lang w:val="en-US"/>
              </w:rPr>
            </w:pPr>
            <w:r w:rsidRPr="00D50036">
              <w:rPr>
                <w:sz w:val="16"/>
                <w:lang w:val="en-US"/>
              </w:rPr>
              <w:t xml:space="preserve">-- </w:t>
            </w:r>
            <w:proofErr w:type="spellStart"/>
            <w:r w:rsidRPr="00D50036">
              <w:rPr>
                <w:sz w:val="16"/>
                <w:lang w:val="en-US"/>
              </w:rPr>
              <w:t>desarrollo</w:t>
            </w:r>
            <w:proofErr w:type="spellEnd"/>
            <w:r w:rsidRPr="00D50036">
              <w:rPr>
                <w:sz w:val="16"/>
                <w:lang w:val="en-US"/>
              </w:rPr>
              <w:t xml:space="preserve"> </w:t>
            </w:r>
          </w:p>
          <w:p w14:paraId="5ADEBBFE" w14:textId="77777777" w:rsidR="00336434" w:rsidRPr="00D50036" w:rsidRDefault="00336434" w:rsidP="00336434">
            <w:pPr>
              <w:rPr>
                <w:sz w:val="16"/>
                <w:lang w:val="en-US"/>
              </w:rPr>
            </w:pPr>
          </w:p>
          <w:p w14:paraId="2DDEF86F" w14:textId="77777777" w:rsidR="00336434" w:rsidRPr="00D50036" w:rsidRDefault="00336434" w:rsidP="00336434">
            <w:pPr>
              <w:ind w:left="708"/>
              <w:rPr>
                <w:sz w:val="16"/>
                <w:lang w:val="en-US"/>
              </w:rPr>
            </w:pPr>
            <w:r w:rsidRPr="00D50036">
              <w:rPr>
                <w:sz w:val="16"/>
                <w:lang w:val="en-US"/>
              </w:rPr>
              <w:t xml:space="preserve">CREATE USER </w:t>
            </w:r>
            <w:r w:rsidRPr="00D50036">
              <w:rPr>
                <w:b/>
                <w:sz w:val="16"/>
                <w:lang w:val="en-US"/>
              </w:rPr>
              <w:t>'</w:t>
            </w:r>
            <w:proofErr w:type="spellStart"/>
            <w:r w:rsidRPr="00D50036">
              <w:rPr>
                <w:b/>
                <w:sz w:val="16"/>
                <w:lang w:val="en-US"/>
              </w:rPr>
              <w:t>UserCARGA_CPES_des</w:t>
            </w:r>
            <w:proofErr w:type="spellEnd"/>
            <w:r w:rsidRPr="00D50036">
              <w:rPr>
                <w:b/>
                <w:sz w:val="16"/>
                <w:lang w:val="en-US"/>
              </w:rPr>
              <w:t>'</w:t>
            </w:r>
            <w:r w:rsidRPr="00D50036">
              <w:rPr>
                <w:sz w:val="16"/>
                <w:lang w:val="en-US"/>
              </w:rPr>
              <w:t>@'%' IDENTIFIED BY 'Welc0me2018@';</w:t>
            </w:r>
          </w:p>
          <w:p w14:paraId="5DED8926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D50036">
              <w:rPr>
                <w:sz w:val="16"/>
                <w:lang w:val="en-US"/>
              </w:rPr>
              <w:t>GRANT ALL privileges ON bd_</w:t>
            </w:r>
            <w:r w:rsidRPr="00D50036">
              <w:rPr>
                <w:sz w:val="16"/>
                <w:highlight w:val="yellow"/>
                <w:lang w:val="en-US"/>
              </w:rPr>
              <w:t>intermedia</w:t>
            </w:r>
            <w:r w:rsidRPr="00D50036">
              <w:rPr>
                <w:sz w:val="16"/>
                <w:lang w:val="en-US"/>
              </w:rPr>
              <w:t>_</w:t>
            </w:r>
            <w:proofErr w:type="gramStart"/>
            <w:r w:rsidRPr="00D50036">
              <w:rPr>
                <w:sz w:val="16"/>
                <w:lang w:val="en-US"/>
              </w:rPr>
              <w:t>des.*</w:t>
            </w:r>
            <w:proofErr w:type="gramEnd"/>
            <w:r w:rsidRPr="00D50036">
              <w:rPr>
                <w:sz w:val="16"/>
                <w:lang w:val="en-US"/>
              </w:rPr>
              <w:t xml:space="preserve"> </w:t>
            </w:r>
            <w:r w:rsidRPr="00577C39">
              <w:rPr>
                <w:sz w:val="16"/>
                <w:lang w:val="en-US"/>
              </w:rPr>
              <w:t>TO '</w:t>
            </w:r>
            <w:proofErr w:type="spellStart"/>
            <w:r w:rsidRPr="00577C39">
              <w:rPr>
                <w:sz w:val="16"/>
                <w:lang w:val="en-US"/>
              </w:rPr>
              <w:t>UserCARGA_CPES_des</w:t>
            </w:r>
            <w:proofErr w:type="spellEnd"/>
            <w:r w:rsidRPr="00577C39">
              <w:rPr>
                <w:sz w:val="16"/>
                <w:lang w:val="en-US"/>
              </w:rPr>
              <w:t>'@'%' IDENTIFIED BY 'Welc0me2018@' WITH GRANT OPTION;</w:t>
            </w:r>
          </w:p>
          <w:p w14:paraId="7CB353F0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>FLUSH PRIVILEGES;</w:t>
            </w:r>
          </w:p>
          <w:p w14:paraId="06A815ED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</w:p>
          <w:p w14:paraId="795DE2C3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 xml:space="preserve">CREATE USER </w:t>
            </w:r>
            <w:r w:rsidRPr="00577C39">
              <w:rPr>
                <w:b/>
                <w:sz w:val="16"/>
                <w:lang w:val="en-US"/>
              </w:rPr>
              <w:t>'</w:t>
            </w:r>
            <w:proofErr w:type="spellStart"/>
            <w:r w:rsidRPr="00577C39">
              <w:rPr>
                <w:b/>
                <w:sz w:val="16"/>
                <w:lang w:val="en-US"/>
              </w:rPr>
              <w:t>UserRESP_SUNAT_des</w:t>
            </w:r>
            <w:proofErr w:type="spellEnd"/>
            <w:r w:rsidRPr="00577C39">
              <w:rPr>
                <w:sz w:val="16"/>
                <w:lang w:val="en-US"/>
              </w:rPr>
              <w:t>'@'%' IDENTIFIED BY 'Welc0me2018@';</w:t>
            </w:r>
          </w:p>
          <w:p w14:paraId="21D13F7D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>GRANT ALL privileges ON bd_</w:t>
            </w:r>
            <w:r w:rsidRPr="00577C39">
              <w:rPr>
                <w:sz w:val="16"/>
                <w:highlight w:val="yellow"/>
                <w:lang w:val="en-US"/>
              </w:rPr>
              <w:t>intermedia</w:t>
            </w:r>
            <w:r w:rsidRPr="00577C39">
              <w:rPr>
                <w:sz w:val="16"/>
                <w:lang w:val="en-US"/>
              </w:rPr>
              <w:t>_</w:t>
            </w:r>
            <w:proofErr w:type="gramStart"/>
            <w:r w:rsidRPr="00577C39">
              <w:rPr>
                <w:sz w:val="16"/>
                <w:lang w:val="en-US"/>
              </w:rPr>
              <w:t>des.*</w:t>
            </w:r>
            <w:proofErr w:type="gramEnd"/>
            <w:r w:rsidRPr="00577C39">
              <w:rPr>
                <w:sz w:val="16"/>
                <w:lang w:val="en-US"/>
              </w:rPr>
              <w:t xml:space="preserve"> TO '</w:t>
            </w:r>
            <w:proofErr w:type="spellStart"/>
            <w:r w:rsidRPr="00577C39">
              <w:rPr>
                <w:sz w:val="16"/>
                <w:lang w:val="en-US"/>
              </w:rPr>
              <w:t>UserRESP_SUNAT_des</w:t>
            </w:r>
            <w:proofErr w:type="spellEnd"/>
            <w:r w:rsidRPr="00577C39">
              <w:rPr>
                <w:sz w:val="16"/>
                <w:lang w:val="en-US"/>
              </w:rPr>
              <w:t>'@'%' IDENTIFIED BY 'Welc0me2018@' WITH GRANT OPTION;</w:t>
            </w:r>
          </w:p>
          <w:p w14:paraId="737D6092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>FLUSH PRIVILEGES;</w:t>
            </w:r>
          </w:p>
          <w:p w14:paraId="2BEEA9CA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</w:p>
          <w:p w14:paraId="7DF481D2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lastRenderedPageBreak/>
              <w:t xml:space="preserve">CREATE USER </w:t>
            </w:r>
            <w:r w:rsidRPr="00577C39">
              <w:rPr>
                <w:b/>
                <w:sz w:val="16"/>
                <w:lang w:val="en-US"/>
              </w:rPr>
              <w:t>'</w:t>
            </w:r>
            <w:proofErr w:type="spellStart"/>
            <w:r w:rsidRPr="00577C39">
              <w:rPr>
                <w:b/>
                <w:sz w:val="16"/>
                <w:lang w:val="en-US"/>
              </w:rPr>
              <w:t>UserREAD_FILE_des</w:t>
            </w:r>
            <w:proofErr w:type="spellEnd"/>
            <w:r w:rsidRPr="00577C39">
              <w:rPr>
                <w:sz w:val="16"/>
                <w:lang w:val="en-US"/>
              </w:rPr>
              <w:t>'@'%' IDENTIFIED BY 'Welc0me2018@';</w:t>
            </w:r>
          </w:p>
          <w:p w14:paraId="28255485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>GRANT ALL privileges ON bd_</w:t>
            </w:r>
            <w:r w:rsidRPr="00577C39">
              <w:rPr>
                <w:sz w:val="16"/>
                <w:highlight w:val="yellow"/>
                <w:lang w:val="en-US"/>
              </w:rPr>
              <w:t>intermedia</w:t>
            </w:r>
            <w:r w:rsidRPr="00577C39">
              <w:rPr>
                <w:sz w:val="16"/>
                <w:lang w:val="en-US"/>
              </w:rPr>
              <w:t>_</w:t>
            </w:r>
            <w:proofErr w:type="gramStart"/>
            <w:r w:rsidRPr="00577C39">
              <w:rPr>
                <w:sz w:val="16"/>
                <w:lang w:val="en-US"/>
              </w:rPr>
              <w:t>des.*</w:t>
            </w:r>
            <w:proofErr w:type="gramEnd"/>
            <w:r w:rsidRPr="00577C39">
              <w:rPr>
                <w:sz w:val="16"/>
                <w:lang w:val="en-US"/>
              </w:rPr>
              <w:t xml:space="preserve"> TO '</w:t>
            </w:r>
            <w:proofErr w:type="spellStart"/>
            <w:r w:rsidRPr="00577C39">
              <w:rPr>
                <w:sz w:val="16"/>
                <w:lang w:val="en-US"/>
              </w:rPr>
              <w:t>UserREAD_FILE_des</w:t>
            </w:r>
            <w:proofErr w:type="spellEnd"/>
            <w:r w:rsidRPr="00577C39">
              <w:rPr>
                <w:sz w:val="16"/>
                <w:lang w:val="en-US"/>
              </w:rPr>
              <w:t>'@'%' IDENTIFIED BY 'Welc0me2018@' WITH GRANT OPTION;</w:t>
            </w:r>
          </w:p>
          <w:p w14:paraId="3B283647" w14:textId="77777777" w:rsidR="00336434" w:rsidRPr="003943E1" w:rsidRDefault="00336434" w:rsidP="00336434">
            <w:pPr>
              <w:ind w:left="708"/>
              <w:rPr>
                <w:sz w:val="16"/>
              </w:rPr>
            </w:pPr>
            <w:r w:rsidRPr="003943E1">
              <w:rPr>
                <w:sz w:val="16"/>
              </w:rPr>
              <w:t>FLUSH PRIVILEGES;</w:t>
            </w:r>
          </w:p>
          <w:p w14:paraId="4D981720" w14:textId="77777777" w:rsidR="00336434" w:rsidRDefault="00336434" w:rsidP="00336434">
            <w:pPr>
              <w:pStyle w:val="Prrafodelista"/>
              <w:ind w:left="0"/>
            </w:pPr>
          </w:p>
        </w:tc>
      </w:tr>
    </w:tbl>
    <w:p w14:paraId="61898574" w14:textId="77777777" w:rsidR="00336434" w:rsidRDefault="00336434" w:rsidP="00336434">
      <w:pPr>
        <w:pStyle w:val="Prrafodelista"/>
        <w:spacing w:after="0"/>
        <w:ind w:left="993"/>
      </w:pPr>
    </w:p>
    <w:p w14:paraId="01E346E3" w14:textId="06E4BF2F" w:rsidR="00336434" w:rsidRDefault="00336434" w:rsidP="00336434">
      <w:pPr>
        <w:pStyle w:val="Prrafodelista"/>
        <w:spacing w:after="0"/>
        <w:ind w:left="993"/>
      </w:pPr>
      <w:r>
        <w:t>Cambiar el nombre de la base datos de producción</w:t>
      </w:r>
    </w:p>
    <w:p w14:paraId="1023855C" w14:textId="77777777" w:rsidR="00336434" w:rsidRPr="00336434" w:rsidRDefault="00336434" w:rsidP="00336434">
      <w:pPr>
        <w:pStyle w:val="Prrafodelista"/>
        <w:spacing w:after="0"/>
        <w:ind w:left="993"/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8029"/>
      </w:tblGrid>
      <w:tr w:rsidR="00336434" w14:paraId="68734101" w14:textId="77777777" w:rsidTr="00336434">
        <w:tc>
          <w:tcPr>
            <w:tcW w:w="8029" w:type="dxa"/>
          </w:tcPr>
          <w:p w14:paraId="2C807FAE" w14:textId="77777777" w:rsidR="00336434" w:rsidRPr="00577C39" w:rsidRDefault="00336434" w:rsidP="00336434">
            <w:pPr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 xml:space="preserve">-- </w:t>
            </w:r>
            <w:proofErr w:type="spellStart"/>
            <w:r w:rsidRPr="00577C39">
              <w:rPr>
                <w:sz w:val="16"/>
                <w:lang w:val="en-US"/>
              </w:rPr>
              <w:t>produccion</w:t>
            </w:r>
            <w:proofErr w:type="spellEnd"/>
          </w:p>
          <w:p w14:paraId="58AEF586" w14:textId="77777777" w:rsidR="00336434" w:rsidRPr="00577C39" w:rsidRDefault="00336434" w:rsidP="00336434">
            <w:pPr>
              <w:rPr>
                <w:sz w:val="16"/>
                <w:lang w:val="en-US"/>
              </w:rPr>
            </w:pPr>
          </w:p>
          <w:p w14:paraId="4B0E022D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 xml:space="preserve">CREATE USER </w:t>
            </w:r>
            <w:r w:rsidRPr="00577C39">
              <w:rPr>
                <w:b/>
                <w:sz w:val="16"/>
                <w:lang w:val="en-US"/>
              </w:rPr>
              <w:t>'</w:t>
            </w:r>
            <w:proofErr w:type="spellStart"/>
            <w:r w:rsidRPr="00577C39">
              <w:rPr>
                <w:b/>
                <w:sz w:val="16"/>
                <w:lang w:val="en-US"/>
              </w:rPr>
              <w:t>UserCARGA_CPES</w:t>
            </w:r>
            <w:proofErr w:type="spellEnd"/>
            <w:r w:rsidRPr="00577C39">
              <w:rPr>
                <w:b/>
                <w:sz w:val="16"/>
                <w:lang w:val="en-US"/>
              </w:rPr>
              <w:t>'</w:t>
            </w:r>
            <w:r w:rsidRPr="00577C39">
              <w:rPr>
                <w:sz w:val="16"/>
                <w:lang w:val="en-US"/>
              </w:rPr>
              <w:t>@'%' IDENTIFIED BY 'Welc0me2018@';</w:t>
            </w:r>
          </w:p>
          <w:p w14:paraId="737652C9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>GRANT ALL privileges ON bd_</w:t>
            </w:r>
            <w:r w:rsidRPr="00577C39">
              <w:rPr>
                <w:sz w:val="16"/>
                <w:highlight w:val="yellow"/>
                <w:lang w:val="en-US"/>
              </w:rPr>
              <w:t>intermedia</w:t>
            </w:r>
            <w:r w:rsidRPr="00577C39">
              <w:rPr>
                <w:sz w:val="16"/>
                <w:lang w:val="en-US"/>
              </w:rPr>
              <w:t>_</w:t>
            </w:r>
            <w:proofErr w:type="gramStart"/>
            <w:r w:rsidRPr="00577C39">
              <w:rPr>
                <w:sz w:val="16"/>
                <w:lang w:val="en-US"/>
              </w:rPr>
              <w:t>des.*</w:t>
            </w:r>
            <w:proofErr w:type="gramEnd"/>
            <w:r w:rsidRPr="00577C39">
              <w:rPr>
                <w:sz w:val="16"/>
                <w:lang w:val="en-US"/>
              </w:rPr>
              <w:t xml:space="preserve"> TO '</w:t>
            </w:r>
            <w:proofErr w:type="spellStart"/>
            <w:r w:rsidRPr="00577C39">
              <w:rPr>
                <w:sz w:val="16"/>
                <w:lang w:val="en-US"/>
              </w:rPr>
              <w:t>UserCARGA_CPES</w:t>
            </w:r>
            <w:proofErr w:type="spellEnd"/>
            <w:r w:rsidRPr="00577C39">
              <w:rPr>
                <w:sz w:val="16"/>
                <w:lang w:val="en-US"/>
              </w:rPr>
              <w:t>'@'%' IDENTIFIED BY 'Welc0me2018@' WITH GRANT OPTION;</w:t>
            </w:r>
          </w:p>
          <w:p w14:paraId="1D52CC14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>FLUSH PRIVILEGES;</w:t>
            </w:r>
          </w:p>
          <w:p w14:paraId="0C6BD3D7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</w:p>
          <w:p w14:paraId="1FAA97E7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 xml:space="preserve">CREATE USER </w:t>
            </w:r>
            <w:r w:rsidRPr="00577C39">
              <w:rPr>
                <w:b/>
                <w:sz w:val="16"/>
                <w:lang w:val="en-US"/>
              </w:rPr>
              <w:t>'</w:t>
            </w:r>
            <w:proofErr w:type="spellStart"/>
            <w:r w:rsidRPr="00577C39">
              <w:rPr>
                <w:b/>
                <w:sz w:val="16"/>
                <w:lang w:val="en-US"/>
              </w:rPr>
              <w:t>UserRESP_SUNAT</w:t>
            </w:r>
            <w:proofErr w:type="spellEnd"/>
            <w:r w:rsidRPr="00577C39">
              <w:rPr>
                <w:b/>
                <w:sz w:val="16"/>
                <w:lang w:val="en-US"/>
              </w:rPr>
              <w:t>'</w:t>
            </w:r>
            <w:r w:rsidRPr="00577C39">
              <w:rPr>
                <w:sz w:val="16"/>
                <w:lang w:val="en-US"/>
              </w:rPr>
              <w:t>@'%' IDENTIFIED BY 'Welc0me2018@';</w:t>
            </w:r>
          </w:p>
          <w:p w14:paraId="6E92469E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>GRANT ALL privileges ON bd_</w:t>
            </w:r>
            <w:r w:rsidRPr="00577C39">
              <w:rPr>
                <w:sz w:val="16"/>
                <w:highlight w:val="yellow"/>
                <w:lang w:val="en-US"/>
              </w:rPr>
              <w:t>intermedia</w:t>
            </w:r>
            <w:r w:rsidRPr="00577C39">
              <w:rPr>
                <w:sz w:val="16"/>
                <w:lang w:val="en-US"/>
              </w:rPr>
              <w:t>_</w:t>
            </w:r>
            <w:proofErr w:type="gramStart"/>
            <w:r w:rsidRPr="00577C39">
              <w:rPr>
                <w:sz w:val="16"/>
                <w:lang w:val="en-US"/>
              </w:rPr>
              <w:t>des.*</w:t>
            </w:r>
            <w:proofErr w:type="gramEnd"/>
            <w:r w:rsidRPr="00577C39">
              <w:rPr>
                <w:sz w:val="16"/>
                <w:lang w:val="en-US"/>
              </w:rPr>
              <w:t xml:space="preserve"> TO '</w:t>
            </w:r>
            <w:proofErr w:type="spellStart"/>
            <w:r w:rsidRPr="00577C39">
              <w:rPr>
                <w:sz w:val="16"/>
                <w:lang w:val="en-US"/>
              </w:rPr>
              <w:t>UserRESP_SUNAT</w:t>
            </w:r>
            <w:proofErr w:type="spellEnd"/>
            <w:r w:rsidRPr="00577C39">
              <w:rPr>
                <w:sz w:val="16"/>
                <w:lang w:val="en-US"/>
              </w:rPr>
              <w:t>'@'%' IDENTIFIED BY 'Welc0me2018@' WITH GRANT OPTION;</w:t>
            </w:r>
          </w:p>
          <w:p w14:paraId="7CAC0319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>FLUSH PRIVILEGES;</w:t>
            </w:r>
          </w:p>
          <w:p w14:paraId="6DFFBEE7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</w:p>
          <w:p w14:paraId="074BA89F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 xml:space="preserve">CREATE USER </w:t>
            </w:r>
            <w:r w:rsidRPr="00577C39">
              <w:rPr>
                <w:b/>
                <w:sz w:val="16"/>
                <w:lang w:val="en-US"/>
              </w:rPr>
              <w:t>'</w:t>
            </w:r>
            <w:proofErr w:type="spellStart"/>
            <w:r w:rsidRPr="00577C39">
              <w:rPr>
                <w:b/>
                <w:sz w:val="16"/>
                <w:lang w:val="en-US"/>
              </w:rPr>
              <w:t>UserREAD_FILE</w:t>
            </w:r>
            <w:proofErr w:type="spellEnd"/>
            <w:r w:rsidRPr="00577C39">
              <w:rPr>
                <w:b/>
                <w:sz w:val="16"/>
                <w:lang w:val="en-US"/>
              </w:rPr>
              <w:t>'</w:t>
            </w:r>
            <w:r w:rsidRPr="00577C39">
              <w:rPr>
                <w:sz w:val="16"/>
                <w:lang w:val="en-US"/>
              </w:rPr>
              <w:t>@'%' IDENTIFIED BY 'Welc0me2018@';</w:t>
            </w:r>
          </w:p>
          <w:p w14:paraId="7C90833F" w14:textId="77777777" w:rsidR="00336434" w:rsidRPr="00577C39" w:rsidRDefault="00336434" w:rsidP="00336434">
            <w:pPr>
              <w:ind w:left="708"/>
              <w:rPr>
                <w:sz w:val="16"/>
                <w:lang w:val="en-US"/>
              </w:rPr>
            </w:pPr>
            <w:r w:rsidRPr="00577C39">
              <w:rPr>
                <w:sz w:val="16"/>
                <w:lang w:val="en-US"/>
              </w:rPr>
              <w:t>GRANT ALL privileges ON bd_</w:t>
            </w:r>
            <w:r w:rsidRPr="00577C39">
              <w:rPr>
                <w:sz w:val="16"/>
                <w:highlight w:val="yellow"/>
                <w:lang w:val="en-US"/>
              </w:rPr>
              <w:t>intermedia</w:t>
            </w:r>
            <w:r w:rsidRPr="00577C39">
              <w:rPr>
                <w:sz w:val="16"/>
                <w:lang w:val="en-US"/>
              </w:rPr>
              <w:t>_</w:t>
            </w:r>
            <w:proofErr w:type="gramStart"/>
            <w:r w:rsidRPr="00577C39">
              <w:rPr>
                <w:sz w:val="16"/>
                <w:lang w:val="en-US"/>
              </w:rPr>
              <w:t>des.*</w:t>
            </w:r>
            <w:proofErr w:type="gramEnd"/>
            <w:r w:rsidRPr="00577C39">
              <w:rPr>
                <w:sz w:val="16"/>
                <w:lang w:val="en-US"/>
              </w:rPr>
              <w:t xml:space="preserve"> TO '</w:t>
            </w:r>
            <w:proofErr w:type="spellStart"/>
            <w:r w:rsidRPr="00577C39">
              <w:rPr>
                <w:sz w:val="16"/>
                <w:lang w:val="en-US"/>
              </w:rPr>
              <w:t>UserREAD_FILE</w:t>
            </w:r>
            <w:proofErr w:type="spellEnd"/>
            <w:r w:rsidRPr="00577C39">
              <w:rPr>
                <w:sz w:val="16"/>
                <w:lang w:val="en-US"/>
              </w:rPr>
              <w:t>'@'%' IDENTIFIED BY 'Welc0me2018@' WITH GRANT OPTION;</w:t>
            </w:r>
          </w:p>
          <w:p w14:paraId="4F07FD86" w14:textId="77777777" w:rsidR="00336434" w:rsidRPr="003943E1" w:rsidRDefault="00336434" w:rsidP="00336434">
            <w:pPr>
              <w:ind w:left="708"/>
              <w:rPr>
                <w:sz w:val="16"/>
              </w:rPr>
            </w:pPr>
            <w:r w:rsidRPr="003943E1">
              <w:rPr>
                <w:sz w:val="16"/>
              </w:rPr>
              <w:t>FLUSH PRIVILEGES;</w:t>
            </w:r>
          </w:p>
          <w:p w14:paraId="4D5F9F68" w14:textId="77777777" w:rsidR="00336434" w:rsidRDefault="00336434" w:rsidP="0087483E">
            <w:pPr>
              <w:rPr>
                <w:sz w:val="18"/>
              </w:rPr>
            </w:pPr>
          </w:p>
        </w:tc>
      </w:tr>
    </w:tbl>
    <w:p w14:paraId="429C60FA" w14:textId="77777777" w:rsidR="0087483E" w:rsidRPr="0087708A" w:rsidRDefault="0087483E" w:rsidP="0087483E"/>
    <w:p w14:paraId="0441420C" w14:textId="0420D694" w:rsidR="0087483E" w:rsidRDefault="0087483E" w:rsidP="0087483E">
      <w:pPr>
        <w:pStyle w:val="Ttulo3"/>
      </w:pPr>
      <w:bookmarkStart w:id="27" w:name="_Toc46106198"/>
      <w:r>
        <w:t>REGISTRAR CLIENTE</w:t>
      </w:r>
      <w:bookmarkEnd w:id="27"/>
    </w:p>
    <w:p w14:paraId="68C3F34C" w14:textId="77777777" w:rsidR="00336434" w:rsidRPr="00336434" w:rsidRDefault="00336434" w:rsidP="00336434"/>
    <w:p w14:paraId="568F7710" w14:textId="77777777" w:rsidR="0087483E" w:rsidRDefault="0087483E" w:rsidP="00336434">
      <w:pPr>
        <w:pStyle w:val="Prrafodelista"/>
        <w:numPr>
          <w:ilvl w:val="0"/>
          <w:numId w:val="20"/>
        </w:numPr>
        <w:ind w:left="1134"/>
      </w:pPr>
      <w:r>
        <w:t xml:space="preserve">Truncar tablas cliente, cliente </w:t>
      </w:r>
      <w:proofErr w:type="spellStart"/>
      <w:r>
        <w:t>parametros</w:t>
      </w:r>
      <w:proofErr w:type="spellEnd"/>
      <w:r>
        <w:t>, cabecera, detalle y usuarios:</w:t>
      </w:r>
    </w:p>
    <w:p w14:paraId="3D02086E" w14:textId="77777777" w:rsidR="0087483E" w:rsidRDefault="0087483E" w:rsidP="0087483E"/>
    <w:tbl>
      <w:tblPr>
        <w:tblStyle w:val="Tablaconcuadrcula"/>
        <w:tblW w:w="0" w:type="auto"/>
        <w:tblInd w:w="993" w:type="dxa"/>
        <w:tblLook w:val="04A0" w:firstRow="1" w:lastRow="0" w:firstColumn="1" w:lastColumn="0" w:noHBand="0" w:noVBand="1"/>
      </w:tblPr>
      <w:tblGrid>
        <w:gridCol w:w="9017"/>
      </w:tblGrid>
      <w:tr w:rsidR="00336434" w14:paraId="21DA8542" w14:textId="77777777" w:rsidTr="00336434">
        <w:tc>
          <w:tcPr>
            <w:tcW w:w="9017" w:type="dxa"/>
          </w:tcPr>
          <w:p w14:paraId="5736F4E4" w14:textId="415424C1" w:rsidR="00336434" w:rsidRPr="00625D7A" w:rsidRDefault="00336434" w:rsidP="00336434">
            <w:pPr>
              <w:ind w:left="1416"/>
              <w:rPr>
                <w:sz w:val="20"/>
              </w:rPr>
            </w:pPr>
            <w:bookmarkStart w:id="28" w:name="OLE_LINK2"/>
            <w:bookmarkStart w:id="29" w:name="OLE_LINK3"/>
            <w:r>
              <w:rPr>
                <w:sz w:val="20"/>
              </w:rPr>
              <w:br/>
            </w:r>
            <w:proofErr w:type="spellStart"/>
            <w:r w:rsidRPr="00625D7A">
              <w:rPr>
                <w:sz w:val="20"/>
              </w:rPr>
              <w:t>truncate</w:t>
            </w:r>
            <w:proofErr w:type="spellEnd"/>
            <w:r w:rsidRPr="00625D7A">
              <w:rPr>
                <w:sz w:val="20"/>
              </w:rPr>
              <w:t xml:space="preserve"> table </w:t>
            </w:r>
            <w:proofErr w:type="spellStart"/>
            <w:r w:rsidRPr="00625D7A">
              <w:rPr>
                <w:sz w:val="20"/>
              </w:rPr>
              <w:t>tbl_cpe_cabecera_inter</w:t>
            </w:r>
            <w:proofErr w:type="spellEnd"/>
            <w:r w:rsidRPr="00625D7A">
              <w:rPr>
                <w:sz w:val="20"/>
              </w:rPr>
              <w:t>;</w:t>
            </w:r>
          </w:p>
          <w:p w14:paraId="725DA657" w14:textId="77777777" w:rsidR="00336434" w:rsidRPr="00625D7A" w:rsidRDefault="00336434" w:rsidP="00336434">
            <w:pPr>
              <w:ind w:left="1416"/>
              <w:rPr>
                <w:sz w:val="20"/>
              </w:rPr>
            </w:pPr>
            <w:proofErr w:type="spellStart"/>
            <w:r w:rsidRPr="00625D7A">
              <w:rPr>
                <w:sz w:val="20"/>
              </w:rPr>
              <w:t>truncate</w:t>
            </w:r>
            <w:proofErr w:type="spellEnd"/>
            <w:r w:rsidRPr="00625D7A">
              <w:rPr>
                <w:sz w:val="20"/>
              </w:rPr>
              <w:t xml:space="preserve"> table </w:t>
            </w:r>
            <w:proofErr w:type="spellStart"/>
            <w:r w:rsidRPr="00625D7A">
              <w:rPr>
                <w:sz w:val="20"/>
              </w:rPr>
              <w:t>tbl_cpe_det_cabecera_inter</w:t>
            </w:r>
            <w:proofErr w:type="spellEnd"/>
            <w:r w:rsidRPr="00625D7A">
              <w:rPr>
                <w:sz w:val="20"/>
              </w:rPr>
              <w:t>;</w:t>
            </w:r>
          </w:p>
          <w:p w14:paraId="0DC35DCE" w14:textId="77777777" w:rsidR="00336434" w:rsidRPr="00625D7A" w:rsidRDefault="00336434" w:rsidP="00336434">
            <w:pPr>
              <w:ind w:left="1416"/>
              <w:rPr>
                <w:sz w:val="20"/>
              </w:rPr>
            </w:pPr>
            <w:bookmarkStart w:id="30" w:name="OLE_LINK4"/>
            <w:bookmarkStart w:id="31" w:name="OLE_LINK5"/>
            <w:proofErr w:type="spellStart"/>
            <w:r w:rsidRPr="00625D7A">
              <w:rPr>
                <w:sz w:val="20"/>
              </w:rPr>
              <w:t>truncate</w:t>
            </w:r>
            <w:proofErr w:type="spellEnd"/>
            <w:r w:rsidRPr="00625D7A">
              <w:rPr>
                <w:sz w:val="20"/>
              </w:rPr>
              <w:t xml:space="preserve"> table </w:t>
            </w:r>
            <w:proofErr w:type="spellStart"/>
            <w:r w:rsidRPr="00625D7A">
              <w:rPr>
                <w:sz w:val="20"/>
              </w:rPr>
              <w:t>tbl_cliente_inter</w:t>
            </w:r>
            <w:proofErr w:type="spellEnd"/>
            <w:r w:rsidRPr="00625D7A">
              <w:rPr>
                <w:sz w:val="20"/>
              </w:rPr>
              <w:t>;</w:t>
            </w:r>
          </w:p>
          <w:p w14:paraId="1AF2679A" w14:textId="77777777" w:rsidR="00336434" w:rsidRPr="00625D7A" w:rsidRDefault="00336434" w:rsidP="00336434">
            <w:pPr>
              <w:ind w:left="1416"/>
              <w:rPr>
                <w:sz w:val="20"/>
              </w:rPr>
            </w:pPr>
            <w:proofErr w:type="spellStart"/>
            <w:r w:rsidRPr="00625D7A">
              <w:rPr>
                <w:sz w:val="20"/>
              </w:rPr>
              <w:t>truncate</w:t>
            </w:r>
            <w:proofErr w:type="spellEnd"/>
            <w:r w:rsidRPr="00625D7A">
              <w:rPr>
                <w:sz w:val="20"/>
              </w:rPr>
              <w:t xml:space="preserve"> table </w:t>
            </w:r>
            <w:proofErr w:type="spellStart"/>
            <w:r w:rsidRPr="00625D7A">
              <w:rPr>
                <w:sz w:val="20"/>
              </w:rPr>
              <w:t>tbl_cliente_parametros_inter</w:t>
            </w:r>
            <w:proofErr w:type="spellEnd"/>
            <w:r w:rsidRPr="00625D7A">
              <w:rPr>
                <w:sz w:val="20"/>
              </w:rPr>
              <w:t>;</w:t>
            </w:r>
          </w:p>
          <w:bookmarkEnd w:id="30"/>
          <w:bookmarkEnd w:id="31"/>
          <w:p w14:paraId="607D4886" w14:textId="77777777" w:rsidR="00336434" w:rsidRPr="00625D7A" w:rsidRDefault="00336434" w:rsidP="00336434">
            <w:pPr>
              <w:ind w:left="1416"/>
              <w:rPr>
                <w:sz w:val="20"/>
              </w:rPr>
            </w:pPr>
            <w:proofErr w:type="spellStart"/>
            <w:r w:rsidRPr="00625D7A">
              <w:rPr>
                <w:sz w:val="20"/>
              </w:rPr>
              <w:t>truncate</w:t>
            </w:r>
            <w:proofErr w:type="spellEnd"/>
            <w:r w:rsidRPr="00625D7A">
              <w:rPr>
                <w:sz w:val="20"/>
              </w:rPr>
              <w:t xml:space="preserve"> table </w:t>
            </w:r>
            <w:proofErr w:type="spellStart"/>
            <w:r w:rsidRPr="00625D7A">
              <w:rPr>
                <w:sz w:val="20"/>
              </w:rPr>
              <w:t>tbl_usuario_inter</w:t>
            </w:r>
            <w:proofErr w:type="spellEnd"/>
            <w:r w:rsidRPr="00625D7A">
              <w:rPr>
                <w:sz w:val="20"/>
              </w:rPr>
              <w:t>;</w:t>
            </w:r>
          </w:p>
          <w:bookmarkEnd w:id="28"/>
          <w:bookmarkEnd w:id="29"/>
          <w:p w14:paraId="5C075F29" w14:textId="77777777" w:rsidR="00336434" w:rsidRDefault="00336434" w:rsidP="00336434"/>
        </w:tc>
      </w:tr>
    </w:tbl>
    <w:p w14:paraId="043B4063" w14:textId="77777777" w:rsidR="00336434" w:rsidRDefault="00336434" w:rsidP="00336434">
      <w:pPr>
        <w:ind w:left="993"/>
      </w:pPr>
    </w:p>
    <w:p w14:paraId="120A37CF" w14:textId="0C9B2225" w:rsidR="0087483E" w:rsidRDefault="0087483E" w:rsidP="00336434">
      <w:pPr>
        <w:pStyle w:val="Prrafodelista"/>
        <w:numPr>
          <w:ilvl w:val="0"/>
          <w:numId w:val="20"/>
        </w:numPr>
        <w:ind w:left="1134"/>
      </w:pPr>
      <w:r>
        <w:t>Registrar al clien</w:t>
      </w:r>
      <w:r w:rsidR="00336434">
        <w:t>te con el script de integración adjuntado.</w:t>
      </w:r>
    </w:p>
    <w:p w14:paraId="2D0BBD7E" w14:textId="47B798AC" w:rsidR="0087483E" w:rsidRDefault="0087483E" w:rsidP="0087483E">
      <w:pPr>
        <w:pStyle w:val="Ttulo3"/>
      </w:pPr>
      <w:bookmarkStart w:id="32" w:name="_Toc46106199"/>
      <w:r>
        <w:t>CARPETA DEL CLIENTE</w:t>
      </w:r>
      <w:bookmarkEnd w:id="32"/>
    </w:p>
    <w:p w14:paraId="3679941F" w14:textId="77777777" w:rsidR="00336434" w:rsidRPr="00336434" w:rsidRDefault="00336434" w:rsidP="00336434"/>
    <w:p w14:paraId="628040E8" w14:textId="3C88B094" w:rsidR="00336434" w:rsidRDefault="00336434" w:rsidP="00336434">
      <w:pPr>
        <w:pStyle w:val="Prrafodelista"/>
        <w:numPr>
          <w:ilvl w:val="0"/>
          <w:numId w:val="21"/>
        </w:numPr>
        <w:ind w:left="1134"/>
      </w:pPr>
      <w:r>
        <w:rPr>
          <w:noProof/>
          <w:lang w:val="es-PE" w:eastAsia="es-PE"/>
        </w:rPr>
        <w:drawing>
          <wp:anchor distT="0" distB="0" distL="114300" distR="114300" simplePos="0" relativeHeight="251674624" behindDoc="0" locked="0" layoutInCell="1" allowOverlap="1" wp14:anchorId="019F8503" wp14:editId="57E0F584">
            <wp:simplePos x="0" y="0"/>
            <wp:positionH relativeFrom="column">
              <wp:posOffset>2006600</wp:posOffset>
            </wp:positionH>
            <wp:positionV relativeFrom="paragraph">
              <wp:posOffset>707390</wp:posOffset>
            </wp:positionV>
            <wp:extent cx="1676190" cy="1847619"/>
            <wp:effectExtent l="0" t="0" r="635" b="635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83E">
        <w:t xml:space="preserve">En local </w:t>
      </w:r>
      <w:r w:rsidR="0087483E" w:rsidRPr="00FA1EF1">
        <w:rPr>
          <w:b/>
        </w:rPr>
        <w:t>D:\</w:t>
      </w:r>
      <w:r w:rsidR="0087483E">
        <w:t xml:space="preserve"> crear carpeta </w:t>
      </w:r>
      <w:r w:rsidR="0087483E" w:rsidRPr="00FA1EF1">
        <w:rPr>
          <w:b/>
        </w:rPr>
        <w:t>ITC</w:t>
      </w:r>
      <w:r w:rsidR="0087483E">
        <w:t xml:space="preserve">, dentro agregar las carpetas </w:t>
      </w:r>
      <w:proofErr w:type="spellStart"/>
      <w:r w:rsidR="0087483E">
        <w:t>Archivos_Des</w:t>
      </w:r>
      <w:proofErr w:type="spellEnd"/>
      <w:r w:rsidR="0087483E">
        <w:t xml:space="preserve"> y </w:t>
      </w:r>
      <w:proofErr w:type="spellStart"/>
      <w:r w:rsidR="0087483E">
        <w:t>Archivos_Prod</w:t>
      </w:r>
      <w:proofErr w:type="spellEnd"/>
      <w:r w:rsidR="0087483E">
        <w:t>, entrar a cada uno y cambiar la carpeta con números por el RUC de la empresa a integrar.</w:t>
      </w:r>
    </w:p>
    <w:p w14:paraId="34C68862" w14:textId="4E114A91" w:rsidR="0087483E" w:rsidRDefault="0087483E" w:rsidP="0087483E">
      <w:pPr>
        <w:pStyle w:val="Prrafodelista"/>
      </w:pPr>
    </w:p>
    <w:p w14:paraId="3F6AF08B" w14:textId="77777777" w:rsidR="0087483E" w:rsidRDefault="0087483E" w:rsidP="00336434">
      <w:pPr>
        <w:pStyle w:val="Prrafodelista"/>
        <w:numPr>
          <w:ilvl w:val="0"/>
          <w:numId w:val="21"/>
        </w:numPr>
        <w:ind w:left="1134"/>
      </w:pPr>
      <w:r>
        <w:t>Compartir las carpetas de archivos en propiedades</w:t>
      </w:r>
    </w:p>
    <w:p w14:paraId="049ACF47" w14:textId="77777777" w:rsidR="0087483E" w:rsidRDefault="0087483E" w:rsidP="0087483E">
      <w:pPr>
        <w:pStyle w:val="Prrafodelista"/>
        <w:ind w:firstLine="696"/>
      </w:pPr>
      <w:r>
        <w:t>&gt;Seleccionar compartir</w:t>
      </w:r>
    </w:p>
    <w:p w14:paraId="420E94E9" w14:textId="77777777" w:rsidR="0087483E" w:rsidRDefault="0087483E" w:rsidP="0087483E">
      <w:pPr>
        <w:pStyle w:val="Prrafodelista"/>
        <w:ind w:left="1440" w:firstLine="684"/>
      </w:pPr>
      <w:r>
        <w:t>&gt;Agregar a “Todos”</w:t>
      </w:r>
    </w:p>
    <w:p w14:paraId="44737860" w14:textId="77777777" w:rsidR="0087483E" w:rsidRDefault="0087483E" w:rsidP="0087483E">
      <w:pPr>
        <w:pStyle w:val="Prrafodelista"/>
        <w:ind w:left="2148" w:firstLine="684"/>
      </w:pPr>
      <w:r>
        <w:t>&gt;En permiso colocar “Lectura y escritura”</w:t>
      </w:r>
    </w:p>
    <w:p w14:paraId="1CDDCA87" w14:textId="73E06E47" w:rsidR="0087483E" w:rsidRDefault="00336434" w:rsidP="0087483E">
      <w:pPr>
        <w:pStyle w:val="Prrafodelista"/>
        <w:rPr>
          <w:noProof/>
          <w:lang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5648" behindDoc="0" locked="0" layoutInCell="1" allowOverlap="1" wp14:anchorId="09848E2F" wp14:editId="1BC5AE8A">
            <wp:simplePos x="0" y="0"/>
            <wp:positionH relativeFrom="margin">
              <wp:align>center</wp:align>
            </wp:positionH>
            <wp:positionV relativeFrom="paragraph">
              <wp:posOffset>3073400</wp:posOffset>
            </wp:positionV>
            <wp:extent cx="3768090" cy="2598420"/>
            <wp:effectExtent l="0" t="0" r="381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29C123" wp14:editId="2AA29837">
                <wp:simplePos x="0" y="0"/>
                <wp:positionH relativeFrom="column">
                  <wp:posOffset>1876002</wp:posOffset>
                </wp:positionH>
                <wp:positionV relativeFrom="paragraph">
                  <wp:posOffset>1011555</wp:posOffset>
                </wp:positionV>
                <wp:extent cx="523875" cy="200025"/>
                <wp:effectExtent l="0" t="0" r="28575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895A5" id="Rectángulo 53" o:spid="_x0000_s1026" style="position:absolute;margin-left:147.7pt;margin-top:79.65pt;width:41.25pt;height:1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" filled="f" strokecolor="red" strokeweight="1.5pt"/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672063" behindDoc="0" locked="0" layoutInCell="1" allowOverlap="1" wp14:anchorId="622F89FF" wp14:editId="7A9C1288">
            <wp:simplePos x="0" y="0"/>
            <wp:positionH relativeFrom="column">
              <wp:posOffset>1752600</wp:posOffset>
            </wp:positionH>
            <wp:positionV relativeFrom="paragraph">
              <wp:posOffset>0</wp:posOffset>
            </wp:positionV>
            <wp:extent cx="2185035" cy="2895600"/>
            <wp:effectExtent l="0" t="0" r="5715" b="0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83E" w:rsidRPr="008D0822">
        <w:rPr>
          <w:noProof/>
          <w:lang w:eastAsia="es-PE"/>
        </w:rPr>
        <w:t xml:space="preserve"> </w:t>
      </w:r>
    </w:p>
    <w:p w14:paraId="09C5A519" w14:textId="77777777" w:rsidR="00336434" w:rsidRDefault="00336434" w:rsidP="0087483E">
      <w:pPr>
        <w:pStyle w:val="Prrafodelista"/>
      </w:pPr>
    </w:p>
    <w:p w14:paraId="37B0A4D4" w14:textId="7D0A4D97" w:rsidR="00336434" w:rsidRDefault="0087483E" w:rsidP="00336434">
      <w:pPr>
        <w:pStyle w:val="Prrafodelista"/>
        <w:numPr>
          <w:ilvl w:val="0"/>
          <w:numId w:val="21"/>
        </w:numPr>
        <w:ind w:left="1134"/>
      </w:pPr>
      <w:r>
        <w:t>Guardar las rutas compartidas y enviar en un correo con el número de cliente y accesos al portal</w:t>
      </w:r>
      <w:r w:rsidR="00336434">
        <w:t>:</w:t>
      </w:r>
    </w:p>
    <w:p w14:paraId="0F4F9138" w14:textId="77777777" w:rsidR="00336434" w:rsidRDefault="00336434" w:rsidP="00336434">
      <w:pPr>
        <w:pStyle w:val="Prrafodelista"/>
        <w:ind w:left="1134"/>
      </w:pPr>
    </w:p>
    <w:p w14:paraId="7A82D274" w14:textId="2BE0994D" w:rsidR="00336434" w:rsidRDefault="00336434" w:rsidP="00336434">
      <w:pPr>
        <w:pStyle w:val="Prrafodelista"/>
        <w:ind w:left="1134"/>
      </w:pPr>
      <w:r>
        <w:t>Ejemplo:</w:t>
      </w:r>
    </w:p>
    <w:p w14:paraId="6265F464" w14:textId="77777777" w:rsidR="00336434" w:rsidRDefault="00336434" w:rsidP="00336434">
      <w:pPr>
        <w:pStyle w:val="Prrafodelista"/>
        <w:ind w:left="1134"/>
      </w:pPr>
    </w:p>
    <w:p w14:paraId="5AFBBF99" w14:textId="6B59A58E" w:rsidR="0087483E" w:rsidRDefault="0087483E" w:rsidP="0087483E">
      <w:pPr>
        <w:pStyle w:val="Prrafodelista"/>
        <w:spacing w:after="0"/>
      </w:pPr>
      <w:r>
        <w:tab/>
      </w:r>
      <w:hyperlink r:id="rId45" w:history="1">
        <w:r w:rsidR="00336434" w:rsidRPr="000067E0">
          <w:rPr>
            <w:rStyle w:val="Hipervnculo"/>
          </w:rPr>
          <w:t>\\Server-ryukyu\itc\Archivos_Des\20470325047\Cpes_Electronicos</w:t>
        </w:r>
      </w:hyperlink>
      <w:r w:rsidR="00336434">
        <w:t xml:space="preserve"> </w:t>
      </w:r>
    </w:p>
    <w:p w14:paraId="06F22EEC" w14:textId="58D4DED5" w:rsidR="0087483E" w:rsidRDefault="00C715BF" w:rsidP="0087483E">
      <w:pPr>
        <w:pStyle w:val="Prrafodelista"/>
        <w:spacing w:after="0"/>
        <w:ind w:firstLine="696"/>
      </w:pPr>
      <w:hyperlink r:id="rId46" w:history="1">
        <w:r w:rsidR="00336434" w:rsidRPr="000067E0">
          <w:rPr>
            <w:rStyle w:val="Hipervnculo"/>
          </w:rPr>
          <w:t>\\Server-ryukyu\itc\Archivos_Prod\20470325047\Cpes_Electronicos</w:t>
        </w:r>
      </w:hyperlink>
    </w:p>
    <w:p w14:paraId="46C6A8A1" w14:textId="77777777" w:rsidR="00336434" w:rsidRDefault="00336434" w:rsidP="0087483E">
      <w:pPr>
        <w:pStyle w:val="Prrafodelista"/>
        <w:spacing w:after="0"/>
        <w:ind w:firstLine="696"/>
      </w:pPr>
    </w:p>
    <w:p w14:paraId="13FEBB26" w14:textId="77777777" w:rsidR="0087483E" w:rsidRDefault="0087483E" w:rsidP="00336434">
      <w:pPr>
        <w:pStyle w:val="Prrafodelista"/>
        <w:numPr>
          <w:ilvl w:val="0"/>
          <w:numId w:val="21"/>
        </w:numPr>
        <w:ind w:left="1134"/>
      </w:pPr>
      <w:r>
        <w:t xml:space="preserve">Hacer prueba de paso para el archivo plano, el archivo es el que termina en </w:t>
      </w:r>
      <w:r w:rsidRPr="008D0822">
        <w:rPr>
          <w:highlight w:val="yellow"/>
        </w:rPr>
        <w:t>.CAB</w:t>
      </w:r>
      <w:r>
        <w:t xml:space="preserve"> </w:t>
      </w:r>
      <w:proofErr w:type="gramStart"/>
      <w:r>
        <w:t>o .JSON</w:t>
      </w:r>
      <w:proofErr w:type="gramEnd"/>
      <w:r>
        <w:t>, revisar que FLAGCARGA aparezca en 2 y revisar que haya pasado al portal de pruebas. Cuando pase al portal eliminar el archivo y el registro de la base de datos.</w:t>
      </w:r>
    </w:p>
    <w:p w14:paraId="2E5E691D" w14:textId="77777777" w:rsidR="0087483E" w:rsidRDefault="0087483E" w:rsidP="0087483E">
      <w:pPr>
        <w:rPr>
          <w:rFonts w:asciiTheme="majorHAnsi" w:eastAsiaTheme="majorEastAsia" w:hAnsiTheme="majorHAnsi" w:cstheme="majorBidi"/>
          <w:color w:val="B35E06" w:themeColor="accent1" w:themeShade="BF"/>
          <w:sz w:val="32"/>
          <w:szCs w:val="32"/>
        </w:rPr>
      </w:pPr>
      <w:r>
        <w:br w:type="page"/>
      </w:r>
    </w:p>
    <w:p w14:paraId="06E1BA49" w14:textId="77777777" w:rsidR="00AC0498" w:rsidRDefault="00AC0498" w:rsidP="00AC0498">
      <w:pPr>
        <w:pStyle w:val="Ttulo1"/>
        <w:ind w:left="709"/>
      </w:pPr>
      <w:bookmarkStart w:id="33" w:name="_Toc25134818"/>
      <w:bookmarkStart w:id="34" w:name="_Toc46106200"/>
      <w:r>
        <w:lastRenderedPageBreak/>
        <w:t>REVLON – BEAUTYGE ANDINA</w:t>
      </w:r>
      <w:bookmarkEnd w:id="33"/>
      <w:bookmarkEnd w:id="34"/>
    </w:p>
    <w:p w14:paraId="1CB44728" w14:textId="77777777" w:rsidR="00AC0498" w:rsidRPr="00746C43" w:rsidRDefault="00AC0498" w:rsidP="00AC0498">
      <w:pPr>
        <w:pStyle w:val="Ttulo2"/>
        <w:ind w:left="709"/>
      </w:pPr>
      <w:bookmarkStart w:id="35" w:name="_Toc25134819"/>
      <w:bookmarkStart w:id="36" w:name="_Toc46106201"/>
      <w:r w:rsidRPr="00746C43">
        <w:t>Acceso al Servidor</w:t>
      </w:r>
      <w:bookmarkEnd w:id="35"/>
      <w:bookmarkEnd w:id="36"/>
    </w:p>
    <w:p w14:paraId="4B1A8BB1" w14:textId="77777777" w:rsidR="00AC0498" w:rsidRDefault="00AC0498" w:rsidP="00AC0498">
      <w:pPr>
        <w:pStyle w:val="Prrafodelista"/>
        <w:numPr>
          <w:ilvl w:val="0"/>
          <w:numId w:val="37"/>
        </w:numPr>
        <w:ind w:left="1134"/>
      </w:pPr>
      <w:r>
        <w:t xml:space="preserve">Acceder a </w:t>
      </w:r>
      <w:hyperlink r:id="rId47" w:history="1">
        <w:r>
          <w:rPr>
            <w:rStyle w:val="Hipervnculo"/>
          </w:rPr>
          <w:t>https://partnerconnect2.revlon.com/dana-na/auth/url_8/welcome.cgi</w:t>
        </w:r>
      </w:hyperlink>
    </w:p>
    <w:p w14:paraId="546DEE0D" w14:textId="3F293238" w:rsidR="00AC0498" w:rsidRDefault="00AC0498" w:rsidP="00AC0498">
      <w:pPr>
        <w:pStyle w:val="Prrafodelista"/>
        <w:numPr>
          <w:ilvl w:val="0"/>
          <w:numId w:val="39"/>
        </w:numPr>
      </w:pPr>
      <w:proofErr w:type="spellStart"/>
      <w:r w:rsidRPr="00AC0498">
        <w:rPr>
          <w:b/>
          <w:u w:val="single"/>
        </w:rPr>
        <w:t>Username</w:t>
      </w:r>
      <w:proofErr w:type="spellEnd"/>
      <w:r w:rsidRPr="00AC0498">
        <w:rPr>
          <w:b/>
        </w:rPr>
        <w:t>:</w:t>
      </w:r>
      <w:r>
        <w:t xml:space="preserve"> </w:t>
      </w:r>
      <w:proofErr w:type="spellStart"/>
      <w:r w:rsidR="00F24BB6">
        <w:rPr>
          <w:rFonts w:ascii="Segoe UI" w:hAnsi="Segoe UI" w:cs="Segoe UI"/>
          <w:color w:val="201F1E"/>
          <w:sz w:val="23"/>
          <w:szCs w:val="23"/>
          <w:shd w:val="clear" w:color="auto" w:fill="FFFFFF"/>
        </w:rPr>
        <w:t>Espinmo</w:t>
      </w:r>
      <w:proofErr w:type="spellEnd"/>
    </w:p>
    <w:p w14:paraId="18524004" w14:textId="34711752" w:rsidR="00AC0498" w:rsidRPr="005A3771" w:rsidRDefault="00AC0498" w:rsidP="00AC0498">
      <w:pPr>
        <w:pStyle w:val="Prrafodelista"/>
        <w:numPr>
          <w:ilvl w:val="0"/>
          <w:numId w:val="39"/>
        </w:numPr>
      </w:pPr>
      <w:proofErr w:type="spellStart"/>
      <w:r w:rsidRPr="00AC0498">
        <w:rPr>
          <w:b/>
          <w:u w:val="single"/>
        </w:rPr>
        <w:t>Password</w:t>
      </w:r>
      <w:proofErr w:type="spellEnd"/>
      <w:r>
        <w:t xml:space="preserve">: </w:t>
      </w:r>
      <w:r w:rsidR="00F24BB6">
        <w:rPr>
          <w:rFonts w:ascii="Segoe UI" w:hAnsi="Segoe UI" w:cs="Segoe UI"/>
          <w:color w:val="201F1E"/>
          <w:sz w:val="23"/>
          <w:szCs w:val="23"/>
          <w:shd w:val="clear" w:color="auto" w:fill="FFFFFF"/>
        </w:rPr>
        <w:t>Rev</w:t>
      </w:r>
      <w:r w:rsidR="005A3771">
        <w:rPr>
          <w:rFonts w:ascii="Segoe UI" w:hAnsi="Segoe UI" w:cs="Segoe UI"/>
          <w:color w:val="201F1E"/>
          <w:sz w:val="23"/>
          <w:szCs w:val="23"/>
          <w:shd w:val="clear" w:color="auto" w:fill="FFFFFF"/>
        </w:rPr>
        <w:t>2</w:t>
      </w:r>
      <w:r w:rsidR="00F24BB6">
        <w:rPr>
          <w:rFonts w:ascii="Segoe UI" w:hAnsi="Segoe UI" w:cs="Segoe UI"/>
          <w:color w:val="201F1E"/>
          <w:sz w:val="23"/>
          <w:szCs w:val="23"/>
          <w:shd w:val="clear" w:color="auto" w:fill="FFFFFF"/>
        </w:rPr>
        <w:t>00lim</w:t>
      </w:r>
      <w:r w:rsidR="00071037">
        <w:rPr>
          <w:rFonts w:ascii="Segoe UI" w:hAnsi="Segoe UI" w:cs="Segoe UI"/>
          <w:color w:val="201F1E"/>
          <w:sz w:val="23"/>
          <w:szCs w:val="23"/>
          <w:shd w:val="clear" w:color="auto" w:fill="FFFFFF"/>
        </w:rPr>
        <w:t>m</w:t>
      </w:r>
    </w:p>
    <w:p w14:paraId="703EEBCD" w14:textId="5DEF5172" w:rsidR="005A3771" w:rsidRPr="00F24BB6" w:rsidRDefault="005A3771" w:rsidP="005A3771">
      <w:pPr>
        <w:ind w:left="1494"/>
      </w:pPr>
    </w:p>
    <w:p w14:paraId="3637B674" w14:textId="5F6C70E1" w:rsidR="00F24BB6" w:rsidRDefault="00F24BB6" w:rsidP="00F24BB6">
      <w:pPr>
        <w:ind w:left="1494"/>
      </w:pPr>
      <w:r>
        <w:t>Conectarse a través de Internet Explorer</w:t>
      </w:r>
    </w:p>
    <w:p w14:paraId="28481333" w14:textId="77777777" w:rsidR="00AC0498" w:rsidRDefault="00AC0498" w:rsidP="00AC0498">
      <w:pPr>
        <w:pStyle w:val="Prrafodelista"/>
        <w:ind w:left="1134"/>
      </w:pPr>
    </w:p>
    <w:p w14:paraId="266EA462" w14:textId="7E5A0F7B" w:rsidR="00AC0498" w:rsidRDefault="00AC0498" w:rsidP="00AC0498">
      <w:pPr>
        <w:pStyle w:val="Prrafodelista"/>
        <w:numPr>
          <w:ilvl w:val="0"/>
          <w:numId w:val="37"/>
        </w:numPr>
        <w:ind w:left="1134"/>
      </w:pPr>
      <w:r w:rsidRPr="001078F8">
        <w:t xml:space="preserve">Seleccionar </w:t>
      </w:r>
      <w:r>
        <w:t>la Sesión de terminal</w:t>
      </w:r>
    </w:p>
    <w:p w14:paraId="762D2FDF" w14:textId="77777777" w:rsidR="00AC0498" w:rsidRDefault="00AC0498" w:rsidP="00AC0498">
      <w:pPr>
        <w:pStyle w:val="Prrafodelista"/>
        <w:ind w:left="1134"/>
      </w:pPr>
    </w:p>
    <w:p w14:paraId="7DA50FA6" w14:textId="77777777" w:rsidR="00AC0498" w:rsidRDefault="00AC0498" w:rsidP="00AC0498">
      <w:pPr>
        <w:pStyle w:val="Prrafodelista"/>
        <w:jc w:val="center"/>
      </w:pPr>
      <w:r>
        <w:rPr>
          <w:noProof/>
          <w:lang w:val="es-PE" w:eastAsia="es-PE"/>
        </w:rPr>
        <w:drawing>
          <wp:inline distT="0" distB="0" distL="0" distR="0" wp14:anchorId="26FA580D" wp14:editId="6D10C233">
            <wp:extent cx="5467350" cy="1657199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-1" r="566" b="37338"/>
                    <a:stretch/>
                  </pic:blipFill>
                  <pic:spPr bwMode="auto">
                    <a:xfrm>
                      <a:off x="0" y="0"/>
                      <a:ext cx="5472440" cy="165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66185" w14:textId="77777777" w:rsidR="00AC0498" w:rsidRDefault="00AC0498" w:rsidP="00AC0498">
      <w:pPr>
        <w:pStyle w:val="Prrafodelista"/>
        <w:numPr>
          <w:ilvl w:val="0"/>
          <w:numId w:val="37"/>
        </w:numPr>
        <w:ind w:left="1134"/>
      </w:pPr>
      <w:r>
        <w:t>Seleccionar SI o SIEMPRE</w:t>
      </w:r>
    </w:p>
    <w:p w14:paraId="4CE7FBDD" w14:textId="77777777" w:rsidR="00AC0498" w:rsidRDefault="00AC0498" w:rsidP="00AC0498">
      <w:pPr>
        <w:ind w:left="360"/>
        <w:jc w:val="center"/>
      </w:pPr>
      <w:r>
        <w:rPr>
          <w:noProof/>
          <w:lang w:val="es-PE" w:eastAsia="es-PE"/>
        </w:rPr>
        <w:drawing>
          <wp:inline distT="0" distB="0" distL="0" distR="0" wp14:anchorId="36F70E0F" wp14:editId="3EE32A7E">
            <wp:extent cx="4333875" cy="19145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6483" b="23293"/>
                    <a:stretch/>
                  </pic:blipFill>
                  <pic:spPr bwMode="auto">
                    <a:xfrm>
                      <a:off x="0" y="0"/>
                      <a:ext cx="4336338" cy="191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6313C" w14:textId="77777777" w:rsidR="00AC0498" w:rsidRDefault="00AC0498" w:rsidP="00AC0498">
      <w:pPr>
        <w:pStyle w:val="Prrafodelista"/>
        <w:numPr>
          <w:ilvl w:val="0"/>
          <w:numId w:val="37"/>
        </w:numPr>
        <w:ind w:left="1134"/>
      </w:pPr>
      <w:r>
        <w:t>Ingresa en la conexión remota los siguientes accesos:</w:t>
      </w:r>
    </w:p>
    <w:p w14:paraId="3A8BD6D7" w14:textId="77777777" w:rsidR="00AC0498" w:rsidRDefault="00AC0498" w:rsidP="00AC0498">
      <w:pPr>
        <w:pStyle w:val="Prrafodelista"/>
        <w:numPr>
          <w:ilvl w:val="0"/>
          <w:numId w:val="38"/>
        </w:numPr>
      </w:pPr>
      <w:r w:rsidRPr="008930C7">
        <w:rPr>
          <w:b/>
          <w:u w:val="single"/>
        </w:rPr>
        <w:t>Nombre de usuario</w:t>
      </w:r>
      <w:r w:rsidRPr="008930C7">
        <w:rPr>
          <w:b/>
        </w:rPr>
        <w:t>:</w:t>
      </w:r>
      <w:r>
        <w:t xml:space="preserve"> LALIM-HPG8-S\ADMINISTRADOR</w:t>
      </w:r>
    </w:p>
    <w:p w14:paraId="06EE2A79" w14:textId="7B7453C6" w:rsidR="00AC0498" w:rsidRDefault="00AC0498" w:rsidP="00AC0498">
      <w:pPr>
        <w:pStyle w:val="Prrafodelista"/>
        <w:numPr>
          <w:ilvl w:val="0"/>
          <w:numId w:val="38"/>
        </w:numPr>
      </w:pPr>
      <w:r w:rsidRPr="008930C7">
        <w:rPr>
          <w:b/>
          <w:u w:val="single"/>
        </w:rPr>
        <w:t>Contraseña</w:t>
      </w:r>
      <w:r w:rsidRPr="008930C7">
        <w:rPr>
          <w:b/>
        </w:rPr>
        <w:t>:</w:t>
      </w:r>
      <w:r>
        <w:t xml:space="preserve"> ColomerAndina1</w:t>
      </w:r>
    </w:p>
    <w:p w14:paraId="25B34634" w14:textId="4BD55858" w:rsidR="00AC0498" w:rsidRDefault="00AC0498" w:rsidP="00AC0498">
      <w:pPr>
        <w:pStyle w:val="Ttulo2"/>
        <w:ind w:left="709"/>
      </w:pPr>
      <w:bookmarkStart w:id="37" w:name="_Toc25134820"/>
      <w:bookmarkStart w:id="38" w:name="_Toc46106202"/>
      <w:r w:rsidRPr="00746C43">
        <w:lastRenderedPageBreak/>
        <w:t>Acceso a la máquina virtual</w:t>
      </w:r>
      <w:bookmarkEnd w:id="37"/>
      <w:bookmarkEnd w:id="38"/>
    </w:p>
    <w:p w14:paraId="52AB1104" w14:textId="7B684873" w:rsidR="00AC0498" w:rsidRDefault="00AC0498" w:rsidP="00AC0498">
      <w:r>
        <w:rPr>
          <w:noProof/>
          <w:lang w:val="es-PE" w:eastAsia="es-PE"/>
        </w:rPr>
        <w:drawing>
          <wp:anchor distT="0" distB="0" distL="114300" distR="114300" simplePos="0" relativeHeight="251676672" behindDoc="1" locked="0" layoutInCell="1" allowOverlap="1" wp14:anchorId="5D68A3C9" wp14:editId="01BBFF32">
            <wp:simplePos x="0" y="0"/>
            <wp:positionH relativeFrom="page">
              <wp:posOffset>4246880</wp:posOffset>
            </wp:positionH>
            <wp:positionV relativeFrom="paragraph">
              <wp:posOffset>302260</wp:posOffset>
            </wp:positionV>
            <wp:extent cx="2546403" cy="2181225"/>
            <wp:effectExtent l="0" t="0" r="6350" b="0"/>
            <wp:wrapTight wrapText="bothSides">
              <wp:wrapPolygon edited="0">
                <wp:start x="0" y="0"/>
                <wp:lineTo x="0" y="21317"/>
                <wp:lineTo x="21492" y="21317"/>
                <wp:lineTo x="21492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9" r="66512" b="40964"/>
                    <a:stretch/>
                  </pic:blipFill>
                  <pic:spPr bwMode="auto">
                    <a:xfrm>
                      <a:off x="0" y="0"/>
                      <a:ext cx="2546403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8B99F" w14:textId="77777777" w:rsidR="00AC0498" w:rsidRPr="00AC0498" w:rsidRDefault="00AC0498" w:rsidP="00AC0498">
      <w:pPr>
        <w:sectPr w:rsidR="00AC0498" w:rsidRPr="00AC0498" w:rsidSect="007424DA">
          <w:pgSz w:w="11906" w:h="16838"/>
          <w:pgMar w:top="1135" w:right="566" w:bottom="1135" w:left="709" w:header="708" w:footer="708" w:gutter="0"/>
          <w:cols w:space="708"/>
          <w:docGrid w:linePitch="360"/>
        </w:sectPr>
      </w:pPr>
    </w:p>
    <w:p w14:paraId="699906BD" w14:textId="1C36BFC9" w:rsidR="00AC0498" w:rsidRDefault="00AC0498" w:rsidP="00AC0498">
      <w:pPr>
        <w:pStyle w:val="Prrafodelista"/>
        <w:numPr>
          <w:ilvl w:val="0"/>
          <w:numId w:val="36"/>
        </w:numPr>
        <w:ind w:left="1134"/>
      </w:pPr>
      <w:r>
        <w:t>Buscar EL PROGRAMA ORACLE VM VIRTUAL BOX</w:t>
      </w:r>
    </w:p>
    <w:p w14:paraId="4DA7F961" w14:textId="77777777" w:rsidR="00AC0498" w:rsidRDefault="00AC0498" w:rsidP="00AC0498">
      <w:pPr>
        <w:jc w:val="center"/>
        <w:sectPr w:rsidR="00AC0498" w:rsidSect="00FB01F1">
          <w:type w:val="continuous"/>
          <w:pgSz w:w="11906" w:h="16838"/>
          <w:pgMar w:top="567" w:right="566" w:bottom="567" w:left="709" w:header="708" w:footer="708" w:gutter="0"/>
          <w:cols w:num="2" w:space="145"/>
          <w:docGrid w:linePitch="360"/>
        </w:sectPr>
      </w:pPr>
    </w:p>
    <w:p w14:paraId="2EA4764D" w14:textId="5B8B68CB" w:rsidR="00AC0498" w:rsidRDefault="00AC0498" w:rsidP="00AC0498">
      <w:pPr>
        <w:jc w:val="center"/>
      </w:pPr>
    </w:p>
    <w:p w14:paraId="2439C0A3" w14:textId="77777777" w:rsidR="00AC0498" w:rsidRDefault="00AC0498" w:rsidP="00AC0498">
      <w:pPr>
        <w:jc w:val="center"/>
      </w:pPr>
    </w:p>
    <w:p w14:paraId="13494181" w14:textId="77777777" w:rsidR="00AC0498" w:rsidRDefault="00AC0498" w:rsidP="00AC0498">
      <w:pPr>
        <w:jc w:val="center"/>
      </w:pPr>
    </w:p>
    <w:p w14:paraId="7C62A70F" w14:textId="77777777" w:rsidR="00AC0498" w:rsidRDefault="00AC0498" w:rsidP="00AC0498">
      <w:pPr>
        <w:jc w:val="center"/>
      </w:pPr>
    </w:p>
    <w:p w14:paraId="6FAFE94D" w14:textId="77777777" w:rsidR="00AC0498" w:rsidRDefault="00AC0498" w:rsidP="00AC0498">
      <w:pPr>
        <w:jc w:val="center"/>
      </w:pPr>
    </w:p>
    <w:p w14:paraId="4A961CBE" w14:textId="77777777" w:rsidR="00AC0498" w:rsidRDefault="00AC0498" w:rsidP="00AC0498">
      <w:pPr>
        <w:jc w:val="center"/>
      </w:pPr>
    </w:p>
    <w:p w14:paraId="46CB502E" w14:textId="2E191696" w:rsidR="00AC0498" w:rsidRDefault="00AC0498" w:rsidP="00AC0498">
      <w:pPr>
        <w:pStyle w:val="Prrafodelista"/>
        <w:numPr>
          <w:ilvl w:val="0"/>
          <w:numId w:val="36"/>
        </w:numPr>
        <w:sectPr w:rsidR="00AC0498" w:rsidSect="00AC0498">
          <w:type w:val="continuous"/>
          <w:pgSz w:w="11906" w:h="16838"/>
          <w:pgMar w:top="567" w:right="566" w:bottom="567" w:left="709" w:header="708" w:footer="708" w:gutter="0"/>
          <w:cols w:space="145"/>
          <w:docGrid w:linePitch="360"/>
        </w:sectPr>
      </w:pPr>
    </w:p>
    <w:p w14:paraId="765B2230" w14:textId="0B1E8250" w:rsidR="00AC0498" w:rsidRDefault="00AC0498" w:rsidP="00AC0498">
      <w:pPr>
        <w:pStyle w:val="Prrafodelista"/>
        <w:numPr>
          <w:ilvl w:val="0"/>
          <w:numId w:val="36"/>
        </w:numPr>
        <w:ind w:left="1134"/>
      </w:pPr>
      <w:r>
        <w:rPr>
          <w:noProof/>
          <w:lang w:val="es-PE" w:eastAsia="es-PE"/>
        </w:rPr>
        <w:drawing>
          <wp:anchor distT="0" distB="0" distL="114300" distR="114300" simplePos="0" relativeHeight="251677696" behindDoc="1" locked="0" layoutInCell="1" allowOverlap="1" wp14:anchorId="488F1E7F" wp14:editId="49B86960">
            <wp:simplePos x="0" y="0"/>
            <wp:positionH relativeFrom="column">
              <wp:posOffset>3397885</wp:posOffset>
            </wp:positionH>
            <wp:positionV relativeFrom="paragraph">
              <wp:posOffset>8255</wp:posOffset>
            </wp:positionV>
            <wp:extent cx="2954020" cy="2176145"/>
            <wp:effectExtent l="0" t="0" r="0" b="0"/>
            <wp:wrapTight wrapText="bothSides">
              <wp:wrapPolygon edited="0">
                <wp:start x="0" y="0"/>
                <wp:lineTo x="0" y="21367"/>
                <wp:lineTo x="21451" y="21367"/>
                <wp:lineTo x="21451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2" t="18581" r="29904" b="25987"/>
                    <a:stretch/>
                  </pic:blipFill>
                  <pic:spPr bwMode="auto">
                    <a:xfrm>
                      <a:off x="0" y="0"/>
                      <a:ext cx="2954020" cy="21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Iniciar la máquina virtual </w:t>
      </w:r>
    </w:p>
    <w:p w14:paraId="213B90D0" w14:textId="40655945" w:rsidR="00AC0498" w:rsidRDefault="00AC0498" w:rsidP="00AC0498">
      <w:pPr>
        <w:ind w:left="360"/>
      </w:pPr>
      <w:r>
        <w:t xml:space="preserve">  </w:t>
      </w:r>
    </w:p>
    <w:p w14:paraId="052F3B55" w14:textId="27798371" w:rsidR="00AC0498" w:rsidRDefault="00AC0498" w:rsidP="00AC0498"/>
    <w:p w14:paraId="321A0444" w14:textId="77777777" w:rsidR="00AC0498" w:rsidRDefault="00AC0498" w:rsidP="00AC0498"/>
    <w:p w14:paraId="2B226C1D" w14:textId="77777777" w:rsidR="00AC0498" w:rsidRDefault="00AC0498" w:rsidP="00AC0498"/>
    <w:p w14:paraId="629A4BFB" w14:textId="77777777" w:rsidR="00AC0498" w:rsidRDefault="00AC0498" w:rsidP="00AC0498"/>
    <w:p w14:paraId="5461C5E8" w14:textId="77777777" w:rsidR="00AC0498" w:rsidRDefault="00AC0498" w:rsidP="00AC0498"/>
    <w:p w14:paraId="37CE17EB" w14:textId="77777777" w:rsidR="00AC0498" w:rsidRDefault="00AC0498" w:rsidP="00AC0498"/>
    <w:p w14:paraId="78786BE8" w14:textId="77777777" w:rsidR="00AC0498" w:rsidRDefault="00AC0498" w:rsidP="00AC0498"/>
    <w:p w14:paraId="6575B9DC" w14:textId="77777777" w:rsidR="00AC0498" w:rsidRDefault="00AC0498" w:rsidP="00AC0498">
      <w:pPr>
        <w:sectPr w:rsidR="00AC0498" w:rsidSect="00FB01F1">
          <w:type w:val="continuous"/>
          <w:pgSz w:w="11906" w:h="16838"/>
          <w:pgMar w:top="567" w:right="566" w:bottom="567" w:left="709" w:header="708" w:footer="708" w:gutter="0"/>
          <w:cols w:num="2" w:space="145"/>
          <w:docGrid w:linePitch="360"/>
        </w:sectPr>
      </w:pPr>
    </w:p>
    <w:p w14:paraId="45F23A6F" w14:textId="3ED0A5CF" w:rsidR="00AC0498" w:rsidRDefault="00AC0498" w:rsidP="00AC0498"/>
    <w:p w14:paraId="2548ADD3" w14:textId="7D41EA16" w:rsidR="00AC0498" w:rsidRDefault="00AC0498" w:rsidP="00AC0498">
      <w:pPr>
        <w:pStyle w:val="Prrafodelista"/>
        <w:numPr>
          <w:ilvl w:val="0"/>
          <w:numId w:val="36"/>
        </w:numPr>
        <w:ind w:left="1134"/>
      </w:pPr>
      <w:r>
        <w:t>En caso la sesión no esté iniciada la contraseña es 123</w:t>
      </w:r>
      <w:r w:rsidR="001F3871">
        <w:t>.</w:t>
      </w:r>
    </w:p>
    <w:p w14:paraId="54C0C599" w14:textId="77777777" w:rsidR="001F3871" w:rsidRDefault="001F3871" w:rsidP="001F3871"/>
    <w:p w14:paraId="5BEAA5F9" w14:textId="53EE16E0" w:rsidR="00A82420" w:rsidRDefault="00205929" w:rsidP="001F3871">
      <w:r>
        <w:br w:type="page"/>
      </w:r>
    </w:p>
    <w:p w14:paraId="1560B3CC" w14:textId="77777777" w:rsidR="00205929" w:rsidRDefault="00205929" w:rsidP="00205929">
      <w:pPr>
        <w:pStyle w:val="Ttulo1"/>
        <w:ind w:left="709"/>
      </w:pPr>
      <w:bookmarkStart w:id="39" w:name="_Toc25134821"/>
      <w:bookmarkStart w:id="40" w:name="_Toc46106203"/>
      <w:r>
        <w:lastRenderedPageBreak/>
        <w:t>TICKETERA</w:t>
      </w:r>
      <w:bookmarkEnd w:id="39"/>
      <w:bookmarkEnd w:id="40"/>
    </w:p>
    <w:p w14:paraId="39DE58E0" w14:textId="77777777" w:rsidR="00205929" w:rsidRDefault="00205929" w:rsidP="00982C1D">
      <w:pPr>
        <w:pStyle w:val="Ttulo2"/>
        <w:ind w:left="709"/>
      </w:pPr>
      <w:bookmarkStart w:id="41" w:name="_Toc25134822"/>
      <w:bookmarkStart w:id="42" w:name="_Toc46106204"/>
      <w:r>
        <w:t xml:space="preserve">Instalación </w:t>
      </w:r>
      <w:proofErr w:type="spellStart"/>
      <w:r>
        <w:t>ticketera</w:t>
      </w:r>
      <w:bookmarkEnd w:id="41"/>
      <w:bookmarkEnd w:id="42"/>
      <w:proofErr w:type="spellEnd"/>
    </w:p>
    <w:p w14:paraId="2BB2D39A" w14:textId="77777777" w:rsidR="00982C1D" w:rsidRPr="00982C1D" w:rsidRDefault="00982C1D" w:rsidP="00982C1D"/>
    <w:p w14:paraId="220452F5" w14:textId="77777777" w:rsidR="00205929" w:rsidRDefault="00205929" w:rsidP="00982C1D">
      <w:pPr>
        <w:pStyle w:val="Prrafodelista"/>
        <w:numPr>
          <w:ilvl w:val="0"/>
          <w:numId w:val="40"/>
        </w:numPr>
        <w:ind w:left="1134"/>
      </w:pPr>
      <w:r>
        <w:t xml:space="preserve">Instalar driver presente en la carpeta de impresoras, llamado “58-DPrinter Driver” </w:t>
      </w:r>
    </w:p>
    <w:p w14:paraId="1AEF42B8" w14:textId="77777777" w:rsidR="00205929" w:rsidRDefault="00205929" w:rsidP="00205929">
      <w:pPr>
        <w:jc w:val="center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F20F9" wp14:editId="70909013">
                <wp:simplePos x="0" y="0"/>
                <wp:positionH relativeFrom="column">
                  <wp:posOffset>1417662</wp:posOffset>
                </wp:positionH>
                <wp:positionV relativeFrom="paragraph">
                  <wp:posOffset>1237713</wp:posOffset>
                </wp:positionV>
                <wp:extent cx="1195754" cy="164123"/>
                <wp:effectExtent l="19050" t="76200" r="0" b="2667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5754" cy="1641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2593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" o:spid="_x0000_s1026" type="#_x0000_t32" style="position:absolute;margin-left:111.65pt;margin-top:97.45pt;width:94.15pt;height:12.9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74F41BC4" wp14:editId="53DA1993">
            <wp:extent cx="3225165" cy="15302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7925" t="268" r="66539" b="78192"/>
                    <a:stretch/>
                  </pic:blipFill>
                  <pic:spPr bwMode="auto">
                    <a:xfrm>
                      <a:off x="0" y="0"/>
                      <a:ext cx="3239065" cy="153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F4BC8" w14:textId="77777777" w:rsidR="00205929" w:rsidRDefault="00205929" w:rsidP="00982C1D">
      <w:pPr>
        <w:pStyle w:val="Prrafodelista"/>
        <w:numPr>
          <w:ilvl w:val="0"/>
          <w:numId w:val="40"/>
        </w:numPr>
        <w:ind w:left="1134"/>
      </w:pPr>
      <w:r>
        <w:t>Seguir las instrucciones hasta instalarlo:</w:t>
      </w:r>
    </w:p>
    <w:p w14:paraId="7C6B27AC" w14:textId="77777777" w:rsidR="00205929" w:rsidRDefault="00205929" w:rsidP="00982C1D">
      <w:pPr>
        <w:pStyle w:val="Prrafodelista"/>
        <w:numPr>
          <w:ilvl w:val="0"/>
          <w:numId w:val="42"/>
        </w:numPr>
        <w:ind w:left="1134"/>
      </w:pPr>
      <w:r>
        <w:t>Colocar el idioma</w:t>
      </w:r>
    </w:p>
    <w:p w14:paraId="35DDE087" w14:textId="77777777" w:rsidR="00205929" w:rsidRDefault="00205929" w:rsidP="00982C1D">
      <w:pPr>
        <w:pStyle w:val="Prrafodelista"/>
        <w:numPr>
          <w:ilvl w:val="0"/>
          <w:numId w:val="42"/>
        </w:numPr>
        <w:ind w:left="1134"/>
      </w:pPr>
      <w:r>
        <w:t>Seleccionar</w:t>
      </w:r>
    </w:p>
    <w:p w14:paraId="1BFB7C61" w14:textId="77777777" w:rsidR="00205929" w:rsidRDefault="00205929" w:rsidP="00982C1D">
      <w:pPr>
        <w:pStyle w:val="Prrafodelista"/>
        <w:ind w:left="1134"/>
        <w:rPr>
          <w:lang w:val="en-US"/>
        </w:rPr>
      </w:pPr>
      <w:r w:rsidRPr="00E73633">
        <w:rPr>
          <w:lang w:val="en-US"/>
        </w:rPr>
        <w:t>&gt;Next</w:t>
      </w:r>
    </w:p>
    <w:p w14:paraId="19DF46D8" w14:textId="77777777" w:rsidR="00205929" w:rsidRDefault="00205929" w:rsidP="00982C1D">
      <w:pPr>
        <w:pStyle w:val="Prrafodelista"/>
        <w:ind w:left="1134" w:firstLine="324"/>
        <w:rPr>
          <w:lang w:val="en-US"/>
        </w:rPr>
      </w:pPr>
      <w:r w:rsidRPr="00E73633">
        <w:rPr>
          <w:lang w:val="en-US"/>
        </w:rPr>
        <w:t>&gt;Next</w:t>
      </w:r>
    </w:p>
    <w:p w14:paraId="25AD8963" w14:textId="77777777" w:rsidR="00205929" w:rsidRPr="00E73633" w:rsidRDefault="00205929" w:rsidP="00982C1D">
      <w:pPr>
        <w:pStyle w:val="Prrafodelista"/>
        <w:ind w:left="1134" w:firstLine="324"/>
        <w:rPr>
          <w:lang w:val="en-US"/>
        </w:rPr>
      </w:pPr>
      <w:r w:rsidRPr="00E73633">
        <w:rPr>
          <w:lang w:val="en-US"/>
        </w:rPr>
        <w:t>&gt;Puerto por default USB</w:t>
      </w:r>
    </w:p>
    <w:p w14:paraId="264FC95E" w14:textId="77777777" w:rsidR="00982C1D" w:rsidRDefault="00205929" w:rsidP="00982C1D">
      <w:pPr>
        <w:pStyle w:val="Prrafodelista"/>
        <w:numPr>
          <w:ilvl w:val="4"/>
          <w:numId w:val="42"/>
        </w:numPr>
        <w:ind w:left="1134"/>
      </w:pPr>
      <w:r>
        <w:t>Next</w:t>
      </w:r>
    </w:p>
    <w:p w14:paraId="78B9CA1A" w14:textId="5DECF07E" w:rsidR="00205929" w:rsidRDefault="00205929" w:rsidP="00982C1D">
      <w:pPr>
        <w:pStyle w:val="Prrafodelista"/>
        <w:numPr>
          <w:ilvl w:val="4"/>
          <w:numId w:val="42"/>
        </w:numPr>
        <w:ind w:left="1134"/>
      </w:pPr>
      <w:r>
        <w:t>Finalizar</w:t>
      </w:r>
    </w:p>
    <w:p w14:paraId="0A8B44E1" w14:textId="77777777" w:rsidR="00205929" w:rsidRDefault="00205929" w:rsidP="00205929">
      <w:pPr>
        <w:pStyle w:val="Prrafodelista"/>
      </w:pPr>
    </w:p>
    <w:p w14:paraId="1BDE21EA" w14:textId="77777777" w:rsidR="00205929" w:rsidRDefault="00205929" w:rsidP="00982C1D">
      <w:pPr>
        <w:pStyle w:val="Prrafodelista"/>
        <w:numPr>
          <w:ilvl w:val="0"/>
          <w:numId w:val="40"/>
        </w:numPr>
        <w:ind w:left="1134"/>
      </w:pPr>
      <w:r>
        <w:t>Ingresar al panel de control en impresora y dispositivos</w:t>
      </w:r>
    </w:p>
    <w:p w14:paraId="33C7CDFF" w14:textId="77777777" w:rsidR="00205929" w:rsidRDefault="00205929" w:rsidP="00205929">
      <w:pPr>
        <w:jc w:val="center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14017A" wp14:editId="2789A6CC">
                <wp:simplePos x="0" y="0"/>
                <wp:positionH relativeFrom="column">
                  <wp:posOffset>1760709</wp:posOffset>
                </wp:positionH>
                <wp:positionV relativeFrom="paragraph">
                  <wp:posOffset>1213241</wp:posOffset>
                </wp:positionV>
                <wp:extent cx="1070708" cy="289170"/>
                <wp:effectExtent l="19050" t="19050" r="15240" b="158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708" cy="289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9A157" id="Rectángulo 7" o:spid="_x0000_s1026" style="position:absolute;margin-left:138.65pt;margin-top:95.55pt;width:84.3pt;height:2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" filled="f" strokecolor="red" strokeweight="3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66D0B527" wp14:editId="6FC27939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8E20" w14:textId="77777777" w:rsidR="00205929" w:rsidRDefault="00205929" w:rsidP="00205929">
      <w:pPr>
        <w:ind w:firstLine="708"/>
      </w:pPr>
      <w:r>
        <w:t xml:space="preserve">Aparecerá una nueva impresora </w:t>
      </w:r>
    </w:p>
    <w:p w14:paraId="2EF716FA" w14:textId="77777777" w:rsidR="00205929" w:rsidRDefault="00205929" w:rsidP="00205929">
      <w:pPr>
        <w:jc w:val="center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B17AAB" wp14:editId="3DBBA872">
                <wp:simplePos x="0" y="0"/>
                <wp:positionH relativeFrom="column">
                  <wp:posOffset>2506394</wp:posOffset>
                </wp:positionH>
                <wp:positionV relativeFrom="paragraph">
                  <wp:posOffset>180633</wp:posOffset>
                </wp:positionV>
                <wp:extent cx="515816" cy="539261"/>
                <wp:effectExtent l="19050" t="19050" r="17780" b="1333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816" cy="5392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20B7A" id="Rectángulo 8" o:spid="_x0000_s1026" style="position:absolute;margin-left:197.35pt;margin-top:14.2pt;width:40.6pt;height:42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" filled="f" strokecolor="red" strokeweight="2.25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6339EB56" wp14:editId="40063ED9">
            <wp:extent cx="1703754" cy="7340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58661" r="68424" b="17155"/>
                    <a:stretch/>
                  </pic:blipFill>
                  <pic:spPr bwMode="auto">
                    <a:xfrm>
                      <a:off x="0" y="0"/>
                      <a:ext cx="1705130" cy="73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934E2" w14:textId="77777777" w:rsidR="00205929" w:rsidRDefault="00205929" w:rsidP="00A82420">
      <w:pPr>
        <w:pStyle w:val="Prrafodelista"/>
        <w:numPr>
          <w:ilvl w:val="0"/>
          <w:numId w:val="40"/>
        </w:numPr>
        <w:ind w:left="1134"/>
      </w:pPr>
      <w:r>
        <w:lastRenderedPageBreak/>
        <w:t xml:space="preserve">Emparejamos la </w:t>
      </w:r>
      <w:proofErr w:type="spellStart"/>
      <w:r>
        <w:t>ticketera</w:t>
      </w:r>
      <w:proofErr w:type="spellEnd"/>
      <w:r>
        <w:t xml:space="preserve"> por Bluetooth con la clave “0000” o “1234” y aparecerá una nueva impresora llamada </w:t>
      </w:r>
      <w:proofErr w:type="spellStart"/>
      <w:r>
        <w:t>Feasycom</w:t>
      </w:r>
      <w:proofErr w:type="spellEnd"/>
      <w:r>
        <w:t xml:space="preserve">, revisamos los puertos asignados en PROPIEDADES </w:t>
      </w:r>
    </w:p>
    <w:p w14:paraId="25AEA78E" w14:textId="77777777" w:rsidR="00205929" w:rsidRDefault="00205929" w:rsidP="00205929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A5E74B" wp14:editId="59A707A1">
                <wp:simplePos x="0" y="0"/>
                <wp:positionH relativeFrom="column">
                  <wp:posOffset>4535805</wp:posOffset>
                </wp:positionH>
                <wp:positionV relativeFrom="paragraph">
                  <wp:posOffset>1448240</wp:posOffset>
                </wp:positionV>
                <wp:extent cx="586154" cy="296985"/>
                <wp:effectExtent l="19050" t="19050" r="23495" b="2730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4" cy="29698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08FEBC" id="Elipse 11" o:spid="_x0000_s1026" style="position:absolute;margin-left:357.15pt;margin-top:114.05pt;width:46.15pt;height:23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DC8E17" wp14:editId="63440A0E">
                <wp:simplePos x="0" y="0"/>
                <wp:positionH relativeFrom="column">
                  <wp:posOffset>1323877</wp:posOffset>
                </wp:positionH>
                <wp:positionV relativeFrom="paragraph">
                  <wp:posOffset>760486</wp:posOffset>
                </wp:positionV>
                <wp:extent cx="492370" cy="836246"/>
                <wp:effectExtent l="0" t="19050" r="60325" b="97790"/>
                <wp:wrapNone/>
                <wp:docPr id="9" name="Conector: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70" cy="836246"/>
                        </a:xfrm>
                        <a:prstGeom prst="bentConnector3">
                          <a:avLst>
                            <a:gd name="adj1" fmla="val 3680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9B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8" o:spid="_x0000_s1026" type="#_x0000_t34" style="position:absolute;margin-left:104.25pt;margin-top:59.9pt;width:38.75pt;height:65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" adj="7949" strokecolor="red" strokeweight="2.25pt">
                <v:stroke endarrow="block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42A51C" wp14:editId="4BC4FDD6">
                <wp:simplePos x="0" y="0"/>
                <wp:positionH relativeFrom="column">
                  <wp:posOffset>185957</wp:posOffset>
                </wp:positionH>
                <wp:positionV relativeFrom="paragraph">
                  <wp:posOffset>733425</wp:posOffset>
                </wp:positionV>
                <wp:extent cx="1141046" cy="93785"/>
                <wp:effectExtent l="0" t="0" r="21590" b="2095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046" cy="937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F88363" id="Rectángulo 10" o:spid="_x0000_s1026" style="position:absolute;margin-left:14.65pt;margin-top:57.75pt;width:89.85pt;height:7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" filled="f" strokecolor="red" strokeweight="1.5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5F4ACC56" wp14:editId="538DF807">
            <wp:extent cx="1586523" cy="1883501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9252" r="38925" b="11739"/>
                    <a:stretch/>
                  </pic:blipFill>
                  <pic:spPr bwMode="auto">
                    <a:xfrm>
                      <a:off x="0" y="0"/>
                      <a:ext cx="1588501" cy="18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w:drawing>
          <wp:inline distT="0" distB="0" distL="0" distR="0" wp14:anchorId="0870F6E5" wp14:editId="70BC5434">
            <wp:extent cx="4981098" cy="8987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5538" t="30097" r="45569" b="60635"/>
                    <a:stretch/>
                  </pic:blipFill>
                  <pic:spPr bwMode="auto">
                    <a:xfrm>
                      <a:off x="0" y="0"/>
                      <a:ext cx="5024538" cy="90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ECA2E" w14:textId="77777777" w:rsidR="00205929" w:rsidRDefault="00205929" w:rsidP="00205929">
      <w:pPr>
        <w:ind w:firstLine="708"/>
      </w:pPr>
      <w:r>
        <w:t>El puerto COM asignado deberá habilitarse en el driver DIR, para hacerlo deberá:</w:t>
      </w:r>
    </w:p>
    <w:p w14:paraId="277F0727" w14:textId="77777777" w:rsidR="00205929" w:rsidRDefault="00205929" w:rsidP="00205929">
      <w:pPr>
        <w:pStyle w:val="Prrafodelista"/>
        <w:numPr>
          <w:ilvl w:val="0"/>
          <w:numId w:val="41"/>
        </w:numPr>
      </w:pPr>
      <w:r>
        <w:t xml:space="preserve">Ingresar a propiedades de impresora </w:t>
      </w:r>
    </w:p>
    <w:p w14:paraId="4F421EBC" w14:textId="77777777" w:rsidR="00205929" w:rsidRDefault="00205929" w:rsidP="00205929">
      <w:pPr>
        <w:pStyle w:val="Prrafodelista"/>
        <w:numPr>
          <w:ilvl w:val="0"/>
          <w:numId w:val="41"/>
        </w:numPr>
      </w:pPr>
      <w:r>
        <w:t xml:space="preserve">En la pestaña puertos, deberá seleccionar el puerto que aparece en </w:t>
      </w:r>
      <w:proofErr w:type="spellStart"/>
      <w:r>
        <w:t>Feasycom</w:t>
      </w:r>
      <w:proofErr w:type="spellEnd"/>
      <w:r>
        <w:t>.</w:t>
      </w:r>
    </w:p>
    <w:p w14:paraId="36A1FBA6" w14:textId="77777777" w:rsidR="00205929" w:rsidRDefault="00205929" w:rsidP="00205929">
      <w:pPr>
        <w:pStyle w:val="Prrafodelista"/>
        <w:ind w:left="1068"/>
      </w:pPr>
    </w:p>
    <w:p w14:paraId="7F3FD19D" w14:textId="0B980CCE" w:rsidR="00205929" w:rsidRDefault="00A82420" w:rsidP="00205929">
      <w:r>
        <w:rPr>
          <w:noProof/>
          <w:lang w:val="es-PE" w:eastAsia="es-PE"/>
        </w:rPr>
        <w:drawing>
          <wp:anchor distT="0" distB="0" distL="114300" distR="114300" simplePos="0" relativeHeight="251683840" behindDoc="0" locked="0" layoutInCell="1" allowOverlap="1" wp14:anchorId="115C29AE" wp14:editId="257103DF">
            <wp:simplePos x="0" y="0"/>
            <wp:positionH relativeFrom="column">
              <wp:posOffset>140335</wp:posOffset>
            </wp:positionH>
            <wp:positionV relativeFrom="paragraph">
              <wp:posOffset>892175</wp:posOffset>
            </wp:positionV>
            <wp:extent cx="2476371" cy="1961661"/>
            <wp:effectExtent l="0" t="0" r="635" b="63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09" r="74414" b="17661"/>
                    <a:stretch/>
                  </pic:blipFill>
                  <pic:spPr bwMode="auto">
                    <a:xfrm>
                      <a:off x="0" y="0"/>
                      <a:ext cx="2476371" cy="196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0592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F744C2" wp14:editId="632FDF66">
                <wp:simplePos x="0" y="0"/>
                <wp:positionH relativeFrom="column">
                  <wp:posOffset>3355877</wp:posOffset>
                </wp:positionH>
                <wp:positionV relativeFrom="paragraph">
                  <wp:posOffset>2100824</wp:posOffset>
                </wp:positionV>
                <wp:extent cx="492370" cy="218831"/>
                <wp:effectExtent l="19050" t="19050" r="22225" b="1016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70" cy="21883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8573F3" id="Elipse 12" o:spid="_x0000_s1026" style="position:absolute;margin-left:264.25pt;margin-top:165.4pt;width:38.75pt;height:17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205929">
        <w:tab/>
      </w:r>
      <w:r w:rsidR="00205929">
        <w:tab/>
      </w:r>
      <w:r w:rsidR="00205929">
        <w:tab/>
      </w:r>
      <w:r w:rsidR="00205929">
        <w:rPr>
          <w:noProof/>
          <w:lang w:val="es-PE" w:eastAsia="es-PE"/>
        </w:rPr>
        <w:drawing>
          <wp:inline distT="0" distB="0" distL="0" distR="0" wp14:anchorId="7DA6C092" wp14:editId="01369482">
            <wp:extent cx="3144022" cy="3978031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1150" t="12970" r="52574" b="5507"/>
                    <a:stretch/>
                  </pic:blipFill>
                  <pic:spPr bwMode="auto">
                    <a:xfrm>
                      <a:off x="0" y="0"/>
                      <a:ext cx="3151443" cy="398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96AB9" w14:textId="77777777" w:rsidR="00205929" w:rsidRDefault="00205929" w:rsidP="00A82420">
      <w:pPr>
        <w:pStyle w:val="Ttulo2"/>
        <w:ind w:left="709"/>
      </w:pPr>
      <w:bookmarkStart w:id="43" w:name="_Toc25134823"/>
      <w:bookmarkStart w:id="44" w:name="_Toc46106205"/>
      <w:r>
        <w:t xml:space="preserve">Instalación </w:t>
      </w:r>
      <w:proofErr w:type="spellStart"/>
      <w:r>
        <w:t>Fomato</w:t>
      </w:r>
      <w:proofErr w:type="spellEnd"/>
      <w:r>
        <w:t xml:space="preserve"> </w:t>
      </w:r>
      <w:proofErr w:type="spellStart"/>
      <w:r>
        <w:t>Ticketera</w:t>
      </w:r>
      <w:bookmarkEnd w:id="43"/>
      <w:bookmarkEnd w:id="44"/>
      <w:proofErr w:type="spellEnd"/>
    </w:p>
    <w:p w14:paraId="5208C49B" w14:textId="77777777" w:rsidR="00A82420" w:rsidRPr="00A82420" w:rsidRDefault="00A82420" w:rsidP="00A82420"/>
    <w:p w14:paraId="57600A41" w14:textId="77777777" w:rsidR="00205929" w:rsidRDefault="00205929" w:rsidP="00A82420">
      <w:pPr>
        <w:pStyle w:val="Prrafodelista"/>
        <w:numPr>
          <w:ilvl w:val="0"/>
          <w:numId w:val="43"/>
        </w:numPr>
        <w:ind w:left="993"/>
      </w:pPr>
      <w:r>
        <w:rPr>
          <w:noProof/>
          <w:lang w:val="es-PE" w:eastAsia="es-PE"/>
        </w:rPr>
        <w:drawing>
          <wp:anchor distT="0" distB="0" distL="114300" distR="114300" simplePos="0" relativeHeight="251687936" behindDoc="1" locked="0" layoutInCell="1" allowOverlap="1" wp14:anchorId="25EBEF42" wp14:editId="4A334DE0">
            <wp:simplePos x="0" y="0"/>
            <wp:positionH relativeFrom="column">
              <wp:posOffset>653415</wp:posOffset>
            </wp:positionH>
            <wp:positionV relativeFrom="paragraph">
              <wp:posOffset>194310</wp:posOffset>
            </wp:positionV>
            <wp:extent cx="1581150" cy="970915"/>
            <wp:effectExtent l="0" t="0" r="0" b="635"/>
            <wp:wrapTight wrapText="bothSides">
              <wp:wrapPolygon edited="0">
                <wp:start x="0" y="0"/>
                <wp:lineTo x="0" y="21190"/>
                <wp:lineTo x="21340" y="21190"/>
                <wp:lineTo x="21340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33"/>
                    <a:stretch/>
                  </pic:blipFill>
                  <pic:spPr bwMode="auto">
                    <a:xfrm>
                      <a:off x="0" y="0"/>
                      <a:ext cx="1581150" cy="97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Entrar a la carpeta compartida Desarrollo</w:t>
      </w:r>
    </w:p>
    <w:p w14:paraId="1A7651A8" w14:textId="77777777" w:rsidR="00205929" w:rsidRDefault="00205929" w:rsidP="00A82420">
      <w:pPr>
        <w:spacing w:after="0"/>
        <w:ind w:left="993"/>
      </w:pPr>
    </w:p>
    <w:p w14:paraId="48275F0A" w14:textId="77777777" w:rsidR="00205929" w:rsidRPr="00577C39" w:rsidRDefault="00205929" w:rsidP="00A82420">
      <w:pPr>
        <w:spacing w:after="0"/>
        <w:ind w:left="993"/>
        <w:rPr>
          <w:lang w:val="en-US"/>
        </w:rPr>
      </w:pPr>
      <w:r w:rsidRPr="00577C39">
        <w:rPr>
          <w:lang w:val="en-US"/>
        </w:rPr>
        <w:t xml:space="preserve">&gt; Scripts </w:t>
      </w:r>
      <w:proofErr w:type="spellStart"/>
      <w:r w:rsidRPr="00577C39">
        <w:rPr>
          <w:lang w:val="en-US"/>
        </w:rPr>
        <w:t>Mysql</w:t>
      </w:r>
      <w:proofErr w:type="spellEnd"/>
    </w:p>
    <w:p w14:paraId="2975E7A3" w14:textId="77777777" w:rsidR="00205929" w:rsidRPr="00577C39" w:rsidRDefault="00205929" w:rsidP="00A82420">
      <w:pPr>
        <w:spacing w:after="0"/>
        <w:ind w:left="993"/>
        <w:rPr>
          <w:lang w:val="en-US"/>
        </w:rPr>
      </w:pPr>
      <w:r w:rsidRPr="00577C39">
        <w:rPr>
          <w:lang w:val="en-US"/>
        </w:rPr>
        <w:tab/>
        <w:t xml:space="preserve">&gt; ITC </w:t>
      </w:r>
      <w:proofErr w:type="spellStart"/>
      <w:r w:rsidRPr="00577C39">
        <w:rPr>
          <w:lang w:val="en-US"/>
        </w:rPr>
        <w:t>Facturador</w:t>
      </w:r>
      <w:proofErr w:type="spellEnd"/>
    </w:p>
    <w:p w14:paraId="2B442C5C" w14:textId="77777777" w:rsidR="00205929" w:rsidRPr="00577C39" w:rsidRDefault="00205929" w:rsidP="00A82420">
      <w:pPr>
        <w:spacing w:after="0"/>
        <w:ind w:left="993"/>
        <w:rPr>
          <w:lang w:val="en-US"/>
        </w:rPr>
      </w:pPr>
      <w:r w:rsidRPr="00577C39">
        <w:rPr>
          <w:lang w:val="en-US"/>
        </w:rPr>
        <w:tab/>
      </w:r>
      <w:r w:rsidRPr="00577C39">
        <w:rPr>
          <w:lang w:val="en-US"/>
        </w:rPr>
        <w:tab/>
        <w:t xml:space="preserve">&gt; </w:t>
      </w:r>
      <w:proofErr w:type="spellStart"/>
      <w:r w:rsidRPr="00577C39">
        <w:rPr>
          <w:lang w:val="en-US"/>
        </w:rPr>
        <w:t>Instalador</w:t>
      </w:r>
      <w:proofErr w:type="spellEnd"/>
      <w:r w:rsidRPr="00577C39">
        <w:rPr>
          <w:lang w:val="en-US"/>
        </w:rPr>
        <w:t xml:space="preserve"> </w:t>
      </w:r>
      <w:proofErr w:type="spellStart"/>
      <w:r w:rsidRPr="00577C39">
        <w:rPr>
          <w:lang w:val="en-US"/>
        </w:rPr>
        <w:t>Ticketera</w:t>
      </w:r>
      <w:proofErr w:type="spellEnd"/>
    </w:p>
    <w:p w14:paraId="1B7171DA" w14:textId="77777777" w:rsidR="00A82420" w:rsidRPr="00577C39" w:rsidRDefault="00A82420" w:rsidP="00A82420">
      <w:pPr>
        <w:spacing w:after="0"/>
        <w:rPr>
          <w:lang w:val="en-US"/>
        </w:rPr>
      </w:pPr>
    </w:p>
    <w:p w14:paraId="6A2980F3" w14:textId="77777777" w:rsidR="00A82420" w:rsidRPr="00577C39" w:rsidRDefault="00A82420" w:rsidP="00A82420">
      <w:pPr>
        <w:spacing w:after="0"/>
        <w:ind w:left="993"/>
        <w:rPr>
          <w:lang w:val="en-US"/>
        </w:rPr>
      </w:pPr>
    </w:p>
    <w:p w14:paraId="08DEC02E" w14:textId="77777777" w:rsidR="00205929" w:rsidRDefault="00205929" w:rsidP="00A82420">
      <w:pPr>
        <w:pStyle w:val="Prrafodelista"/>
        <w:numPr>
          <w:ilvl w:val="0"/>
          <w:numId w:val="43"/>
        </w:numPr>
        <w:spacing w:after="0"/>
        <w:ind w:left="993"/>
      </w:pPr>
      <w:r>
        <w:t>Copiar los instaladores en la computadora del cliente y proceder con la instalación</w:t>
      </w:r>
    </w:p>
    <w:p w14:paraId="2D3F5B73" w14:textId="77777777" w:rsidR="00A82420" w:rsidRDefault="00A82420" w:rsidP="00A82420">
      <w:pPr>
        <w:spacing w:after="0"/>
        <w:ind w:left="633"/>
      </w:pPr>
    </w:p>
    <w:p w14:paraId="647F5689" w14:textId="77777777" w:rsidR="00205929" w:rsidRDefault="00205929" w:rsidP="00A82420">
      <w:pPr>
        <w:pStyle w:val="Prrafodelista"/>
        <w:numPr>
          <w:ilvl w:val="0"/>
          <w:numId w:val="43"/>
        </w:numPr>
        <w:spacing w:after="0"/>
        <w:ind w:left="993"/>
      </w:pPr>
      <w:r>
        <w:t xml:space="preserve">Configurar en el panel de control la </w:t>
      </w:r>
      <w:proofErr w:type="spellStart"/>
      <w:r>
        <w:t>ticketera</w:t>
      </w:r>
      <w:proofErr w:type="spellEnd"/>
      <w:r>
        <w:t xml:space="preserve"> para que por default imprima en la </w:t>
      </w:r>
      <w:proofErr w:type="spellStart"/>
      <w:r>
        <w:t>ticketera</w:t>
      </w:r>
      <w:proofErr w:type="spellEnd"/>
      <w:r>
        <w:t>.</w:t>
      </w:r>
    </w:p>
    <w:p w14:paraId="4CD60331" w14:textId="77777777" w:rsidR="00A82420" w:rsidRDefault="00A82420" w:rsidP="00A82420">
      <w:pPr>
        <w:pStyle w:val="Prrafodelista"/>
      </w:pPr>
    </w:p>
    <w:p w14:paraId="544010D3" w14:textId="7C6C880B" w:rsidR="00205929" w:rsidRDefault="00205929" w:rsidP="001F3871">
      <w:pPr>
        <w:pStyle w:val="Prrafodelista"/>
        <w:numPr>
          <w:ilvl w:val="0"/>
          <w:numId w:val="43"/>
        </w:numPr>
        <w:spacing w:after="0"/>
        <w:ind w:left="993"/>
        <w:sectPr w:rsidR="00205929" w:rsidSect="00A82420">
          <w:type w:val="continuous"/>
          <w:pgSz w:w="11906" w:h="16838"/>
          <w:pgMar w:top="1276" w:right="566" w:bottom="567" w:left="709" w:header="708" w:footer="708" w:gutter="0"/>
          <w:cols w:space="145"/>
          <w:docGrid w:linePitch="360"/>
        </w:sectPr>
      </w:pPr>
      <w:r>
        <w:t>Cambiar el parámetro 0.39 del facturador de 02 a 01</w:t>
      </w:r>
    </w:p>
    <w:p w14:paraId="4FC6287A" w14:textId="77777777" w:rsidR="008A2D6F" w:rsidRPr="008A2D6F" w:rsidRDefault="008A2D6F" w:rsidP="008A2D6F"/>
    <w:p w14:paraId="000BBE2B" w14:textId="77777777" w:rsidR="00A060A4" w:rsidRPr="00855982" w:rsidRDefault="00A060A4" w:rsidP="00A060A4">
      <w:pPr>
        <w:pStyle w:val="Ttulo1"/>
      </w:pPr>
      <w:bookmarkStart w:id="45" w:name="_Toc46106206"/>
      <w:r>
        <w:t>MANTENIMIENTO</w:t>
      </w:r>
      <w:bookmarkEnd w:id="45"/>
    </w:p>
    <w:p w14:paraId="5D8B3609" w14:textId="77777777" w:rsidR="00462248" w:rsidRDefault="00A060A4" w:rsidP="00A060A4">
      <w:pPr>
        <w:pStyle w:val="Ttulo2"/>
      </w:pPr>
      <w:bookmarkStart w:id="46" w:name="_Toc46106207"/>
      <w:r>
        <w:t>REPORTE MENSUAL</w:t>
      </w:r>
      <w:bookmarkEnd w:id="46"/>
    </w:p>
    <w:p w14:paraId="3E3EDB91" w14:textId="77777777" w:rsidR="00A53792" w:rsidRDefault="00A53792" w:rsidP="00A5379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7"/>
      </w:tblGrid>
      <w:tr w:rsidR="00A53792" w:rsidRPr="00D832A4" w14:paraId="376BF963" w14:textId="77777777" w:rsidTr="00A53792">
        <w:tc>
          <w:tcPr>
            <w:tcW w:w="9017" w:type="dxa"/>
          </w:tcPr>
          <w:p w14:paraId="3106462D" w14:textId="77777777" w:rsidR="006A5965" w:rsidRDefault="006A5965" w:rsidP="006A5965">
            <w:r>
              <w:t>-- CANTIDAD DE COMPROBANTES EMITIDOS</w:t>
            </w:r>
          </w:p>
          <w:p w14:paraId="58BEF64D" w14:textId="77777777" w:rsidR="006A5965" w:rsidRDefault="006A5965" w:rsidP="006A5965">
            <w:r>
              <w:t xml:space="preserve">SELECT </w:t>
            </w:r>
            <w:proofErr w:type="spellStart"/>
            <w:r>
              <w:t>ca.COD_CLIENTE_EMIS</w:t>
            </w:r>
            <w:proofErr w:type="spellEnd"/>
            <w:r>
              <w:t>,</w:t>
            </w:r>
          </w:p>
          <w:p w14:paraId="30FBCC87" w14:textId="77777777" w:rsidR="006A5965" w:rsidRDefault="006A5965" w:rsidP="006A5965">
            <w:r>
              <w:t xml:space="preserve">         </w:t>
            </w:r>
            <w:proofErr w:type="spellStart"/>
            <w:r>
              <w:t>ca.NOM_RZN_SOC_EMIS</w:t>
            </w:r>
            <w:proofErr w:type="spellEnd"/>
            <w:r>
              <w:t>,</w:t>
            </w:r>
          </w:p>
          <w:p w14:paraId="46E227BE" w14:textId="77777777" w:rsidR="006A5965" w:rsidRPr="00FB01F1" w:rsidRDefault="006A5965" w:rsidP="006A5965">
            <w:pPr>
              <w:rPr>
                <w:lang w:val="en-US"/>
              </w:rPr>
            </w:pPr>
            <w:r>
              <w:t xml:space="preserve">         </w:t>
            </w:r>
            <w:proofErr w:type="spellStart"/>
            <w:r w:rsidRPr="00FB01F1">
              <w:rPr>
                <w:lang w:val="en-US"/>
              </w:rPr>
              <w:t>ca.NUM_RUC_EMIS</w:t>
            </w:r>
            <w:proofErr w:type="spellEnd"/>
            <w:r w:rsidRPr="00FB01F1">
              <w:rPr>
                <w:lang w:val="en-US"/>
              </w:rPr>
              <w:t>,</w:t>
            </w:r>
          </w:p>
          <w:p w14:paraId="6D1B6F8C" w14:textId="77777777" w:rsidR="006A5965" w:rsidRPr="00FB01F1" w:rsidRDefault="006A5965" w:rsidP="006A5965">
            <w:pPr>
              <w:rPr>
                <w:lang w:val="en-US"/>
              </w:rPr>
            </w:pPr>
            <w:r w:rsidRPr="00FB01F1">
              <w:rPr>
                <w:lang w:val="en-US"/>
              </w:rPr>
              <w:t xml:space="preserve">         sum(</w:t>
            </w:r>
            <w:proofErr w:type="spellStart"/>
            <w:r w:rsidRPr="00FB01F1">
              <w:rPr>
                <w:lang w:val="en-US"/>
              </w:rPr>
              <w:t>ca.MNT_TOT</w:t>
            </w:r>
            <w:proofErr w:type="spellEnd"/>
            <w:r w:rsidRPr="00FB01F1">
              <w:rPr>
                <w:lang w:val="en-US"/>
              </w:rPr>
              <w:t>)</w:t>
            </w:r>
          </w:p>
          <w:p w14:paraId="509351A8" w14:textId="77777777" w:rsidR="006A5965" w:rsidRPr="00577C39" w:rsidRDefault="006A5965" w:rsidP="006A5965">
            <w:pPr>
              <w:rPr>
                <w:lang w:val="en-US"/>
              </w:rPr>
            </w:pPr>
            <w:r w:rsidRPr="00577C39">
              <w:rPr>
                <w:lang w:val="en-US"/>
              </w:rPr>
              <w:t xml:space="preserve">FROM </w:t>
            </w:r>
            <w:proofErr w:type="spellStart"/>
            <w:r w:rsidRPr="00577C39">
              <w:rPr>
                <w:lang w:val="en-US"/>
              </w:rPr>
              <w:t>tbl_cpe_cabecera</w:t>
            </w:r>
            <w:proofErr w:type="spellEnd"/>
            <w:r w:rsidRPr="00577C39">
              <w:rPr>
                <w:lang w:val="en-US"/>
              </w:rPr>
              <w:t xml:space="preserve"> ca</w:t>
            </w:r>
          </w:p>
          <w:p w14:paraId="3EB0875A" w14:textId="77777777" w:rsidR="006A5965" w:rsidRPr="00577C39" w:rsidRDefault="006A5965" w:rsidP="006A5965">
            <w:pPr>
              <w:rPr>
                <w:lang w:val="en-US"/>
              </w:rPr>
            </w:pPr>
            <w:r w:rsidRPr="00577C39">
              <w:rPr>
                <w:lang w:val="en-US"/>
              </w:rPr>
              <w:t xml:space="preserve">INNER JOIN </w:t>
            </w:r>
            <w:proofErr w:type="spellStart"/>
            <w:r w:rsidRPr="00577C39">
              <w:rPr>
                <w:lang w:val="en-US"/>
              </w:rPr>
              <w:t>tbl_cliente</w:t>
            </w:r>
            <w:proofErr w:type="spellEnd"/>
            <w:r w:rsidRPr="00577C39">
              <w:rPr>
                <w:lang w:val="en-US"/>
              </w:rPr>
              <w:t xml:space="preserve"> c</w:t>
            </w:r>
          </w:p>
          <w:p w14:paraId="15456210" w14:textId="77777777" w:rsidR="006A5965" w:rsidRPr="00FB01F1" w:rsidRDefault="006A5965" w:rsidP="006A5965">
            <w:pPr>
              <w:rPr>
                <w:lang w:val="en-US"/>
              </w:rPr>
            </w:pPr>
            <w:r w:rsidRPr="00577C39">
              <w:rPr>
                <w:lang w:val="en-US"/>
              </w:rPr>
              <w:t xml:space="preserve">    </w:t>
            </w:r>
            <w:r w:rsidRPr="00FB01F1">
              <w:rPr>
                <w:lang w:val="en-US"/>
              </w:rPr>
              <w:t xml:space="preserve">ON </w:t>
            </w:r>
            <w:proofErr w:type="spellStart"/>
            <w:r w:rsidRPr="00FB01F1">
              <w:rPr>
                <w:lang w:val="en-US"/>
              </w:rPr>
              <w:t>ca.NUM_RUC_EMIS</w:t>
            </w:r>
            <w:proofErr w:type="spellEnd"/>
            <w:r w:rsidRPr="00FB01F1">
              <w:rPr>
                <w:lang w:val="en-US"/>
              </w:rPr>
              <w:t>=</w:t>
            </w:r>
            <w:proofErr w:type="spellStart"/>
            <w:r w:rsidRPr="00FB01F1">
              <w:rPr>
                <w:lang w:val="en-US"/>
              </w:rPr>
              <w:t>c.NUM_RUC_EMIS</w:t>
            </w:r>
            <w:proofErr w:type="spellEnd"/>
          </w:p>
          <w:p w14:paraId="21CFB58A" w14:textId="7245F31A" w:rsidR="006A5965" w:rsidRDefault="006A5965" w:rsidP="006A5965">
            <w:r>
              <w:t xml:space="preserve">WHERE </w:t>
            </w:r>
            <w:proofErr w:type="spellStart"/>
            <w:r>
              <w:t>month</w:t>
            </w:r>
            <w:proofErr w:type="spellEnd"/>
            <w:r>
              <w:t>(</w:t>
            </w:r>
            <w:proofErr w:type="spellStart"/>
            <w:r>
              <w:t>ca.FEC_EMIS</w:t>
            </w:r>
            <w:proofErr w:type="spellEnd"/>
            <w:r>
              <w:t xml:space="preserve">) = 6 -- Mes de la Fecha de Emisión </w:t>
            </w:r>
          </w:p>
          <w:p w14:paraId="38742BAD" w14:textId="77CFCA05" w:rsidR="006A5965" w:rsidRPr="00FB01F1" w:rsidRDefault="006A5965" w:rsidP="006A5965">
            <w:pPr>
              <w:rPr>
                <w:lang w:val="es-PE"/>
              </w:rPr>
            </w:pPr>
            <w:r>
              <w:t xml:space="preserve">        </w:t>
            </w:r>
            <w:r w:rsidRPr="00FB01F1">
              <w:rPr>
                <w:lang w:val="es-PE"/>
              </w:rPr>
              <w:t xml:space="preserve">AND </w:t>
            </w:r>
            <w:proofErr w:type="spellStart"/>
            <w:r w:rsidRPr="00FB01F1">
              <w:rPr>
                <w:lang w:val="es-PE"/>
              </w:rPr>
              <w:t>ca.COD_CLIENTE_EMIS</w:t>
            </w:r>
            <w:proofErr w:type="spellEnd"/>
            <w:r w:rsidRPr="00FB01F1">
              <w:rPr>
                <w:lang w:val="es-PE"/>
              </w:rPr>
              <w:t xml:space="preserve"> IN (1) -- Código del Cliente</w:t>
            </w:r>
          </w:p>
          <w:p w14:paraId="763637A4" w14:textId="635EB0F6" w:rsidR="006A5965" w:rsidRPr="00577C39" w:rsidRDefault="006A5965" w:rsidP="006A5965">
            <w:pPr>
              <w:rPr>
                <w:lang w:val="en-US"/>
              </w:rPr>
            </w:pPr>
            <w:r w:rsidRPr="00FB01F1">
              <w:rPr>
                <w:lang w:val="es-PE"/>
              </w:rPr>
              <w:t xml:space="preserve">        </w:t>
            </w:r>
            <w:r w:rsidRPr="00577C39">
              <w:rPr>
                <w:lang w:val="en-US"/>
              </w:rPr>
              <w:t>AND year(</w:t>
            </w:r>
            <w:proofErr w:type="spellStart"/>
            <w:r w:rsidRPr="00577C39">
              <w:rPr>
                <w:lang w:val="en-US"/>
              </w:rPr>
              <w:t>ca.FEC_EMIS</w:t>
            </w:r>
            <w:proofErr w:type="spellEnd"/>
            <w:r w:rsidRPr="00577C39">
              <w:rPr>
                <w:lang w:val="en-US"/>
              </w:rPr>
              <w:t xml:space="preserve">) = '2020' – Año </w:t>
            </w:r>
          </w:p>
          <w:p w14:paraId="1121B12F" w14:textId="19017412" w:rsidR="006A5965" w:rsidRPr="00577C39" w:rsidRDefault="006A5965" w:rsidP="006A5965">
            <w:pPr>
              <w:rPr>
                <w:lang w:val="en-US"/>
              </w:rPr>
            </w:pPr>
            <w:r w:rsidRPr="00577C39">
              <w:rPr>
                <w:lang w:val="en-US"/>
              </w:rPr>
              <w:t xml:space="preserve">GROUP </w:t>
            </w:r>
            <w:proofErr w:type="gramStart"/>
            <w:r w:rsidRPr="00577C39">
              <w:rPr>
                <w:lang w:val="en-US"/>
              </w:rPr>
              <w:t xml:space="preserve">BY  </w:t>
            </w:r>
            <w:proofErr w:type="spellStart"/>
            <w:r w:rsidRPr="00577C39">
              <w:rPr>
                <w:lang w:val="en-US"/>
              </w:rPr>
              <w:t>ca.NUM</w:t>
            </w:r>
            <w:proofErr w:type="gramEnd"/>
            <w:r w:rsidRPr="00577C39">
              <w:rPr>
                <w:lang w:val="en-US"/>
              </w:rPr>
              <w:t>_RUC_EMIS</w:t>
            </w:r>
            <w:proofErr w:type="spellEnd"/>
          </w:p>
          <w:p w14:paraId="1BB98690" w14:textId="54971FB4" w:rsidR="00A53792" w:rsidRPr="00577C39" w:rsidRDefault="006A5965" w:rsidP="006A5965">
            <w:pPr>
              <w:rPr>
                <w:lang w:val="en-US"/>
              </w:rPr>
            </w:pPr>
            <w:r w:rsidRPr="00577C39">
              <w:rPr>
                <w:lang w:val="en-US"/>
              </w:rPr>
              <w:t xml:space="preserve">ORDER </w:t>
            </w:r>
            <w:proofErr w:type="gramStart"/>
            <w:r w:rsidRPr="00577C39">
              <w:rPr>
                <w:lang w:val="en-US"/>
              </w:rPr>
              <w:t>BY  LENGTH</w:t>
            </w:r>
            <w:proofErr w:type="gramEnd"/>
            <w:r w:rsidRPr="00577C39">
              <w:rPr>
                <w:lang w:val="en-US"/>
              </w:rPr>
              <w:t>(</w:t>
            </w:r>
            <w:proofErr w:type="spellStart"/>
            <w:r w:rsidRPr="00577C39">
              <w:rPr>
                <w:lang w:val="en-US"/>
              </w:rPr>
              <w:t>ca.COD_CLIENTE_EMIS</w:t>
            </w:r>
            <w:proofErr w:type="spellEnd"/>
            <w:r w:rsidRPr="00577C39">
              <w:rPr>
                <w:lang w:val="en-US"/>
              </w:rPr>
              <w:t xml:space="preserve">) </w:t>
            </w:r>
            <w:proofErr w:type="spellStart"/>
            <w:r w:rsidRPr="00577C39">
              <w:rPr>
                <w:lang w:val="en-US"/>
              </w:rPr>
              <w:t>asc</w:t>
            </w:r>
            <w:proofErr w:type="spellEnd"/>
            <w:r w:rsidRPr="00577C39">
              <w:rPr>
                <w:lang w:val="en-US"/>
              </w:rPr>
              <w:t xml:space="preserve">, </w:t>
            </w:r>
            <w:proofErr w:type="spellStart"/>
            <w:r w:rsidRPr="00577C39">
              <w:rPr>
                <w:lang w:val="en-US"/>
              </w:rPr>
              <w:t>ca.COD_CLIENTE_EMIS</w:t>
            </w:r>
            <w:proofErr w:type="spellEnd"/>
            <w:r w:rsidRPr="00577C39">
              <w:rPr>
                <w:lang w:val="en-US"/>
              </w:rPr>
              <w:t xml:space="preserve"> </w:t>
            </w:r>
            <w:proofErr w:type="spellStart"/>
            <w:r w:rsidRPr="00577C39">
              <w:rPr>
                <w:lang w:val="en-US"/>
              </w:rPr>
              <w:t>asc</w:t>
            </w:r>
            <w:proofErr w:type="spellEnd"/>
            <w:r w:rsidRPr="00577C39">
              <w:rPr>
                <w:lang w:val="en-US"/>
              </w:rPr>
              <w:t>;</w:t>
            </w:r>
          </w:p>
        </w:tc>
      </w:tr>
    </w:tbl>
    <w:p w14:paraId="0BE62688" w14:textId="77777777" w:rsidR="00A53792" w:rsidRPr="00577C39" w:rsidRDefault="00A53792" w:rsidP="00A53792">
      <w:pPr>
        <w:rPr>
          <w:lang w:val="en-US"/>
        </w:rPr>
      </w:pPr>
    </w:p>
    <w:p w14:paraId="640CDE71" w14:textId="4226D6BF" w:rsidR="00A53792" w:rsidRDefault="00A53792" w:rsidP="00A53792">
      <w:pPr>
        <w:pStyle w:val="Ttulo2"/>
      </w:pPr>
      <w:bookmarkStart w:id="47" w:name="_Toc46106208"/>
      <w:r>
        <w:t>REVISIÓN COMPROBANTES</w:t>
      </w:r>
      <w:bookmarkEnd w:id="47"/>
    </w:p>
    <w:p w14:paraId="5CBE8CEF" w14:textId="77777777" w:rsidR="00A53792" w:rsidRDefault="00A53792" w:rsidP="00A53792"/>
    <w:p w14:paraId="15319EA5" w14:textId="77777777" w:rsidR="00A53792" w:rsidRDefault="00A53792" w:rsidP="00A53792">
      <w:r>
        <w:t>Plantilla de consultas adjuntas:</w:t>
      </w:r>
    </w:p>
    <w:p w14:paraId="2B9FD00C" w14:textId="08F2B69D" w:rsidR="00A53792" w:rsidRDefault="00A53792" w:rsidP="00A53792">
      <w:pPr>
        <w:pStyle w:val="Prrafodelista"/>
        <w:numPr>
          <w:ilvl w:val="0"/>
          <w:numId w:val="15"/>
        </w:numPr>
      </w:pPr>
      <w:proofErr w:type="spellStart"/>
      <w:r>
        <w:t>Query</w:t>
      </w:r>
      <w:proofErr w:type="spellEnd"/>
      <w:r>
        <w:t>-Principal</w:t>
      </w:r>
      <w:r w:rsidR="00F53C31">
        <w:t>: revisión de comprobante a detalle.</w:t>
      </w:r>
      <w:r w:rsidR="00F53C31">
        <w:br/>
      </w:r>
    </w:p>
    <w:p w14:paraId="2CFD275D" w14:textId="62546399" w:rsidR="00A53792" w:rsidRDefault="00A53792" w:rsidP="00A53792">
      <w:pPr>
        <w:pStyle w:val="Prrafodelista"/>
        <w:numPr>
          <w:ilvl w:val="0"/>
          <w:numId w:val="15"/>
        </w:numPr>
      </w:pPr>
      <w:proofErr w:type="spellStart"/>
      <w:r>
        <w:t>Query</w:t>
      </w:r>
      <w:proofErr w:type="spellEnd"/>
      <w:r>
        <w:t>-Error</w:t>
      </w:r>
      <w:r w:rsidR="00F53C31">
        <w:t>: revisión de comprobantes en proceso, rechazados o repetidos. Asimismo, inconvenientes en el inventario de producto.</w:t>
      </w:r>
      <w:r w:rsidR="00F53C31">
        <w:br/>
      </w:r>
    </w:p>
    <w:p w14:paraId="72B3A914" w14:textId="36A778CE" w:rsidR="00A060A4" w:rsidRDefault="00A53792" w:rsidP="00A060A4">
      <w:pPr>
        <w:pStyle w:val="Prrafodelista"/>
        <w:numPr>
          <w:ilvl w:val="0"/>
          <w:numId w:val="15"/>
        </w:numPr>
      </w:pPr>
      <w:proofErr w:type="spellStart"/>
      <w:r>
        <w:t>Query-Update</w:t>
      </w:r>
      <w:proofErr w:type="spellEnd"/>
      <w:r w:rsidR="00F53C31">
        <w:t>: actualización de comprobantes.</w:t>
      </w:r>
    </w:p>
    <w:p w14:paraId="209E121F" w14:textId="320F3016" w:rsidR="00F53C31" w:rsidRPr="00A060A4" w:rsidRDefault="00F53C31" w:rsidP="00F53C31">
      <w:r>
        <w:br w:type="page"/>
      </w:r>
    </w:p>
    <w:p w14:paraId="716A6477" w14:textId="77777777" w:rsidR="000749CD" w:rsidRPr="00855982" w:rsidRDefault="000749CD" w:rsidP="000749CD">
      <w:pPr>
        <w:pStyle w:val="Ttulo1"/>
      </w:pPr>
      <w:bookmarkStart w:id="48" w:name="_Toc46106209"/>
      <w:r>
        <w:lastRenderedPageBreak/>
        <w:t>GLOSARIO</w:t>
      </w:r>
      <w:bookmarkEnd w:id="48"/>
    </w:p>
    <w:p w14:paraId="199D2158" w14:textId="77777777" w:rsidR="000749CD" w:rsidRDefault="008E5193" w:rsidP="008E5193">
      <w:pPr>
        <w:pStyle w:val="Ttulo2"/>
      </w:pPr>
      <w:bookmarkStart w:id="49" w:name="_Toc46106210"/>
      <w:r>
        <w:t>PARA EL ALTA-FACTURADOR WEB</w:t>
      </w:r>
      <w:bookmarkEnd w:id="49"/>
    </w:p>
    <w:p w14:paraId="3C14E70A" w14:textId="77777777" w:rsidR="008E5193" w:rsidRDefault="008E5193" w:rsidP="000749CD">
      <w:pPr>
        <w:pStyle w:val="Prrafodelista"/>
      </w:pPr>
    </w:p>
    <w:p w14:paraId="08F03BB5" w14:textId="77777777" w:rsidR="000749CD" w:rsidRPr="00577C39" w:rsidRDefault="000749CD" w:rsidP="00EF6E3A">
      <w:pPr>
        <w:pStyle w:val="Prrafodelista"/>
        <w:numPr>
          <w:ilvl w:val="0"/>
          <w:numId w:val="2"/>
        </w:numPr>
        <w:rPr>
          <w:lang w:val="pt-BR"/>
        </w:rPr>
      </w:pPr>
      <w:r w:rsidRPr="00577C39">
        <w:rPr>
          <w:lang w:val="pt-BR"/>
        </w:rPr>
        <w:t xml:space="preserve">NUM_COD_EMISOR: número de código </w:t>
      </w:r>
      <w:proofErr w:type="spellStart"/>
      <w:r w:rsidRPr="00577C39">
        <w:rPr>
          <w:lang w:val="pt-BR"/>
        </w:rPr>
        <w:t>del</w:t>
      </w:r>
      <w:proofErr w:type="spellEnd"/>
      <w:r w:rsidRPr="00577C39">
        <w:rPr>
          <w:lang w:val="pt-BR"/>
        </w:rPr>
        <w:t xml:space="preserve"> </w:t>
      </w:r>
      <w:proofErr w:type="spellStart"/>
      <w:r w:rsidRPr="00577C39">
        <w:rPr>
          <w:lang w:val="pt-BR"/>
        </w:rPr>
        <w:t>emisor</w:t>
      </w:r>
      <w:proofErr w:type="spellEnd"/>
      <w:r w:rsidRPr="00577C39">
        <w:rPr>
          <w:lang w:val="pt-BR"/>
        </w:rPr>
        <w:t>.</w:t>
      </w:r>
    </w:p>
    <w:p w14:paraId="032F56C4" w14:textId="77777777" w:rsidR="000749CD" w:rsidRDefault="000749CD" w:rsidP="00EF6E3A">
      <w:pPr>
        <w:pStyle w:val="Prrafodelista"/>
        <w:numPr>
          <w:ilvl w:val="0"/>
          <w:numId w:val="2"/>
        </w:numPr>
      </w:pPr>
      <w:r w:rsidRPr="00A7131D">
        <w:t>NUM_RUC_EMIS</w:t>
      </w:r>
      <w:r>
        <w:t>: número de RUC del emisor.</w:t>
      </w:r>
    </w:p>
    <w:p w14:paraId="4A203FAB" w14:textId="77777777" w:rsidR="000749CD" w:rsidRDefault="000749CD" w:rsidP="00EF6E3A">
      <w:pPr>
        <w:pStyle w:val="Prrafodelista"/>
        <w:numPr>
          <w:ilvl w:val="0"/>
          <w:numId w:val="2"/>
        </w:numPr>
      </w:pPr>
      <w:r w:rsidRPr="000749CD">
        <w:t>NOM_RZN_SOC_EMIS</w:t>
      </w:r>
      <w:r>
        <w:t>: nombre de razón social del emisor.</w:t>
      </w:r>
    </w:p>
    <w:p w14:paraId="5237723E" w14:textId="77777777" w:rsidR="000749CD" w:rsidRDefault="000749CD" w:rsidP="00EF6E3A">
      <w:pPr>
        <w:pStyle w:val="Prrafodelista"/>
        <w:numPr>
          <w:ilvl w:val="0"/>
          <w:numId w:val="2"/>
        </w:numPr>
      </w:pPr>
      <w:r w:rsidRPr="000749CD">
        <w:t>COD_UBI_EMIS</w:t>
      </w:r>
      <w:r>
        <w:t xml:space="preserve">: código de </w:t>
      </w:r>
      <w:proofErr w:type="spellStart"/>
      <w:r>
        <w:t>ubigeo</w:t>
      </w:r>
      <w:proofErr w:type="spellEnd"/>
      <w:r>
        <w:t xml:space="preserve"> del emisor.</w:t>
      </w:r>
    </w:p>
    <w:p w14:paraId="34268D51" w14:textId="77777777" w:rsidR="000749CD" w:rsidRDefault="000749CD" w:rsidP="00EF6E3A">
      <w:pPr>
        <w:pStyle w:val="Prrafodelista"/>
        <w:numPr>
          <w:ilvl w:val="0"/>
          <w:numId w:val="2"/>
        </w:numPr>
      </w:pPr>
      <w:r w:rsidRPr="000749CD">
        <w:t>TXT_DMCL_FISC_EMIS</w:t>
      </w:r>
      <w:r>
        <w:t>: domicilio fiscal del emisor.</w:t>
      </w:r>
    </w:p>
    <w:p w14:paraId="46081944" w14:textId="77777777" w:rsidR="00D822D9" w:rsidRDefault="00D822D9" w:rsidP="00EF6E3A">
      <w:pPr>
        <w:pStyle w:val="Prrafodelista"/>
        <w:numPr>
          <w:ilvl w:val="0"/>
          <w:numId w:val="2"/>
        </w:numPr>
      </w:pPr>
      <w:r>
        <w:t>TXT_PROV_EMIS: provincia del domicilio fiscal del emisor.</w:t>
      </w:r>
    </w:p>
    <w:p w14:paraId="3FBE326D" w14:textId="77777777" w:rsidR="00D822D9" w:rsidRDefault="00D822D9" w:rsidP="00EF6E3A">
      <w:pPr>
        <w:pStyle w:val="Prrafodelista"/>
        <w:numPr>
          <w:ilvl w:val="0"/>
          <w:numId w:val="2"/>
        </w:numPr>
      </w:pPr>
      <w:r>
        <w:t>TXT_DPTO_EMIS:</w:t>
      </w:r>
      <w:r w:rsidRPr="00D822D9">
        <w:t xml:space="preserve"> </w:t>
      </w:r>
      <w:r>
        <w:t>departamento del domicilio fiscal del emisor.</w:t>
      </w:r>
    </w:p>
    <w:p w14:paraId="7EA14893" w14:textId="77777777" w:rsidR="00D822D9" w:rsidRDefault="00D822D9" w:rsidP="00EF6E3A">
      <w:pPr>
        <w:pStyle w:val="Prrafodelista"/>
        <w:numPr>
          <w:ilvl w:val="0"/>
          <w:numId w:val="2"/>
        </w:numPr>
      </w:pPr>
      <w:r>
        <w:t>TXT_DISTR_EMIS: distrito del domicilio fiscal del emisor.</w:t>
      </w:r>
    </w:p>
    <w:p w14:paraId="0C6A2C76" w14:textId="77777777" w:rsidR="000749CD" w:rsidRDefault="00D822D9" w:rsidP="00EF6E3A">
      <w:pPr>
        <w:pStyle w:val="Prrafodelista"/>
        <w:numPr>
          <w:ilvl w:val="0"/>
          <w:numId w:val="2"/>
        </w:numPr>
      </w:pPr>
      <w:r>
        <w:t>TXT_URB_EMIS: urbanización del domicilio fiscal del emisor.</w:t>
      </w:r>
    </w:p>
    <w:p w14:paraId="6038647C" w14:textId="77777777" w:rsidR="00D85D99" w:rsidRDefault="00D85D99" w:rsidP="00EF6E3A">
      <w:pPr>
        <w:pStyle w:val="Prrafodelista"/>
        <w:numPr>
          <w:ilvl w:val="0"/>
          <w:numId w:val="2"/>
        </w:numPr>
      </w:pPr>
      <w:r w:rsidRPr="001331CC">
        <w:t>COD_EMISOR</w:t>
      </w:r>
      <w:r>
        <w:t>: código del emisor equivalente al NUM_COD_EMISOR.</w:t>
      </w:r>
    </w:p>
    <w:p w14:paraId="6E73DD09" w14:textId="77777777" w:rsidR="00B14A80" w:rsidRDefault="00B14A80" w:rsidP="00EF6E3A">
      <w:pPr>
        <w:pStyle w:val="Prrafodelista"/>
        <w:numPr>
          <w:ilvl w:val="0"/>
          <w:numId w:val="2"/>
        </w:numPr>
      </w:pPr>
      <w:r>
        <w:t>Parámetro 019: consiste en el nombre del logo de la empresa cliente.</w:t>
      </w:r>
    </w:p>
    <w:p w14:paraId="6DF38300" w14:textId="77777777" w:rsidR="00B14A80" w:rsidRPr="00B14A80" w:rsidRDefault="00B14A80" w:rsidP="00EF6E3A">
      <w:pPr>
        <w:pStyle w:val="Prrafodelista"/>
        <w:numPr>
          <w:ilvl w:val="0"/>
          <w:numId w:val="2"/>
        </w:numPr>
      </w:pPr>
      <w:r>
        <w:rPr>
          <w:color w:val="000000" w:themeColor="text1"/>
        </w:rPr>
        <w:t>P</w:t>
      </w:r>
      <w:r w:rsidRPr="005A79DA">
        <w:rPr>
          <w:color w:val="000000" w:themeColor="text1"/>
        </w:rPr>
        <w:t>arámetro 023</w:t>
      </w:r>
      <w:r>
        <w:rPr>
          <w:color w:val="000000" w:themeColor="text1"/>
        </w:rPr>
        <w:t>: consiste en los datos de conexión a la API.</w:t>
      </w:r>
    </w:p>
    <w:p w14:paraId="31F58406" w14:textId="77777777" w:rsidR="00B14A80" w:rsidRDefault="00B14A80" w:rsidP="00EF6E3A">
      <w:pPr>
        <w:pStyle w:val="Prrafodelista"/>
        <w:numPr>
          <w:ilvl w:val="0"/>
          <w:numId w:val="2"/>
        </w:numPr>
      </w:pPr>
      <w:r>
        <w:t>Parámetro 025: consiste en el correo electrónico donde se enviará los comprobantes que emita el cliente.</w:t>
      </w:r>
    </w:p>
    <w:p w14:paraId="32D698BF" w14:textId="77777777" w:rsidR="00B14A80" w:rsidRDefault="00B14A80" w:rsidP="00EF6E3A">
      <w:pPr>
        <w:pStyle w:val="Prrafodelista"/>
        <w:numPr>
          <w:ilvl w:val="0"/>
          <w:numId w:val="2"/>
        </w:numPr>
      </w:pPr>
      <w:r>
        <w:t>Parámetro 032: consiste en la representación gráfica de los comprobantes.</w:t>
      </w:r>
    </w:p>
    <w:p w14:paraId="6DAEA48F" w14:textId="77777777" w:rsidR="00B14A80" w:rsidRDefault="00B14A80" w:rsidP="00EF6E3A">
      <w:pPr>
        <w:pStyle w:val="Prrafodelista"/>
        <w:numPr>
          <w:ilvl w:val="0"/>
          <w:numId w:val="2"/>
        </w:numPr>
      </w:pPr>
      <w:r>
        <w:t>Parámetro 037: consiste en la configuración del tipo de facturador.</w:t>
      </w:r>
    </w:p>
    <w:p w14:paraId="5FEC0599" w14:textId="77777777" w:rsidR="00B14A80" w:rsidRDefault="00D85D99" w:rsidP="00EF6E3A">
      <w:pPr>
        <w:pStyle w:val="Prrafodelista"/>
        <w:numPr>
          <w:ilvl w:val="0"/>
          <w:numId w:val="2"/>
        </w:numPr>
      </w:pPr>
      <w:r>
        <w:t>ID_USUARIO: código del usuario.</w:t>
      </w:r>
    </w:p>
    <w:p w14:paraId="7C9F9DF6" w14:textId="77777777" w:rsidR="00D85D99" w:rsidRDefault="00D85D99" w:rsidP="00EF6E3A">
      <w:pPr>
        <w:pStyle w:val="Prrafodelista"/>
        <w:numPr>
          <w:ilvl w:val="0"/>
          <w:numId w:val="2"/>
        </w:numPr>
      </w:pPr>
      <w:r>
        <w:t>COD_USUARIO: nombre del usuario.</w:t>
      </w:r>
    </w:p>
    <w:p w14:paraId="127BEF57" w14:textId="77777777" w:rsidR="00D85D99" w:rsidRDefault="00D85D99" w:rsidP="00EF6E3A">
      <w:pPr>
        <w:pStyle w:val="Prrafodelista"/>
        <w:numPr>
          <w:ilvl w:val="0"/>
          <w:numId w:val="2"/>
        </w:numPr>
      </w:pPr>
      <w:r>
        <w:t>PASSWORD: contraseña del usuario.</w:t>
      </w:r>
    </w:p>
    <w:p w14:paraId="37999195" w14:textId="77777777" w:rsidR="00D85D99" w:rsidRDefault="00D85D99" w:rsidP="00EF6E3A">
      <w:pPr>
        <w:pStyle w:val="Prrafodelista"/>
        <w:numPr>
          <w:ilvl w:val="0"/>
          <w:numId w:val="2"/>
        </w:numPr>
      </w:pPr>
      <w:r>
        <w:t>APELLIDO_PATERNO, APELLIDO_MATERNO, NOMBRE: datos del usuario.</w:t>
      </w:r>
    </w:p>
    <w:p w14:paraId="1972C4B8" w14:textId="77777777" w:rsidR="00D85D99" w:rsidRDefault="00D85D99" w:rsidP="00EF6E3A">
      <w:pPr>
        <w:pStyle w:val="Prrafodelista"/>
        <w:numPr>
          <w:ilvl w:val="0"/>
          <w:numId w:val="2"/>
        </w:numPr>
      </w:pPr>
      <w:r>
        <w:t xml:space="preserve">COD_LOCAL: código del local de la empresa. </w:t>
      </w:r>
    </w:p>
    <w:p w14:paraId="62F1742C" w14:textId="77777777" w:rsidR="00D85D99" w:rsidRDefault="00D85D99" w:rsidP="00EF6E3A">
      <w:pPr>
        <w:pStyle w:val="Prrafodelista"/>
        <w:numPr>
          <w:ilvl w:val="0"/>
          <w:numId w:val="2"/>
        </w:numPr>
      </w:pPr>
      <w:r>
        <w:t>NOMBRE_LOCAL: nombre del local de la empresa</w:t>
      </w:r>
    </w:p>
    <w:p w14:paraId="6402B810" w14:textId="77777777" w:rsidR="00D85D99" w:rsidRPr="00577C39" w:rsidRDefault="00D85D99" w:rsidP="00EF6E3A">
      <w:pPr>
        <w:pStyle w:val="Prrafodelista"/>
        <w:numPr>
          <w:ilvl w:val="0"/>
          <w:numId w:val="2"/>
        </w:numPr>
        <w:rPr>
          <w:lang w:val="pt-BR"/>
        </w:rPr>
      </w:pPr>
      <w:r w:rsidRPr="00577C39">
        <w:rPr>
          <w:lang w:val="pt-BR"/>
        </w:rPr>
        <w:t>ID_DPTO: código de departamento.</w:t>
      </w:r>
    </w:p>
    <w:p w14:paraId="575C3639" w14:textId="77777777" w:rsidR="00D85D99" w:rsidRDefault="00D85D99" w:rsidP="00EF6E3A">
      <w:pPr>
        <w:pStyle w:val="Prrafodelista"/>
        <w:numPr>
          <w:ilvl w:val="0"/>
          <w:numId w:val="2"/>
        </w:numPr>
      </w:pPr>
      <w:r>
        <w:t>TXT_DPTO_LOCAL: departamento del domicilio fiscal del emisor equivalente a TXT_DPTO_EMIS.</w:t>
      </w:r>
    </w:p>
    <w:p w14:paraId="0798FE94" w14:textId="77777777" w:rsidR="00D85D99" w:rsidRPr="00577C39" w:rsidRDefault="00D85D99" w:rsidP="00EF6E3A">
      <w:pPr>
        <w:pStyle w:val="Prrafodelista"/>
        <w:numPr>
          <w:ilvl w:val="0"/>
          <w:numId w:val="2"/>
        </w:numPr>
        <w:rPr>
          <w:lang w:val="pt-BR"/>
        </w:rPr>
      </w:pPr>
      <w:r w:rsidRPr="00577C39">
        <w:rPr>
          <w:lang w:val="pt-BR"/>
        </w:rPr>
        <w:t xml:space="preserve">ID_PROVI: código de </w:t>
      </w:r>
      <w:proofErr w:type="spellStart"/>
      <w:r w:rsidRPr="00577C39">
        <w:rPr>
          <w:lang w:val="pt-BR"/>
        </w:rPr>
        <w:t>provincia</w:t>
      </w:r>
      <w:proofErr w:type="spellEnd"/>
      <w:r w:rsidRPr="00577C39">
        <w:rPr>
          <w:lang w:val="pt-BR"/>
        </w:rPr>
        <w:t>.</w:t>
      </w:r>
    </w:p>
    <w:p w14:paraId="136B2D63" w14:textId="77777777" w:rsidR="00D85D99" w:rsidRDefault="00D85D99" w:rsidP="00EF6E3A">
      <w:pPr>
        <w:pStyle w:val="Prrafodelista"/>
        <w:numPr>
          <w:ilvl w:val="0"/>
          <w:numId w:val="2"/>
        </w:numPr>
      </w:pPr>
      <w:r>
        <w:t>TXT_PROV_LOCAL: provincia del domicilio fiscal del emisor equivalente a TXT_PROV_EMIS.</w:t>
      </w:r>
    </w:p>
    <w:p w14:paraId="11B8FC98" w14:textId="77777777" w:rsidR="00D85D99" w:rsidRPr="00577C39" w:rsidRDefault="00D85D99" w:rsidP="00EF6E3A">
      <w:pPr>
        <w:pStyle w:val="Prrafodelista"/>
        <w:numPr>
          <w:ilvl w:val="0"/>
          <w:numId w:val="2"/>
        </w:numPr>
        <w:rPr>
          <w:lang w:val="pt-BR"/>
        </w:rPr>
      </w:pPr>
      <w:r w:rsidRPr="00577C39">
        <w:rPr>
          <w:lang w:val="pt-BR"/>
        </w:rPr>
        <w:t>ID_DIST: código de distrito.</w:t>
      </w:r>
    </w:p>
    <w:p w14:paraId="00BF0D98" w14:textId="77777777" w:rsidR="00D85D99" w:rsidRDefault="00D85D99" w:rsidP="00EF6E3A">
      <w:pPr>
        <w:pStyle w:val="Prrafodelista"/>
        <w:numPr>
          <w:ilvl w:val="0"/>
          <w:numId w:val="2"/>
        </w:numPr>
      </w:pPr>
      <w:r>
        <w:t>TXT_DISTR_LOCAL: distrito del domicilio fiscal del emisor equivalente a TXT_DISTR_EMIS</w:t>
      </w:r>
    </w:p>
    <w:p w14:paraId="3C792070" w14:textId="77777777" w:rsidR="00D85D99" w:rsidRDefault="00D85D99" w:rsidP="00EF6E3A">
      <w:pPr>
        <w:pStyle w:val="Prrafodelista"/>
        <w:numPr>
          <w:ilvl w:val="0"/>
          <w:numId w:val="2"/>
        </w:numPr>
      </w:pPr>
      <w:r>
        <w:t xml:space="preserve">TXT_DIRECCION: domicilio fiscal del emisor equivalente a </w:t>
      </w:r>
      <w:r w:rsidRPr="000749CD">
        <w:t>TXT_DMCL_FISC_EMIS</w:t>
      </w:r>
      <w:r>
        <w:t>.</w:t>
      </w:r>
    </w:p>
    <w:p w14:paraId="0DDE4694" w14:textId="77777777" w:rsidR="00D85D99" w:rsidRDefault="00D85D99" w:rsidP="00EF6E3A">
      <w:pPr>
        <w:pStyle w:val="Prrafodelista"/>
        <w:numPr>
          <w:ilvl w:val="0"/>
          <w:numId w:val="2"/>
        </w:numPr>
      </w:pPr>
      <w:r>
        <w:t xml:space="preserve">COD_UBIGEO: código de </w:t>
      </w:r>
      <w:proofErr w:type="spellStart"/>
      <w:r>
        <w:t>ubigeo</w:t>
      </w:r>
      <w:proofErr w:type="spellEnd"/>
      <w:r>
        <w:t xml:space="preserve"> del emisor equivalente a </w:t>
      </w:r>
      <w:r w:rsidRPr="000749CD">
        <w:t>COD_UBI_EMIS</w:t>
      </w:r>
      <w:r>
        <w:t>.</w:t>
      </w:r>
    </w:p>
    <w:p w14:paraId="02F13476" w14:textId="6CA95689" w:rsidR="008E5193" w:rsidRPr="008E5193" w:rsidRDefault="00D85D99" w:rsidP="008E5193">
      <w:pPr>
        <w:pStyle w:val="Prrafodelista"/>
        <w:numPr>
          <w:ilvl w:val="0"/>
          <w:numId w:val="2"/>
        </w:numPr>
      </w:pPr>
      <w:r>
        <w:t>TXT_URB_LOCAL: urbanización del domicilio fiscal del emisor equivalente a TXT_URB_EMIS.</w:t>
      </w:r>
    </w:p>
    <w:p w14:paraId="7A764CDC" w14:textId="599C3025" w:rsidR="00BE300B" w:rsidRDefault="00BE300B">
      <w:r>
        <w:br w:type="page"/>
      </w:r>
    </w:p>
    <w:p w14:paraId="57EFE863" w14:textId="5F6E029D" w:rsidR="008E5193" w:rsidRDefault="00BE300B" w:rsidP="00A724DD">
      <w:pPr>
        <w:pStyle w:val="Ttulo1"/>
      </w:pPr>
      <w:bookmarkStart w:id="50" w:name="_Toc46106211"/>
      <w:r>
        <w:lastRenderedPageBreak/>
        <w:t>VARIABLES PLANTILLA FACTURADOR</w:t>
      </w:r>
      <w:bookmarkEnd w:id="50"/>
    </w:p>
    <w:tbl>
      <w:tblPr>
        <w:tblStyle w:val="Tablaconcuadrcula"/>
        <w:tblW w:w="10053" w:type="dxa"/>
        <w:tblInd w:w="-5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108"/>
        <w:gridCol w:w="6945"/>
      </w:tblGrid>
      <w:tr w:rsidR="00F831B8" w14:paraId="157D1396" w14:textId="77777777" w:rsidTr="005F7654">
        <w:tc>
          <w:tcPr>
            <w:tcW w:w="3108" w:type="dxa"/>
          </w:tcPr>
          <w:p w14:paraId="2DA8C4CC" w14:textId="674E4C3B" w:rsidR="00F831B8" w:rsidRDefault="00F831B8" w:rsidP="00A724DD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${COD_EMISOR}</w:t>
            </w:r>
          </w:p>
        </w:tc>
        <w:tc>
          <w:tcPr>
            <w:tcW w:w="6945" w:type="dxa"/>
          </w:tcPr>
          <w:p w14:paraId="03AD1933" w14:textId="0C4D8AAE" w:rsidR="00F831B8" w:rsidRDefault="00F831B8" w:rsidP="00F831B8">
            <w:pPr>
              <w:pStyle w:val="Prrafodelista"/>
              <w:ind w:left="0"/>
            </w:pPr>
            <w:r>
              <w:t>Obtener el último "</w:t>
            </w:r>
            <w:r w:rsidR="00A53792">
              <w:t>código</w:t>
            </w:r>
            <w:r>
              <w:t xml:space="preserve"> de emisor" del último emisor registrado.</w:t>
            </w:r>
          </w:p>
          <w:p w14:paraId="3E928174" w14:textId="2B715E9B" w:rsidR="00F831B8" w:rsidRPr="00F831B8" w:rsidRDefault="00F831B8" w:rsidP="00A724DD">
            <w:pPr>
              <w:pStyle w:val="Prrafodelista"/>
              <w:ind w:left="0"/>
            </w:pPr>
            <w:proofErr w:type="spellStart"/>
            <w:r>
              <w:t>select</w:t>
            </w:r>
            <w:proofErr w:type="spellEnd"/>
            <w:r>
              <w:t xml:space="preserve"> *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bd_facturadoreinventarios_itc.tbl_emisor</w:t>
            </w:r>
            <w:proofErr w:type="spellEnd"/>
            <w:r>
              <w:t>;</w:t>
            </w:r>
            <w:r w:rsidR="00577C39">
              <w:t xml:space="preserve"> </w:t>
            </w:r>
            <w:r w:rsidR="00577C39" w:rsidRPr="00577C39">
              <w:rPr>
                <w:b/>
                <w:bCs/>
              </w:rPr>
              <w:t>213</w:t>
            </w:r>
          </w:p>
        </w:tc>
      </w:tr>
      <w:tr w:rsidR="00F831B8" w14:paraId="6A8D41FA" w14:textId="77777777" w:rsidTr="005F7654">
        <w:tc>
          <w:tcPr>
            <w:tcW w:w="3108" w:type="dxa"/>
          </w:tcPr>
          <w:p w14:paraId="7A65302A" w14:textId="77C02F77" w:rsidR="00F831B8" w:rsidRDefault="00F831B8" w:rsidP="00A724DD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</w:rPr>
              <w:t>${NUMERO_RUC}</w:t>
            </w:r>
          </w:p>
        </w:tc>
        <w:tc>
          <w:tcPr>
            <w:tcW w:w="6945" w:type="dxa"/>
          </w:tcPr>
          <w:p w14:paraId="16F5B0D3" w14:textId="572CDECB" w:rsidR="00F831B8" w:rsidRPr="00F831B8" w:rsidRDefault="00F831B8" w:rsidP="00A724DD">
            <w:pPr>
              <w:pStyle w:val="Prrafodelista"/>
              <w:ind w:left="0"/>
            </w:pPr>
            <w:r>
              <w:t>BUSCAR EL RUC EN SUNAT</w:t>
            </w:r>
            <w:r w:rsidR="00577C39">
              <w:t xml:space="preserve">        </w:t>
            </w:r>
            <w:r w:rsidR="00577C39">
              <w:rPr>
                <w:rFonts w:ascii="Trebuchet MS" w:hAnsi="Trebuchet MS" w:cs="Calibri"/>
                <w:b/>
                <w:bCs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20601617561</w:t>
            </w:r>
          </w:p>
        </w:tc>
      </w:tr>
      <w:tr w:rsidR="00F831B8" w14:paraId="4D33ADD7" w14:textId="77777777" w:rsidTr="005F7654">
        <w:tc>
          <w:tcPr>
            <w:tcW w:w="3108" w:type="dxa"/>
          </w:tcPr>
          <w:p w14:paraId="4828FDEB" w14:textId="04B30FA2" w:rsidR="00F831B8" w:rsidRDefault="00F831B8" w:rsidP="00A724DD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${RAZON_SOCIAL}</w:t>
            </w:r>
          </w:p>
        </w:tc>
        <w:tc>
          <w:tcPr>
            <w:tcW w:w="6945" w:type="dxa"/>
          </w:tcPr>
          <w:p w14:paraId="1DAC2377" w14:textId="77777777" w:rsidR="00F831B8" w:rsidRDefault="00F831B8" w:rsidP="00A724DD">
            <w:pPr>
              <w:pStyle w:val="Prrafodelista"/>
              <w:ind w:left="0"/>
            </w:pPr>
            <w:r>
              <w:t>SEGUN RUC BUSCAR LA RAZON SOCIAL EN SUNAT</w:t>
            </w:r>
          </w:p>
          <w:p w14:paraId="67A20200" w14:textId="569F220D" w:rsidR="00577C39" w:rsidRPr="00F831B8" w:rsidRDefault="00577C39" w:rsidP="00A724DD">
            <w:pPr>
              <w:pStyle w:val="Prrafodelista"/>
              <w:ind w:left="0"/>
            </w:pPr>
            <w:r>
              <w:rPr>
                <w:rFonts w:ascii="Trebuchet MS" w:hAnsi="Trebuchet MS" w:cs="Calibri"/>
                <w:b/>
                <w:bCs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INCOPLAGAS S.A.C.</w:t>
            </w:r>
          </w:p>
        </w:tc>
      </w:tr>
      <w:tr w:rsidR="005F7654" w14:paraId="3DC2AAC0" w14:textId="77777777" w:rsidTr="005F7654">
        <w:tc>
          <w:tcPr>
            <w:tcW w:w="3108" w:type="dxa"/>
          </w:tcPr>
          <w:p w14:paraId="207355D9" w14:textId="4265C734" w:rsidR="005F7654" w:rsidRPr="00A724DD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${DOMICILIO_FISCAL}</w:t>
            </w:r>
          </w:p>
        </w:tc>
        <w:tc>
          <w:tcPr>
            <w:tcW w:w="6945" w:type="dxa"/>
          </w:tcPr>
          <w:p w14:paraId="5597E6D0" w14:textId="77777777" w:rsidR="005F7654" w:rsidRDefault="005F7654" w:rsidP="005F7654">
            <w:pPr>
              <w:pStyle w:val="Prrafodelista"/>
              <w:ind w:left="0"/>
            </w:pPr>
            <w:r>
              <w:t xml:space="preserve">SEGUN EL RUC BUSCAR LA RAZON SOCIAL (SOLO SI ES EMPRESA), </w:t>
            </w:r>
          </w:p>
          <w:p w14:paraId="03B1241A" w14:textId="3F7E99FF" w:rsidR="005F7654" w:rsidRDefault="005F7654" w:rsidP="005F7654">
            <w:pPr>
              <w:pStyle w:val="Prrafodelista"/>
              <w:ind w:left="0"/>
            </w:pPr>
            <w:r>
              <w:t>SI ES PERSONA CON RUC (JURIDICA) PEDIR DIRECCION</w:t>
            </w:r>
          </w:p>
        </w:tc>
      </w:tr>
      <w:tr w:rsidR="005F7654" w14:paraId="0A54CD2A" w14:textId="77777777" w:rsidTr="005F7654">
        <w:tc>
          <w:tcPr>
            <w:tcW w:w="3108" w:type="dxa"/>
          </w:tcPr>
          <w:p w14:paraId="52A0E3E7" w14:textId="6C2E4BC0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${UBIGEO}</w:t>
            </w:r>
          </w:p>
        </w:tc>
        <w:tc>
          <w:tcPr>
            <w:tcW w:w="6945" w:type="dxa"/>
          </w:tcPr>
          <w:p w14:paraId="0153E3BF" w14:textId="34475781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>
              <w:t>BUSCAR EL UBIGEO SEGUN DIRECCION</w:t>
            </w:r>
          </w:p>
        </w:tc>
      </w:tr>
      <w:tr w:rsidR="005F7654" w14:paraId="1787DA1A" w14:textId="77777777" w:rsidTr="005F7654">
        <w:tc>
          <w:tcPr>
            <w:tcW w:w="3108" w:type="dxa"/>
          </w:tcPr>
          <w:p w14:paraId="724F6F44" w14:textId="7326A11C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${DEPARTAMENTO}</w:t>
            </w:r>
          </w:p>
        </w:tc>
        <w:tc>
          <w:tcPr>
            <w:tcW w:w="6945" w:type="dxa"/>
          </w:tcPr>
          <w:p w14:paraId="6C6C7315" w14:textId="2E71B48D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D37C0E">
              <w:t>NOMBRE DEL DEPARTAMENTO</w:t>
            </w:r>
          </w:p>
        </w:tc>
      </w:tr>
      <w:tr w:rsidR="005F7654" w14:paraId="622A5AF5" w14:textId="77777777" w:rsidTr="005F7654">
        <w:tc>
          <w:tcPr>
            <w:tcW w:w="3108" w:type="dxa"/>
          </w:tcPr>
          <w:p w14:paraId="51C6D975" w14:textId="10C8E028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${ID_DEPARTAMENTO}</w:t>
            </w:r>
          </w:p>
        </w:tc>
        <w:tc>
          <w:tcPr>
            <w:tcW w:w="6945" w:type="dxa"/>
          </w:tcPr>
          <w:p w14:paraId="54913851" w14:textId="1CAF49DF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D37C0E">
              <w:t>ID DEL DEPARTAMENTO</w:t>
            </w:r>
          </w:p>
        </w:tc>
      </w:tr>
      <w:tr w:rsidR="005F7654" w14:paraId="4551D557" w14:textId="77777777" w:rsidTr="005F7654">
        <w:tc>
          <w:tcPr>
            <w:tcW w:w="3108" w:type="dxa"/>
          </w:tcPr>
          <w:p w14:paraId="0DF0598D" w14:textId="3E5893DF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${PROVINCIA}</w:t>
            </w:r>
          </w:p>
        </w:tc>
        <w:tc>
          <w:tcPr>
            <w:tcW w:w="6945" w:type="dxa"/>
          </w:tcPr>
          <w:p w14:paraId="58A822F4" w14:textId="6FB24809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D37C0E">
              <w:t>NOMBRE DE</w:t>
            </w:r>
            <w:r>
              <w:t xml:space="preserve"> LA PROVINCIA</w:t>
            </w:r>
          </w:p>
        </w:tc>
      </w:tr>
      <w:tr w:rsidR="005F7654" w14:paraId="2DB9A7C7" w14:textId="77777777" w:rsidTr="005F7654">
        <w:tc>
          <w:tcPr>
            <w:tcW w:w="3108" w:type="dxa"/>
          </w:tcPr>
          <w:p w14:paraId="6F723741" w14:textId="2332AFCA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9B5100">
              <w:rPr>
                <w:b/>
                <w:bCs/>
                <w:lang w:val="en-US"/>
              </w:rPr>
              <w:t>${ID_PROVINCIA}</w:t>
            </w:r>
          </w:p>
        </w:tc>
        <w:tc>
          <w:tcPr>
            <w:tcW w:w="6945" w:type="dxa"/>
          </w:tcPr>
          <w:p w14:paraId="0BBEB1DA" w14:textId="77777777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5F7654" w14:paraId="2C2FAB6B" w14:textId="77777777" w:rsidTr="005F7654">
        <w:tc>
          <w:tcPr>
            <w:tcW w:w="3108" w:type="dxa"/>
          </w:tcPr>
          <w:p w14:paraId="46663DE2" w14:textId="6EB4F6BB" w:rsidR="005F7654" w:rsidRPr="00F831B8" w:rsidRDefault="005F7654" w:rsidP="005F7654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${DISTRITO}</w:t>
            </w:r>
          </w:p>
        </w:tc>
        <w:tc>
          <w:tcPr>
            <w:tcW w:w="6945" w:type="dxa"/>
          </w:tcPr>
          <w:p w14:paraId="5B60D09B" w14:textId="77777777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5F7654" w14:paraId="3E958403" w14:textId="77777777" w:rsidTr="005F7654">
        <w:tc>
          <w:tcPr>
            <w:tcW w:w="3108" w:type="dxa"/>
          </w:tcPr>
          <w:p w14:paraId="3BCFEAEF" w14:textId="5826CD94" w:rsidR="005F7654" w:rsidRPr="00F831B8" w:rsidRDefault="005F7654" w:rsidP="005F7654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${ID_DISTRITO}</w:t>
            </w:r>
          </w:p>
        </w:tc>
        <w:tc>
          <w:tcPr>
            <w:tcW w:w="6945" w:type="dxa"/>
          </w:tcPr>
          <w:p w14:paraId="32749C1B" w14:textId="77777777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137B5B" w14:paraId="06795D77" w14:textId="77777777" w:rsidTr="005F7654">
        <w:tc>
          <w:tcPr>
            <w:tcW w:w="3108" w:type="dxa"/>
          </w:tcPr>
          <w:p w14:paraId="2497BE08" w14:textId="4E30ADA1" w:rsidR="00137B5B" w:rsidRPr="009B5100" w:rsidRDefault="00137B5B" w:rsidP="005F7654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137B5B">
              <w:rPr>
                <w:b/>
                <w:bCs/>
                <w:lang w:val="en-US"/>
              </w:rPr>
              <w:t>${URBANIZACION}</w:t>
            </w:r>
          </w:p>
        </w:tc>
        <w:tc>
          <w:tcPr>
            <w:tcW w:w="6945" w:type="dxa"/>
          </w:tcPr>
          <w:p w14:paraId="6C61FED0" w14:textId="77777777" w:rsidR="00137B5B" w:rsidRDefault="00137B5B" w:rsidP="005F7654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7A1CEF" w14:paraId="05CB404C" w14:textId="77777777" w:rsidTr="005F7654">
        <w:tc>
          <w:tcPr>
            <w:tcW w:w="3108" w:type="dxa"/>
          </w:tcPr>
          <w:p w14:paraId="5C8945D1" w14:textId="681AB342" w:rsidR="007A1CEF" w:rsidRPr="00137B5B" w:rsidRDefault="007A1CEF" w:rsidP="005F7654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7A1CEF">
              <w:rPr>
                <w:b/>
                <w:bCs/>
                <w:lang w:val="en-US"/>
              </w:rPr>
              <w:t>${CTA_DETRACCION}</w:t>
            </w:r>
          </w:p>
        </w:tc>
        <w:tc>
          <w:tcPr>
            <w:tcW w:w="6945" w:type="dxa"/>
          </w:tcPr>
          <w:p w14:paraId="19484D54" w14:textId="51025E0E" w:rsidR="007A1CEF" w:rsidRPr="007A1CEF" w:rsidRDefault="007A1CEF" w:rsidP="005F7654">
            <w:pPr>
              <w:pStyle w:val="Prrafodelista"/>
              <w:ind w:left="0"/>
            </w:pPr>
            <w:r w:rsidRPr="007A1CEF">
              <w:t>Número de cuenta de detracción en el banco de la nación</w:t>
            </w:r>
            <w:r>
              <w:t xml:space="preserve"> 00-001-117203</w:t>
            </w:r>
          </w:p>
        </w:tc>
      </w:tr>
      <w:tr w:rsidR="005F7654" w14:paraId="41428558" w14:textId="77777777" w:rsidTr="005F7654">
        <w:tc>
          <w:tcPr>
            <w:tcW w:w="3108" w:type="dxa"/>
          </w:tcPr>
          <w:p w14:paraId="4770E410" w14:textId="1FE28E92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${NOM_EMPRESA}</w:t>
            </w:r>
          </w:p>
        </w:tc>
        <w:tc>
          <w:tcPr>
            <w:tcW w:w="6945" w:type="dxa"/>
          </w:tcPr>
          <w:p w14:paraId="50EA22B6" w14:textId="34A9BB9C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>
              <w:t>NOMBRE DE LA EMPRESA ABREVIADO (RAZON SOCIAL ABREVIADO)</w:t>
            </w:r>
          </w:p>
        </w:tc>
      </w:tr>
      <w:tr w:rsidR="005F7654" w14:paraId="01FFA436" w14:textId="77777777" w:rsidTr="005F7654">
        <w:tc>
          <w:tcPr>
            <w:tcW w:w="3108" w:type="dxa"/>
          </w:tcPr>
          <w:p w14:paraId="30026A05" w14:textId="4BB36D5F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${CODIGO_ENCRIPTADO_FACT}</w:t>
            </w:r>
          </w:p>
        </w:tc>
        <w:tc>
          <w:tcPr>
            <w:tcW w:w="6945" w:type="dxa"/>
          </w:tcPr>
          <w:p w14:paraId="55E433C6" w14:textId="3955109F" w:rsidR="005F7654" w:rsidRDefault="005F7654" w:rsidP="005F7654">
            <w:pPr>
              <w:pStyle w:val="Prrafodelista"/>
              <w:ind w:left="0"/>
            </w:pPr>
            <w:r>
              <w:t xml:space="preserve">COLOCANDO </w:t>
            </w:r>
            <w:r w:rsidRPr="00A724DD">
              <w:rPr>
                <w:highlight w:val="yellow"/>
              </w:rPr>
              <w:t>WsC0nex</w:t>
            </w:r>
            <w:r w:rsidRPr="00A724DD">
              <w:rPr>
                <w:b/>
                <w:bCs/>
                <w:color w:val="FF0000"/>
                <w:highlight w:val="yellow"/>
              </w:rPr>
              <w:t>${NOM_</w:t>
            </w:r>
            <w:proofErr w:type="gramStart"/>
            <w:r w:rsidRPr="00A724DD">
              <w:rPr>
                <w:b/>
                <w:bCs/>
                <w:color w:val="FF0000"/>
                <w:highlight w:val="yellow"/>
              </w:rPr>
              <w:t>EMPRESA}</w:t>
            </w:r>
            <w:r w:rsidRPr="00A724DD">
              <w:rPr>
                <w:highlight w:val="yellow"/>
              </w:rPr>
              <w:t>@</w:t>
            </w:r>
            <w:proofErr w:type="gramEnd"/>
          </w:p>
          <w:p w14:paraId="0F6B8266" w14:textId="7172AB90" w:rsidR="005F7654" w:rsidRPr="00F831B8" w:rsidRDefault="005F7654" w:rsidP="005F7654">
            <w:pPr>
              <w:pStyle w:val="Prrafodelista"/>
              <w:ind w:left="0"/>
            </w:pPr>
            <w:r w:rsidRPr="00F831B8">
              <w:t xml:space="preserve">ACCEDER AL FACTURADOR CON USUARIO </w:t>
            </w:r>
            <w:r w:rsidRPr="00F831B8">
              <w:rPr>
                <w:b/>
                <w:bCs/>
              </w:rPr>
              <w:t>prueba</w:t>
            </w:r>
            <w:r w:rsidRPr="00F831B8">
              <w:t xml:space="preserve"> y </w:t>
            </w:r>
            <w:r>
              <w:t>PASSWORD</w:t>
            </w:r>
            <w:r w:rsidRPr="00F831B8">
              <w:t xml:space="preserve"> </w:t>
            </w:r>
            <w:r w:rsidRPr="00F831B8">
              <w:rPr>
                <w:b/>
                <w:bCs/>
              </w:rPr>
              <w:t>Hola@</w:t>
            </w:r>
          </w:p>
          <w:p w14:paraId="2EA31A42" w14:textId="3AB51BBE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>
              <w:t xml:space="preserve">CLIC EN BUTTON Y GENERARÁ </w:t>
            </w:r>
            <w:r w:rsidRPr="00A724DD">
              <w:rPr>
                <w:b/>
                <w:bCs/>
              </w:rPr>
              <w:t>${CODIGO_ENCRIPTADO_FACT}</w:t>
            </w:r>
          </w:p>
          <w:p w14:paraId="0E69A25B" w14:textId="6069BAE9" w:rsidR="005F7654" w:rsidRPr="00F831B8" w:rsidRDefault="00C715BF" w:rsidP="005F7654">
            <w:pPr>
              <w:rPr>
                <w:color w:val="0000FF"/>
              </w:rPr>
            </w:pPr>
            <w:hyperlink r:id="rId59" w:history="1">
              <w:r w:rsidR="005F7654" w:rsidRPr="00F831B8">
                <w:rPr>
                  <w:rStyle w:val="Hipervnculo"/>
                  <w:color w:val="0000FF"/>
                </w:rPr>
                <w:t>https://see.itc.com.pe/facturador/otros/encripta</w:t>
              </w:r>
            </w:hyperlink>
          </w:p>
          <w:p w14:paraId="67AA0E9E" w14:textId="2D7A9616" w:rsidR="005F7654" w:rsidRPr="00F831B8" w:rsidRDefault="005F7654" w:rsidP="005F7654">
            <w:r>
              <w:rPr>
                <w:noProof/>
                <w:lang w:val="es-PE" w:eastAsia="es-PE"/>
              </w:rPr>
              <w:drawing>
                <wp:inline distT="0" distB="0" distL="0" distR="0" wp14:anchorId="55740726" wp14:editId="5F4321F5">
                  <wp:extent cx="4152900" cy="410516"/>
                  <wp:effectExtent l="38100" t="38100" r="38100" b="469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078" cy="43158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654" w14:paraId="3B032FA7" w14:textId="77777777" w:rsidTr="005F7654">
        <w:tc>
          <w:tcPr>
            <w:tcW w:w="3108" w:type="dxa"/>
          </w:tcPr>
          <w:p w14:paraId="474B52CE" w14:textId="2DAFFE3A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${ID_USUARIO}</w:t>
            </w:r>
          </w:p>
        </w:tc>
        <w:tc>
          <w:tcPr>
            <w:tcW w:w="6945" w:type="dxa"/>
          </w:tcPr>
          <w:p w14:paraId="61C9527E" w14:textId="1D6AC0CE" w:rsidR="005F7654" w:rsidRDefault="005F7654" w:rsidP="005F7654">
            <w:pPr>
              <w:pStyle w:val="Prrafodelista"/>
              <w:ind w:left="0"/>
            </w:pPr>
            <w:r>
              <w:t>Obtener el último "</w:t>
            </w:r>
            <w:proofErr w:type="spellStart"/>
            <w:r>
              <w:t>codigo</w:t>
            </w:r>
            <w:proofErr w:type="spellEnd"/>
            <w:r>
              <w:t xml:space="preserve"> de usuario" del último usuario registrado.</w:t>
            </w:r>
          </w:p>
          <w:p w14:paraId="2FB4829B" w14:textId="45FF5C0E" w:rsidR="005F7654" w:rsidRPr="00F831B8" w:rsidRDefault="005F7654" w:rsidP="005F7654">
            <w:proofErr w:type="spellStart"/>
            <w:r>
              <w:t>select</w:t>
            </w:r>
            <w:proofErr w:type="spellEnd"/>
            <w:r>
              <w:t xml:space="preserve"> *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bd_facturadoreinventarios_itc.tbl_usuario</w:t>
            </w:r>
            <w:proofErr w:type="spellEnd"/>
            <w:r>
              <w:t>;</w:t>
            </w:r>
          </w:p>
        </w:tc>
      </w:tr>
      <w:tr w:rsidR="005F7654" w14:paraId="0549EFD2" w14:textId="77777777" w:rsidTr="005F7654">
        <w:tc>
          <w:tcPr>
            <w:tcW w:w="3108" w:type="dxa"/>
          </w:tcPr>
          <w:p w14:paraId="0447EE1E" w14:textId="4040C493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${ID_USUARIO+1}</w:t>
            </w:r>
          </w:p>
        </w:tc>
        <w:tc>
          <w:tcPr>
            <w:tcW w:w="6945" w:type="dxa"/>
          </w:tcPr>
          <w:p w14:paraId="56869D35" w14:textId="1F014C23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>
              <w:t xml:space="preserve">EL NUMERO SIGUIENTE   </w:t>
            </w:r>
            <w:r w:rsidRPr="002841EC">
              <w:rPr>
                <w:b/>
                <w:bCs/>
              </w:rPr>
              <w:t>${ID_USUARIO}</w:t>
            </w:r>
          </w:p>
        </w:tc>
      </w:tr>
      <w:tr w:rsidR="005F7654" w14:paraId="52650B18" w14:textId="77777777" w:rsidTr="005F7654">
        <w:tc>
          <w:tcPr>
            <w:tcW w:w="3108" w:type="dxa"/>
          </w:tcPr>
          <w:p w14:paraId="0081FE8B" w14:textId="0449082A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${COD_LOCAL}</w:t>
            </w:r>
          </w:p>
        </w:tc>
        <w:tc>
          <w:tcPr>
            <w:tcW w:w="6945" w:type="dxa"/>
          </w:tcPr>
          <w:p w14:paraId="4E2CA5E7" w14:textId="43033DAA" w:rsidR="005F7654" w:rsidRDefault="005F7654" w:rsidP="005F7654">
            <w:pPr>
              <w:pStyle w:val="Prrafodelista"/>
              <w:ind w:left="0"/>
            </w:pPr>
            <w:r>
              <w:t>Obtener el último "</w:t>
            </w:r>
            <w:r w:rsidR="00A53792">
              <w:t>código</w:t>
            </w:r>
            <w:r>
              <w:t xml:space="preserve"> de local" del último local registrado.</w:t>
            </w:r>
          </w:p>
          <w:p w14:paraId="160ED744" w14:textId="0BD0FBA5" w:rsidR="005F7654" w:rsidRPr="00F831B8" w:rsidRDefault="005F7654" w:rsidP="005F7654">
            <w:pPr>
              <w:pStyle w:val="Prrafodelista"/>
              <w:ind w:left="0"/>
            </w:pPr>
            <w:proofErr w:type="spellStart"/>
            <w:r>
              <w:t>select</w:t>
            </w:r>
            <w:proofErr w:type="spellEnd"/>
            <w:r>
              <w:t xml:space="preserve"> *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bd_facturadoreinventarios_itc.tbl_local</w:t>
            </w:r>
            <w:proofErr w:type="spellEnd"/>
            <w:r>
              <w:t>;</w:t>
            </w:r>
          </w:p>
        </w:tc>
      </w:tr>
      <w:tr w:rsidR="005F7654" w14:paraId="000BE5E5" w14:textId="77777777" w:rsidTr="005F7654">
        <w:tc>
          <w:tcPr>
            <w:tcW w:w="3108" w:type="dxa"/>
          </w:tcPr>
          <w:p w14:paraId="09677053" w14:textId="77777777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604CDECA" w14:textId="77777777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5F7654" w14:paraId="607043C1" w14:textId="77777777" w:rsidTr="005F7654">
        <w:tc>
          <w:tcPr>
            <w:tcW w:w="3108" w:type="dxa"/>
          </w:tcPr>
          <w:p w14:paraId="637F34FE" w14:textId="77777777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2220D3F6" w14:textId="77777777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5F7654" w14:paraId="176CE310" w14:textId="77777777" w:rsidTr="005F7654">
        <w:tc>
          <w:tcPr>
            <w:tcW w:w="3108" w:type="dxa"/>
          </w:tcPr>
          <w:p w14:paraId="4DE43694" w14:textId="77777777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470EA215" w14:textId="77777777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5F7654" w14:paraId="594354E6" w14:textId="77777777" w:rsidTr="005F7654">
        <w:tc>
          <w:tcPr>
            <w:tcW w:w="3108" w:type="dxa"/>
          </w:tcPr>
          <w:p w14:paraId="474F91B6" w14:textId="77777777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5295D619" w14:textId="77777777" w:rsidR="005F7654" w:rsidRDefault="005F7654" w:rsidP="005F7654">
            <w:pPr>
              <w:pStyle w:val="Prrafodelista"/>
              <w:ind w:left="0"/>
              <w:rPr>
                <w:b/>
                <w:bCs/>
              </w:rPr>
            </w:pPr>
          </w:p>
        </w:tc>
      </w:tr>
    </w:tbl>
    <w:p w14:paraId="129CC9BC" w14:textId="4AF35D3D" w:rsidR="002841EC" w:rsidRDefault="002841EC" w:rsidP="002841EC">
      <w:pPr>
        <w:pStyle w:val="Ttulo1"/>
      </w:pPr>
      <w:bookmarkStart w:id="51" w:name="_Toc46106212"/>
      <w:r>
        <w:t>VARIABLES PLANTILLA PORTAL</w:t>
      </w:r>
      <w:bookmarkEnd w:id="51"/>
    </w:p>
    <w:tbl>
      <w:tblPr>
        <w:tblStyle w:val="Tablaconcuadrcula"/>
        <w:tblW w:w="10038" w:type="dxa"/>
        <w:tblInd w:w="-54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08"/>
        <w:gridCol w:w="6930"/>
      </w:tblGrid>
      <w:tr w:rsidR="005F7654" w:rsidRPr="00F831B8" w14:paraId="2AFB183B" w14:textId="77777777" w:rsidTr="004A728F">
        <w:tc>
          <w:tcPr>
            <w:tcW w:w="3092" w:type="dxa"/>
          </w:tcPr>
          <w:p w14:paraId="1FD89DB9" w14:textId="77777777" w:rsidR="005F7654" w:rsidRDefault="005F7654" w:rsidP="004A728F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  <w:lang w:val="es-PE"/>
              </w:rPr>
              <w:t>${NUM_COD_CLIENTE}</w:t>
            </w:r>
          </w:p>
        </w:tc>
        <w:tc>
          <w:tcPr>
            <w:tcW w:w="6946" w:type="dxa"/>
          </w:tcPr>
          <w:p w14:paraId="54278FC2" w14:textId="2B6BFCF9" w:rsidR="005F7654" w:rsidRPr="00D37C0E" w:rsidRDefault="005F7654" w:rsidP="004A728F">
            <w:pPr>
              <w:pStyle w:val="Prrafodelista"/>
              <w:ind w:left="0"/>
              <w:rPr>
                <w:lang w:val="es-PE"/>
              </w:rPr>
            </w:pPr>
            <w:r w:rsidRPr="00D37C0E">
              <w:rPr>
                <w:lang w:val="es-PE"/>
              </w:rPr>
              <w:t>Obtener el último "</w:t>
            </w:r>
            <w:r w:rsidR="00A53792" w:rsidRPr="00D37C0E">
              <w:rPr>
                <w:lang w:val="es-PE"/>
              </w:rPr>
              <w:t>código</w:t>
            </w:r>
            <w:r w:rsidRPr="00D37C0E">
              <w:rPr>
                <w:lang w:val="es-PE"/>
              </w:rPr>
              <w:t xml:space="preserve"> de cliente" del último cliente registrado.</w:t>
            </w:r>
          </w:p>
          <w:p w14:paraId="0CC2DF3E" w14:textId="7FC07FD8" w:rsidR="005F7654" w:rsidRPr="00D1022B" w:rsidRDefault="005F7654" w:rsidP="004A728F">
            <w:proofErr w:type="spellStart"/>
            <w:r w:rsidRPr="00D1022B">
              <w:t>select</w:t>
            </w:r>
            <w:proofErr w:type="spellEnd"/>
            <w:r w:rsidRPr="00D1022B">
              <w:t xml:space="preserve"> * </w:t>
            </w:r>
            <w:proofErr w:type="spellStart"/>
            <w:r w:rsidRPr="00D1022B">
              <w:t>from</w:t>
            </w:r>
            <w:proofErr w:type="spellEnd"/>
            <w:r w:rsidRPr="00D1022B">
              <w:t xml:space="preserve"> </w:t>
            </w:r>
            <w:proofErr w:type="spellStart"/>
            <w:r w:rsidRPr="00D1022B">
              <w:t>bd_fact_itc_portal.tbl_cliente</w:t>
            </w:r>
            <w:proofErr w:type="spellEnd"/>
            <w:r w:rsidRPr="00D1022B">
              <w:t>;</w:t>
            </w:r>
            <w:r w:rsidR="00163BB5" w:rsidRPr="00D1022B">
              <w:t xml:space="preserve"> </w:t>
            </w:r>
            <w:r w:rsidR="00163BB5" w:rsidRPr="00D1022B">
              <w:rPr>
                <w:b/>
                <w:bCs/>
              </w:rPr>
              <w:t>ANTES DEL CODIGO 325</w:t>
            </w:r>
            <w:r w:rsidR="00D1022B" w:rsidRPr="00D1022B">
              <w:rPr>
                <w:b/>
                <w:bCs/>
              </w:rPr>
              <w:t xml:space="preserve"> (</w:t>
            </w:r>
            <w:proofErr w:type="spellStart"/>
            <w:r w:rsidR="00D1022B" w:rsidRPr="00D1022B">
              <w:rPr>
                <w:b/>
                <w:bCs/>
              </w:rPr>
              <w:t>infosis</w:t>
            </w:r>
            <w:proofErr w:type="spellEnd"/>
            <w:r w:rsidR="00D1022B" w:rsidRPr="00D1022B">
              <w:rPr>
                <w:b/>
                <w:bCs/>
              </w:rPr>
              <w:t xml:space="preserve"> en</w:t>
            </w:r>
            <w:r w:rsidR="00D1022B">
              <w:rPr>
                <w:b/>
                <w:bCs/>
              </w:rPr>
              <w:t>tre 325 y 600</w:t>
            </w:r>
            <w:r w:rsidR="00D1022B" w:rsidRPr="00D1022B">
              <w:rPr>
                <w:b/>
                <w:bCs/>
              </w:rPr>
              <w:t>)</w:t>
            </w:r>
          </w:p>
        </w:tc>
      </w:tr>
      <w:tr w:rsidR="005F7654" w:rsidRPr="00F831B8" w14:paraId="17455F89" w14:textId="77777777" w:rsidTr="004A728F">
        <w:tc>
          <w:tcPr>
            <w:tcW w:w="3092" w:type="dxa"/>
          </w:tcPr>
          <w:p w14:paraId="7DDD4694" w14:textId="77777777" w:rsidR="005F7654" w:rsidRPr="00D37C0E" w:rsidRDefault="005F7654" w:rsidP="004A728F">
            <w:pPr>
              <w:pStyle w:val="Prrafodelista"/>
              <w:ind w:left="0"/>
              <w:rPr>
                <w:b/>
                <w:bCs/>
                <w:lang w:val="es-PE"/>
              </w:rPr>
            </w:pPr>
            <w:r w:rsidRPr="00A724DD">
              <w:rPr>
                <w:b/>
                <w:bCs/>
              </w:rPr>
              <w:t>${NOM_EMPRESA}</w:t>
            </w:r>
          </w:p>
        </w:tc>
        <w:tc>
          <w:tcPr>
            <w:tcW w:w="6946" w:type="dxa"/>
          </w:tcPr>
          <w:p w14:paraId="2CE98FFB" w14:textId="77777777" w:rsidR="005F7654" w:rsidRPr="00D37C0E" w:rsidRDefault="005F7654" w:rsidP="004A728F">
            <w:pPr>
              <w:pStyle w:val="Prrafodelista"/>
              <w:ind w:left="0"/>
              <w:rPr>
                <w:lang w:val="es-PE"/>
              </w:rPr>
            </w:pPr>
            <w:r>
              <w:t>EL MISMO DEL FACTURADOR</w:t>
            </w:r>
          </w:p>
        </w:tc>
      </w:tr>
      <w:tr w:rsidR="005F7654" w:rsidRPr="00F831B8" w14:paraId="62932154" w14:textId="77777777" w:rsidTr="004A728F">
        <w:tc>
          <w:tcPr>
            <w:tcW w:w="3092" w:type="dxa"/>
          </w:tcPr>
          <w:p w14:paraId="5B6ECBF5" w14:textId="77777777" w:rsidR="005F7654" w:rsidRPr="00A724DD" w:rsidRDefault="005F7654" w:rsidP="004A728F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${CODIGO_ENCRIPTADO_FACT}</w:t>
            </w:r>
          </w:p>
        </w:tc>
        <w:tc>
          <w:tcPr>
            <w:tcW w:w="6946" w:type="dxa"/>
          </w:tcPr>
          <w:p w14:paraId="449350E4" w14:textId="77777777" w:rsidR="005F7654" w:rsidRDefault="005F7654" w:rsidP="004A728F">
            <w:pPr>
              <w:pStyle w:val="Prrafodelista"/>
              <w:ind w:left="0"/>
            </w:pPr>
            <w:r>
              <w:t>EL MISMO DEL FACTURADOR</w:t>
            </w:r>
          </w:p>
        </w:tc>
      </w:tr>
      <w:tr w:rsidR="005F7654" w:rsidRPr="00163BB5" w14:paraId="65842D35" w14:textId="77777777" w:rsidTr="004A728F">
        <w:tc>
          <w:tcPr>
            <w:tcW w:w="3092" w:type="dxa"/>
          </w:tcPr>
          <w:p w14:paraId="41727FF0" w14:textId="77777777" w:rsidR="005F7654" w:rsidRPr="00A724DD" w:rsidRDefault="005F7654" w:rsidP="004A728F">
            <w:pPr>
              <w:pStyle w:val="Prrafodelista"/>
              <w:ind w:left="0"/>
              <w:rPr>
                <w:b/>
                <w:bCs/>
              </w:rPr>
            </w:pPr>
            <w:r w:rsidRPr="00BB7D58">
              <w:rPr>
                <w:b/>
                <w:bCs/>
                <w:lang w:val="es-PE"/>
              </w:rPr>
              <w:t>${ID_USUARIO}</w:t>
            </w:r>
          </w:p>
        </w:tc>
        <w:tc>
          <w:tcPr>
            <w:tcW w:w="6946" w:type="dxa"/>
          </w:tcPr>
          <w:p w14:paraId="0E84D70D" w14:textId="77777777" w:rsidR="005F7654" w:rsidRDefault="005F7654" w:rsidP="004A728F">
            <w:pPr>
              <w:pStyle w:val="Prrafodelista"/>
              <w:ind w:left="0"/>
              <w:rPr>
                <w:lang w:val="es-PE"/>
              </w:rPr>
            </w:pPr>
            <w:r w:rsidRPr="00D37C0E">
              <w:rPr>
                <w:lang w:val="es-PE"/>
              </w:rPr>
              <w:t xml:space="preserve">Obtener el último </w:t>
            </w:r>
            <w:proofErr w:type="spellStart"/>
            <w:r w:rsidRPr="00D37C0E">
              <w:rPr>
                <w:lang w:val="es-PE"/>
              </w:rPr>
              <w:t>codigo</w:t>
            </w:r>
            <w:proofErr w:type="spellEnd"/>
            <w:r w:rsidRPr="00D37C0E">
              <w:rPr>
                <w:lang w:val="es-PE"/>
              </w:rPr>
              <w:t xml:space="preserve"> de usuario del último usuario registrado</w:t>
            </w:r>
          </w:p>
          <w:p w14:paraId="60A2EDA8" w14:textId="49BCB95F" w:rsidR="005F7654" w:rsidRPr="00163BB5" w:rsidRDefault="005F7654" w:rsidP="00163BB5">
            <w:pPr>
              <w:rPr>
                <w:lang w:val="es-PE"/>
              </w:rPr>
            </w:pPr>
            <w:proofErr w:type="spellStart"/>
            <w:r w:rsidRPr="00163BB5">
              <w:rPr>
                <w:lang w:val="es-PE"/>
              </w:rPr>
              <w:t>select</w:t>
            </w:r>
            <w:proofErr w:type="spellEnd"/>
            <w:r w:rsidRPr="00163BB5">
              <w:rPr>
                <w:lang w:val="es-PE"/>
              </w:rPr>
              <w:t xml:space="preserve"> * </w:t>
            </w:r>
            <w:proofErr w:type="spellStart"/>
            <w:r w:rsidRPr="00163BB5">
              <w:rPr>
                <w:lang w:val="es-PE"/>
              </w:rPr>
              <w:t>from</w:t>
            </w:r>
            <w:proofErr w:type="spellEnd"/>
            <w:r w:rsidRPr="00163BB5">
              <w:rPr>
                <w:lang w:val="es-PE"/>
              </w:rPr>
              <w:t xml:space="preserve"> </w:t>
            </w:r>
            <w:proofErr w:type="spellStart"/>
            <w:r w:rsidRPr="00163BB5">
              <w:rPr>
                <w:lang w:val="es-PE"/>
              </w:rPr>
              <w:t>bd_fact_itc_portal.tbl_usuario</w:t>
            </w:r>
            <w:proofErr w:type="spellEnd"/>
            <w:r w:rsidRPr="00163BB5">
              <w:rPr>
                <w:lang w:val="es-PE"/>
              </w:rPr>
              <w:t>;</w:t>
            </w:r>
            <w:r w:rsidR="00163BB5" w:rsidRPr="00163BB5">
              <w:rPr>
                <w:lang w:val="es-PE"/>
              </w:rPr>
              <w:t xml:space="preserve"> </w:t>
            </w:r>
            <w:r w:rsidR="00163BB5" w:rsidRPr="00163BB5">
              <w:rPr>
                <w:b/>
                <w:bCs/>
                <w:lang w:val="es-PE"/>
              </w:rPr>
              <w:t xml:space="preserve">ANTES DEL CODIGO </w:t>
            </w:r>
            <w:r w:rsidR="00163BB5">
              <w:rPr>
                <w:b/>
                <w:bCs/>
                <w:lang w:val="es-PE"/>
              </w:rPr>
              <w:t>446</w:t>
            </w:r>
          </w:p>
        </w:tc>
      </w:tr>
    </w:tbl>
    <w:p w14:paraId="60BBCDF2" w14:textId="77777777" w:rsidR="005F7654" w:rsidRDefault="005F7654" w:rsidP="00BB7D58">
      <w:pPr>
        <w:ind w:left="1416" w:firstLine="708"/>
        <w:rPr>
          <w:lang w:val="es-PE"/>
        </w:rPr>
      </w:pPr>
    </w:p>
    <w:p w14:paraId="3769AF1F" w14:textId="77777777" w:rsidR="007B772B" w:rsidRDefault="007B772B" w:rsidP="00BB7D58">
      <w:pPr>
        <w:ind w:left="1416" w:firstLine="708"/>
        <w:rPr>
          <w:lang w:val="es-PE"/>
        </w:rPr>
      </w:pPr>
    </w:p>
    <w:p w14:paraId="6C6FFAB9" w14:textId="77777777" w:rsidR="007B772B" w:rsidRPr="00163BB5" w:rsidRDefault="007B772B" w:rsidP="00BB7D58">
      <w:pPr>
        <w:ind w:left="1416" w:firstLine="708"/>
        <w:rPr>
          <w:lang w:val="es-PE"/>
        </w:rPr>
      </w:pPr>
    </w:p>
    <w:p w14:paraId="6FE5F4B5" w14:textId="4FEFE591" w:rsidR="002841EC" w:rsidRDefault="002841EC" w:rsidP="002841EC">
      <w:pPr>
        <w:pStyle w:val="Ttulo1"/>
      </w:pPr>
      <w:bookmarkStart w:id="52" w:name="_Toc46106213"/>
      <w:r>
        <w:lastRenderedPageBreak/>
        <w:t>VARIABLES PLANTILLA PORTAL - INFOSIS</w:t>
      </w:r>
      <w:bookmarkEnd w:id="52"/>
    </w:p>
    <w:p w14:paraId="4EDA6FA8" w14:textId="6C68707A" w:rsidR="005F7654" w:rsidRDefault="005F7654" w:rsidP="005F7654">
      <w:pPr>
        <w:pStyle w:val="Ttulo1"/>
      </w:pPr>
      <w:bookmarkStart w:id="53" w:name="_Toc46106214"/>
      <w:r>
        <w:t>LLENANDO DATOS</w:t>
      </w:r>
      <w:bookmarkEnd w:id="53"/>
    </w:p>
    <w:p w14:paraId="7DAFFB84" w14:textId="754EA987" w:rsidR="00B259DC" w:rsidRPr="00B259DC" w:rsidRDefault="00B259DC" w:rsidP="00B259DC">
      <w:r>
        <w:t xml:space="preserve">NOTA: LO DE </w:t>
      </w:r>
      <w:r w:rsidRPr="00B259DC">
        <w:rPr>
          <w:shd w:val="clear" w:color="auto" w:fill="F2CDD1" w:themeFill="accent2" w:themeFillTint="33"/>
        </w:rPr>
        <w:t>ROJO</w:t>
      </w:r>
      <w:r w:rsidRPr="00B259DC">
        <w:t xml:space="preserve"> </w:t>
      </w:r>
      <w:r>
        <w:t>SE REPITE EN PORTAL</w:t>
      </w:r>
      <w:r w:rsidR="00577C39">
        <w:t xml:space="preserve"> (SOLO ES PORTAL)</w:t>
      </w:r>
    </w:p>
    <w:tbl>
      <w:tblPr>
        <w:tblStyle w:val="Tablaconcuadrcula"/>
        <w:tblW w:w="10053" w:type="dxa"/>
        <w:tblInd w:w="-5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108"/>
        <w:gridCol w:w="6945"/>
      </w:tblGrid>
      <w:tr w:rsidR="00577C39" w14:paraId="13FDD254" w14:textId="77777777" w:rsidTr="00D1022B">
        <w:tc>
          <w:tcPr>
            <w:tcW w:w="3107" w:type="dxa"/>
            <w:shd w:val="clear" w:color="auto" w:fill="E59CA4" w:themeFill="accent2" w:themeFillTint="66"/>
          </w:tcPr>
          <w:p w14:paraId="46F7D1B4" w14:textId="20A05E48" w:rsidR="00577C39" w:rsidRDefault="00577C39" w:rsidP="00577C39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  <w:lang w:val="es-PE"/>
              </w:rPr>
              <w:t>${NUM_COD_CLIENTE}</w:t>
            </w:r>
          </w:p>
        </w:tc>
        <w:tc>
          <w:tcPr>
            <w:tcW w:w="6946" w:type="dxa"/>
          </w:tcPr>
          <w:p w14:paraId="7F8E5FCA" w14:textId="557F9AF2" w:rsidR="00577C39" w:rsidRPr="003C6C8C" w:rsidRDefault="00DE5730" w:rsidP="00577C39">
            <w:pPr>
              <w:pStyle w:val="Prrafodelista"/>
              <w:ind w:left="0"/>
              <w:rPr>
                <w:lang w:val="en-US"/>
              </w:rPr>
            </w:pPr>
            <w:r>
              <w:t>291</w:t>
            </w:r>
          </w:p>
        </w:tc>
      </w:tr>
      <w:tr w:rsidR="00577C39" w14:paraId="75807AC7" w14:textId="77777777" w:rsidTr="00D1022B">
        <w:tc>
          <w:tcPr>
            <w:tcW w:w="3107" w:type="dxa"/>
            <w:shd w:val="clear" w:color="auto" w:fill="F2CDD1" w:themeFill="accent2" w:themeFillTint="33"/>
          </w:tcPr>
          <w:p w14:paraId="0B7AA36E" w14:textId="77777777" w:rsidR="00577C39" w:rsidRDefault="00577C39" w:rsidP="00577C39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</w:rPr>
              <w:t>${NUMERO_RUC}</w:t>
            </w:r>
          </w:p>
        </w:tc>
        <w:tc>
          <w:tcPr>
            <w:tcW w:w="6946" w:type="dxa"/>
          </w:tcPr>
          <w:p w14:paraId="7ADC6E4D" w14:textId="18967F51" w:rsidR="00577C39" w:rsidRPr="00DE5730" w:rsidRDefault="00F721C5" w:rsidP="00DE5730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PE" w:eastAsia="es-PE"/>
              </w:rPr>
            </w:pPr>
            <w:r w:rsidRPr="00DE5730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s-PE" w:eastAsia="es-PE"/>
              </w:rPr>
              <w:t>20608876783</w:t>
            </w:r>
          </w:p>
        </w:tc>
      </w:tr>
      <w:tr w:rsidR="00577C39" w:rsidRPr="00BE3A45" w14:paraId="47BC9FA4" w14:textId="77777777" w:rsidTr="00D1022B">
        <w:tc>
          <w:tcPr>
            <w:tcW w:w="3107" w:type="dxa"/>
            <w:shd w:val="clear" w:color="auto" w:fill="F2CDD1" w:themeFill="accent2" w:themeFillTint="33"/>
          </w:tcPr>
          <w:p w14:paraId="5CF31968" w14:textId="77777777" w:rsidR="00577C39" w:rsidRDefault="00577C39" w:rsidP="00577C39">
            <w:pPr>
              <w:pStyle w:val="Prrafodelista"/>
              <w:ind w:left="0"/>
              <w:rPr>
                <w:b/>
                <w:bCs/>
              </w:rPr>
            </w:pPr>
            <w:bookmarkStart w:id="54" w:name="_Hlk47425546"/>
            <w:r w:rsidRPr="00A724DD">
              <w:rPr>
                <w:b/>
                <w:bCs/>
              </w:rPr>
              <w:t>${RAZON_SOCIAL}</w:t>
            </w:r>
          </w:p>
        </w:tc>
        <w:tc>
          <w:tcPr>
            <w:tcW w:w="6946" w:type="dxa"/>
          </w:tcPr>
          <w:p w14:paraId="75228105" w14:textId="136B09D6" w:rsidR="00577C39" w:rsidRPr="00DE5730" w:rsidRDefault="00F721C5" w:rsidP="00DE5730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PE" w:eastAsia="es-PE"/>
              </w:rPr>
            </w:pPr>
            <w:r w:rsidRPr="00DE5730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s-PE" w:eastAsia="es-PE"/>
              </w:rPr>
              <w:t>MAESTROS ADUANEROS S.A.C.</w:t>
            </w:r>
          </w:p>
        </w:tc>
      </w:tr>
      <w:bookmarkEnd w:id="54"/>
      <w:tr w:rsidR="00577C39" w14:paraId="1547E66C" w14:textId="77777777" w:rsidTr="00D1022B">
        <w:tc>
          <w:tcPr>
            <w:tcW w:w="3107" w:type="dxa"/>
            <w:shd w:val="clear" w:color="auto" w:fill="F2CDD1" w:themeFill="accent2" w:themeFillTint="33"/>
          </w:tcPr>
          <w:p w14:paraId="393A83C3" w14:textId="715EE7EC" w:rsidR="00577C39" w:rsidRPr="00A724DD" w:rsidRDefault="00577C39" w:rsidP="00577C39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${DOMICILIO_FISCAL}</w:t>
            </w:r>
          </w:p>
        </w:tc>
        <w:tc>
          <w:tcPr>
            <w:tcW w:w="6946" w:type="dxa"/>
          </w:tcPr>
          <w:p w14:paraId="6B3AD86C" w14:textId="77777777" w:rsidR="00DE5730" w:rsidRDefault="00DE5730" w:rsidP="00DE5730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s-PE" w:eastAsia="es-PE"/>
              </w:rPr>
            </w:pPr>
            <w:r w:rsidRPr="00DE5730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s-PE" w:eastAsia="es-PE"/>
              </w:rPr>
              <w:t>AV. ROQUE SAENZ PEÑA NRO. 284 INT. 706 - PROV. CONST. DEL CALLAO </w:t>
            </w:r>
          </w:p>
          <w:p w14:paraId="14DD9FCB" w14:textId="46CE1650" w:rsidR="00577C39" w:rsidRPr="00DE5730" w:rsidRDefault="00DE5730" w:rsidP="00DE5730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PE" w:eastAsia="es-PE"/>
              </w:rPr>
            </w:pPr>
            <w:r w:rsidRPr="00DE5730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s-PE" w:eastAsia="es-PE"/>
              </w:rPr>
              <w:t>PROV.CONST.DEL CALLAO </w:t>
            </w:r>
            <w:proofErr w:type="spellStart"/>
            <w:r w:rsidRPr="00DE5730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s-PE" w:eastAsia="es-PE"/>
              </w:rPr>
              <w:t>CALLAO</w:t>
            </w:r>
            <w:proofErr w:type="spellEnd"/>
          </w:p>
        </w:tc>
      </w:tr>
      <w:tr w:rsidR="00577C39" w14:paraId="0EA2FF94" w14:textId="77777777" w:rsidTr="00D1022B">
        <w:tc>
          <w:tcPr>
            <w:tcW w:w="3107" w:type="dxa"/>
            <w:shd w:val="clear" w:color="auto" w:fill="F2CDD1" w:themeFill="accent2" w:themeFillTint="33"/>
          </w:tcPr>
          <w:p w14:paraId="2A45361D" w14:textId="77777777" w:rsidR="00577C39" w:rsidRDefault="00577C39" w:rsidP="00577C39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${UBIGEO}</w:t>
            </w:r>
          </w:p>
        </w:tc>
        <w:tc>
          <w:tcPr>
            <w:tcW w:w="6946" w:type="dxa"/>
          </w:tcPr>
          <w:p w14:paraId="3C39C0B7" w14:textId="1F25AA2D" w:rsidR="00577C39" w:rsidRPr="00DE5730" w:rsidRDefault="00DE5730" w:rsidP="00DE5730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PE" w:eastAsia="es-PE"/>
              </w:rPr>
            </w:pPr>
            <w:r w:rsidRPr="00DE5730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s-PE" w:eastAsia="es-PE"/>
              </w:rPr>
              <w:t>070101</w:t>
            </w:r>
          </w:p>
        </w:tc>
      </w:tr>
      <w:tr w:rsidR="00577C39" w14:paraId="610E38F3" w14:textId="77777777" w:rsidTr="00D1022B">
        <w:tc>
          <w:tcPr>
            <w:tcW w:w="3107" w:type="dxa"/>
            <w:shd w:val="clear" w:color="auto" w:fill="F2CDD1" w:themeFill="accent2" w:themeFillTint="33"/>
          </w:tcPr>
          <w:p w14:paraId="1E33951A" w14:textId="77777777" w:rsidR="00577C39" w:rsidRDefault="00577C39" w:rsidP="00577C39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${DEPARTAMENTO}</w:t>
            </w:r>
          </w:p>
        </w:tc>
        <w:tc>
          <w:tcPr>
            <w:tcW w:w="6946" w:type="dxa"/>
          </w:tcPr>
          <w:p w14:paraId="3BEBD319" w14:textId="0484965E" w:rsidR="00577C39" w:rsidRDefault="00F721C5" w:rsidP="00577C39">
            <w:pPr>
              <w:pStyle w:val="Prrafodelista"/>
              <w:ind w:left="0"/>
              <w:rPr>
                <w:b/>
                <w:bCs/>
              </w:rPr>
            </w:pPr>
            <w:r>
              <w:t>CALLAO</w:t>
            </w:r>
          </w:p>
        </w:tc>
      </w:tr>
      <w:tr w:rsidR="00577C39" w14:paraId="6A2FB85A" w14:textId="77777777" w:rsidTr="00D1022B">
        <w:tc>
          <w:tcPr>
            <w:tcW w:w="3107" w:type="dxa"/>
          </w:tcPr>
          <w:p w14:paraId="79ABBE6E" w14:textId="77777777" w:rsidR="00577C39" w:rsidRDefault="00577C39" w:rsidP="00577C39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${ID_DEPARTAMENTO}</w:t>
            </w:r>
          </w:p>
        </w:tc>
        <w:tc>
          <w:tcPr>
            <w:tcW w:w="6946" w:type="dxa"/>
          </w:tcPr>
          <w:p w14:paraId="4CB58157" w14:textId="44940CF4" w:rsidR="00577C39" w:rsidRDefault="00F721C5" w:rsidP="00577C39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07</w:t>
            </w:r>
          </w:p>
        </w:tc>
      </w:tr>
      <w:tr w:rsidR="00577C39" w14:paraId="493937ED" w14:textId="77777777" w:rsidTr="00D1022B">
        <w:tc>
          <w:tcPr>
            <w:tcW w:w="3107" w:type="dxa"/>
            <w:shd w:val="clear" w:color="auto" w:fill="F2CDD1" w:themeFill="accent2" w:themeFillTint="33"/>
          </w:tcPr>
          <w:p w14:paraId="43C0350E" w14:textId="77777777" w:rsidR="00577C39" w:rsidRDefault="00577C39" w:rsidP="00577C39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${PROVINCIA}</w:t>
            </w:r>
          </w:p>
        </w:tc>
        <w:tc>
          <w:tcPr>
            <w:tcW w:w="6946" w:type="dxa"/>
          </w:tcPr>
          <w:p w14:paraId="3FC02431" w14:textId="710DFCF7" w:rsidR="00577C39" w:rsidRDefault="00F721C5" w:rsidP="00577C39">
            <w:pPr>
              <w:pStyle w:val="Prrafodelista"/>
              <w:ind w:left="0"/>
              <w:rPr>
                <w:b/>
                <w:bCs/>
              </w:rPr>
            </w:pPr>
            <w:r>
              <w:t>CALLAO</w:t>
            </w:r>
          </w:p>
        </w:tc>
      </w:tr>
      <w:tr w:rsidR="00577C39" w14:paraId="3D5262B3" w14:textId="77777777" w:rsidTr="00D1022B">
        <w:tc>
          <w:tcPr>
            <w:tcW w:w="3107" w:type="dxa"/>
          </w:tcPr>
          <w:p w14:paraId="33236DEB" w14:textId="77777777" w:rsidR="00577C39" w:rsidRDefault="00577C39" w:rsidP="00577C39">
            <w:pPr>
              <w:pStyle w:val="Prrafodelista"/>
              <w:ind w:left="0"/>
              <w:rPr>
                <w:b/>
                <w:bCs/>
              </w:rPr>
            </w:pPr>
            <w:r w:rsidRPr="009B5100">
              <w:rPr>
                <w:b/>
                <w:bCs/>
                <w:lang w:val="en-US"/>
              </w:rPr>
              <w:t>${ID_PROVINCIA}</w:t>
            </w:r>
          </w:p>
        </w:tc>
        <w:tc>
          <w:tcPr>
            <w:tcW w:w="6946" w:type="dxa"/>
          </w:tcPr>
          <w:p w14:paraId="713C9CA5" w14:textId="746B3978" w:rsidR="00577C39" w:rsidRPr="005F7654" w:rsidRDefault="00F721C5" w:rsidP="00577C39">
            <w:pPr>
              <w:pStyle w:val="Prrafodelista"/>
              <w:ind w:left="0"/>
            </w:pPr>
            <w:r>
              <w:t>07</w:t>
            </w:r>
          </w:p>
        </w:tc>
      </w:tr>
      <w:tr w:rsidR="00577C39" w14:paraId="2BA522E3" w14:textId="77777777" w:rsidTr="00D1022B">
        <w:tc>
          <w:tcPr>
            <w:tcW w:w="3107" w:type="dxa"/>
            <w:shd w:val="clear" w:color="auto" w:fill="F2CDD1" w:themeFill="accent2" w:themeFillTint="33"/>
          </w:tcPr>
          <w:p w14:paraId="1CA13124" w14:textId="77777777" w:rsidR="00577C39" w:rsidRPr="00F831B8" w:rsidRDefault="00577C39" w:rsidP="00577C39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${DISTRITO}</w:t>
            </w:r>
          </w:p>
        </w:tc>
        <w:tc>
          <w:tcPr>
            <w:tcW w:w="6946" w:type="dxa"/>
          </w:tcPr>
          <w:p w14:paraId="6EE6E9D2" w14:textId="037E5974" w:rsidR="00577C39" w:rsidRDefault="00F721C5" w:rsidP="00577C39">
            <w:pPr>
              <w:pStyle w:val="Prrafodelista"/>
              <w:ind w:left="0"/>
              <w:rPr>
                <w:b/>
                <w:bCs/>
              </w:rPr>
            </w:pPr>
            <w:r>
              <w:t>CALLAO</w:t>
            </w:r>
          </w:p>
        </w:tc>
      </w:tr>
      <w:tr w:rsidR="00577C39" w14:paraId="420837B3" w14:textId="77777777" w:rsidTr="00D1022B">
        <w:tc>
          <w:tcPr>
            <w:tcW w:w="3107" w:type="dxa"/>
          </w:tcPr>
          <w:p w14:paraId="79383335" w14:textId="77777777" w:rsidR="00577C39" w:rsidRPr="00F831B8" w:rsidRDefault="00577C39" w:rsidP="00577C39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${ID_DISTRITO}</w:t>
            </w:r>
          </w:p>
        </w:tc>
        <w:tc>
          <w:tcPr>
            <w:tcW w:w="6946" w:type="dxa"/>
          </w:tcPr>
          <w:p w14:paraId="7C1162CC" w14:textId="3DA59135" w:rsidR="00577C39" w:rsidRPr="005F7654" w:rsidRDefault="00E37B47" w:rsidP="00577C39">
            <w:pPr>
              <w:pStyle w:val="Prrafodelista"/>
              <w:ind w:left="0"/>
            </w:pPr>
            <w:r>
              <w:t>01</w:t>
            </w:r>
          </w:p>
        </w:tc>
      </w:tr>
      <w:tr w:rsidR="00577C39" w14:paraId="4EAECC61" w14:textId="77777777" w:rsidTr="00D1022B">
        <w:tc>
          <w:tcPr>
            <w:tcW w:w="3107" w:type="dxa"/>
            <w:shd w:val="clear" w:color="auto" w:fill="F2CDD1" w:themeFill="accent2" w:themeFillTint="33"/>
          </w:tcPr>
          <w:p w14:paraId="71304C36" w14:textId="77777777" w:rsidR="00577C39" w:rsidRDefault="00577C39" w:rsidP="00577C39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${NOM_EMPRESA}</w:t>
            </w:r>
          </w:p>
        </w:tc>
        <w:tc>
          <w:tcPr>
            <w:tcW w:w="6946" w:type="dxa"/>
          </w:tcPr>
          <w:p w14:paraId="64E8B684" w14:textId="545C932A" w:rsidR="00577C39" w:rsidRPr="005F7654" w:rsidRDefault="00F721C5" w:rsidP="00577C39">
            <w:pPr>
              <w:pStyle w:val="Prrafodelista"/>
              <w:ind w:left="0"/>
            </w:pPr>
            <w:r>
              <w:rPr>
                <w:b/>
                <w:bCs/>
              </w:rPr>
              <w:t>MAESADUA</w:t>
            </w:r>
          </w:p>
        </w:tc>
      </w:tr>
      <w:tr w:rsidR="007D4BE2" w14:paraId="6644C8F4" w14:textId="77777777" w:rsidTr="00D1022B">
        <w:tc>
          <w:tcPr>
            <w:tcW w:w="3107" w:type="dxa"/>
            <w:shd w:val="clear" w:color="auto" w:fill="F2CDD1" w:themeFill="accent2" w:themeFillTint="33"/>
          </w:tcPr>
          <w:p w14:paraId="22E38AB1" w14:textId="77777777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${CODIGO_ENCRIPTADO_FACT}</w:t>
            </w:r>
          </w:p>
        </w:tc>
        <w:tc>
          <w:tcPr>
            <w:tcW w:w="6946" w:type="dxa"/>
          </w:tcPr>
          <w:p w14:paraId="04CDCD2C" w14:textId="641BC5BA" w:rsidR="007D4BE2" w:rsidRPr="00F831B8" w:rsidRDefault="00F721C5" w:rsidP="007D4BE2">
            <w:r w:rsidRPr="00681881">
              <w:t>0deA8eD+JDs2JwV6nZvdWlXFMvB1pnHT</w:t>
            </w:r>
          </w:p>
        </w:tc>
      </w:tr>
      <w:tr w:rsidR="007D4BE2" w14:paraId="30F9870C" w14:textId="77777777" w:rsidTr="00D1022B">
        <w:tc>
          <w:tcPr>
            <w:tcW w:w="3107" w:type="dxa"/>
            <w:shd w:val="clear" w:color="auto" w:fill="E59CA4" w:themeFill="accent2" w:themeFillTint="66"/>
          </w:tcPr>
          <w:p w14:paraId="77DE2CC7" w14:textId="77777777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${ID_USUARIO}</w:t>
            </w:r>
          </w:p>
        </w:tc>
        <w:tc>
          <w:tcPr>
            <w:tcW w:w="6946" w:type="dxa"/>
          </w:tcPr>
          <w:p w14:paraId="4A260E25" w14:textId="6362466D" w:rsidR="007D4BE2" w:rsidRPr="00F831B8" w:rsidRDefault="00F721C5" w:rsidP="007D4BE2">
            <w:r>
              <w:t>382</w:t>
            </w:r>
          </w:p>
        </w:tc>
      </w:tr>
      <w:tr w:rsidR="007D4BE2" w14:paraId="358213FE" w14:textId="77777777" w:rsidTr="00D1022B">
        <w:tc>
          <w:tcPr>
            <w:tcW w:w="3107" w:type="dxa"/>
          </w:tcPr>
          <w:p w14:paraId="6FBE9685" w14:textId="77777777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${ID_USUARIO+1}</w:t>
            </w:r>
          </w:p>
        </w:tc>
        <w:tc>
          <w:tcPr>
            <w:tcW w:w="6946" w:type="dxa"/>
          </w:tcPr>
          <w:p w14:paraId="7DA1713C" w14:textId="130A8642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7D4BE2" w14:paraId="209D8E2F" w14:textId="77777777" w:rsidTr="00D1022B">
        <w:tc>
          <w:tcPr>
            <w:tcW w:w="3107" w:type="dxa"/>
          </w:tcPr>
          <w:p w14:paraId="5A45C13A" w14:textId="087EB6CA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${COD_LOCAL}</w:t>
            </w:r>
            <w:r>
              <w:rPr>
                <w:b/>
                <w:bCs/>
              </w:rPr>
              <w:t xml:space="preserve"> (solo para el facturador)</w:t>
            </w:r>
          </w:p>
        </w:tc>
        <w:tc>
          <w:tcPr>
            <w:tcW w:w="6946" w:type="dxa"/>
          </w:tcPr>
          <w:p w14:paraId="055B74D4" w14:textId="712B9BE4" w:rsidR="007D4BE2" w:rsidRPr="00F831B8" w:rsidRDefault="007D4BE2" w:rsidP="007D4BE2">
            <w:pPr>
              <w:pStyle w:val="Prrafodelista"/>
              <w:ind w:left="0"/>
            </w:pPr>
          </w:p>
        </w:tc>
      </w:tr>
      <w:tr w:rsidR="007D4BE2" w14:paraId="096DE356" w14:textId="77777777" w:rsidTr="00D1022B">
        <w:tc>
          <w:tcPr>
            <w:tcW w:w="3107" w:type="dxa"/>
          </w:tcPr>
          <w:p w14:paraId="57645825" w14:textId="77777777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6" w:type="dxa"/>
          </w:tcPr>
          <w:p w14:paraId="3F9670B0" w14:textId="2E1C26C1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7D4BE2" w14:paraId="4B58530C" w14:textId="77777777" w:rsidTr="00D1022B">
        <w:tc>
          <w:tcPr>
            <w:tcW w:w="3107" w:type="dxa"/>
            <w:shd w:val="clear" w:color="auto" w:fill="E59CA4" w:themeFill="accent2" w:themeFillTint="66"/>
          </w:tcPr>
          <w:p w14:paraId="57B71416" w14:textId="17B9913A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  <w:r w:rsidRPr="00577C39">
              <w:rPr>
                <w:b/>
                <w:bCs/>
              </w:rPr>
              <w:t>${EMAIL_CONTRIBUYENTE}</w:t>
            </w:r>
          </w:p>
        </w:tc>
        <w:tc>
          <w:tcPr>
            <w:tcW w:w="6946" w:type="dxa"/>
          </w:tcPr>
          <w:p w14:paraId="258A7286" w14:textId="1D27E21C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7D4BE2" w14:paraId="14EAFF66" w14:textId="77777777" w:rsidTr="00D1022B">
        <w:tc>
          <w:tcPr>
            <w:tcW w:w="3107" w:type="dxa"/>
          </w:tcPr>
          <w:p w14:paraId="1676E16F" w14:textId="77777777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6" w:type="dxa"/>
          </w:tcPr>
          <w:p w14:paraId="69B30C47" w14:textId="77777777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7D4BE2" w14:paraId="2F8DF1F6" w14:textId="77777777" w:rsidTr="00D1022B">
        <w:tc>
          <w:tcPr>
            <w:tcW w:w="3107" w:type="dxa"/>
          </w:tcPr>
          <w:p w14:paraId="1654AC59" w14:textId="77777777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6" w:type="dxa"/>
          </w:tcPr>
          <w:p w14:paraId="49647FF7" w14:textId="77777777" w:rsidR="007D4BE2" w:rsidRDefault="007D4BE2" w:rsidP="007D4BE2">
            <w:pPr>
              <w:pStyle w:val="Prrafodelista"/>
              <w:ind w:left="0"/>
              <w:rPr>
                <w:b/>
                <w:bCs/>
              </w:rPr>
            </w:pPr>
          </w:p>
        </w:tc>
      </w:tr>
    </w:tbl>
    <w:p w14:paraId="479980C2" w14:textId="66ED680B" w:rsidR="005F7654" w:rsidRDefault="005F7654" w:rsidP="002841EC">
      <w:pPr>
        <w:pStyle w:val="Prrafodelista"/>
        <w:ind w:left="0"/>
      </w:pPr>
    </w:p>
    <w:tbl>
      <w:tblPr>
        <w:tblStyle w:val="Tablaconcuadrcula"/>
        <w:tblW w:w="10038" w:type="dxa"/>
        <w:tblInd w:w="-54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08"/>
        <w:gridCol w:w="6930"/>
      </w:tblGrid>
      <w:tr w:rsidR="005F7654" w:rsidRPr="00F831B8" w14:paraId="2DD18813" w14:textId="77777777" w:rsidTr="00B259DC">
        <w:tc>
          <w:tcPr>
            <w:tcW w:w="3108" w:type="dxa"/>
          </w:tcPr>
          <w:p w14:paraId="1A735A79" w14:textId="77777777" w:rsidR="005F7654" w:rsidRDefault="005F7654" w:rsidP="004A728F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  <w:lang w:val="es-PE"/>
              </w:rPr>
              <w:t>${NUM_COD_CLIENTE}</w:t>
            </w:r>
          </w:p>
        </w:tc>
        <w:tc>
          <w:tcPr>
            <w:tcW w:w="6930" w:type="dxa"/>
          </w:tcPr>
          <w:p w14:paraId="1C8823C9" w14:textId="653C91F3" w:rsidR="005F7654" w:rsidRPr="00F831B8" w:rsidRDefault="00646B25" w:rsidP="004A728F">
            <w:pPr>
              <w:rPr>
                <w:lang w:val="en-US"/>
              </w:rPr>
            </w:pPr>
            <w:r>
              <w:rPr>
                <w:lang w:val="en-US"/>
              </w:rPr>
              <w:t>406</w:t>
            </w:r>
          </w:p>
        </w:tc>
      </w:tr>
      <w:tr w:rsidR="005F7654" w:rsidRPr="005F7654" w14:paraId="707E156A" w14:textId="77777777" w:rsidTr="00B259DC">
        <w:tc>
          <w:tcPr>
            <w:tcW w:w="3108" w:type="dxa"/>
          </w:tcPr>
          <w:p w14:paraId="49E4D06F" w14:textId="77777777" w:rsidR="005F7654" w:rsidRPr="00A724DD" w:rsidRDefault="005F7654" w:rsidP="004A728F">
            <w:pPr>
              <w:pStyle w:val="Prrafodelista"/>
              <w:ind w:left="0"/>
              <w:rPr>
                <w:b/>
                <w:bCs/>
              </w:rPr>
            </w:pPr>
            <w:r w:rsidRPr="00BB7D58">
              <w:rPr>
                <w:b/>
                <w:bCs/>
                <w:lang w:val="es-PE"/>
              </w:rPr>
              <w:t>${ID_USUARIO}</w:t>
            </w:r>
          </w:p>
        </w:tc>
        <w:tc>
          <w:tcPr>
            <w:tcW w:w="6930" w:type="dxa"/>
          </w:tcPr>
          <w:p w14:paraId="17494238" w14:textId="5C474E0C" w:rsidR="005F7654" w:rsidRPr="005F7654" w:rsidRDefault="00646B25" w:rsidP="00163BB5">
            <w:pPr>
              <w:rPr>
                <w:lang w:val="en-US"/>
              </w:rPr>
            </w:pPr>
            <w:r>
              <w:rPr>
                <w:lang w:val="en-US"/>
              </w:rPr>
              <w:t>528</w:t>
            </w:r>
          </w:p>
        </w:tc>
      </w:tr>
      <w:tr w:rsidR="00646B25" w:rsidRPr="005F7654" w14:paraId="63729242" w14:textId="77777777" w:rsidTr="00B259DC">
        <w:tc>
          <w:tcPr>
            <w:tcW w:w="3108" w:type="dxa"/>
          </w:tcPr>
          <w:p w14:paraId="72A8FC7A" w14:textId="77777777" w:rsidR="00646B25" w:rsidRPr="00BB7D58" w:rsidRDefault="00646B25" w:rsidP="004A728F">
            <w:pPr>
              <w:pStyle w:val="Prrafodelista"/>
              <w:ind w:left="0"/>
              <w:rPr>
                <w:b/>
                <w:bCs/>
                <w:lang w:val="es-PE"/>
              </w:rPr>
            </w:pPr>
          </w:p>
        </w:tc>
        <w:tc>
          <w:tcPr>
            <w:tcW w:w="6930" w:type="dxa"/>
          </w:tcPr>
          <w:p w14:paraId="57EABD72" w14:textId="77777777" w:rsidR="00646B25" w:rsidRDefault="00646B25" w:rsidP="00163BB5">
            <w:pPr>
              <w:rPr>
                <w:lang w:val="en-US"/>
              </w:rPr>
            </w:pPr>
          </w:p>
        </w:tc>
      </w:tr>
    </w:tbl>
    <w:p w14:paraId="3CBD5878" w14:textId="235DC05E" w:rsidR="005F7654" w:rsidRDefault="005F7654" w:rsidP="002841EC">
      <w:pPr>
        <w:pStyle w:val="Prrafodelista"/>
        <w:ind w:left="0"/>
        <w:rPr>
          <w:lang w:val="en-US"/>
        </w:rPr>
      </w:pPr>
    </w:p>
    <w:p w14:paraId="5EA9A20D" w14:textId="2CBAA6A3" w:rsidR="00577C39" w:rsidRDefault="00577C39" w:rsidP="002841EC">
      <w:pPr>
        <w:pStyle w:val="Prrafodelista"/>
        <w:ind w:left="0"/>
        <w:rPr>
          <w:lang w:val="en-US"/>
        </w:rPr>
      </w:pPr>
    </w:p>
    <w:p w14:paraId="0F9793DC" w14:textId="45100DD4" w:rsidR="00577C39" w:rsidRDefault="00577C39" w:rsidP="002841EC">
      <w:pPr>
        <w:pStyle w:val="Prrafodelista"/>
        <w:ind w:left="0"/>
        <w:rPr>
          <w:lang w:val="en-US"/>
        </w:rPr>
      </w:pPr>
    </w:p>
    <w:p w14:paraId="13EF4C9E" w14:textId="5E5B11A1" w:rsidR="00577C39" w:rsidRDefault="00577C39" w:rsidP="002841EC">
      <w:pPr>
        <w:pStyle w:val="Prrafodelista"/>
        <w:ind w:left="0"/>
        <w:rPr>
          <w:lang w:val="en-US"/>
        </w:rPr>
      </w:pPr>
    </w:p>
    <w:p w14:paraId="66C02B39" w14:textId="75470C76" w:rsidR="00577C39" w:rsidRDefault="00577C39" w:rsidP="002841EC">
      <w:pPr>
        <w:pStyle w:val="Prrafodelista"/>
        <w:ind w:left="0"/>
        <w:rPr>
          <w:lang w:val="en-US"/>
        </w:rPr>
      </w:pPr>
    </w:p>
    <w:p w14:paraId="41B5F424" w14:textId="7C63EADB" w:rsidR="00577C39" w:rsidRDefault="00577C39" w:rsidP="002841EC">
      <w:pPr>
        <w:pStyle w:val="Prrafodelista"/>
        <w:ind w:left="0"/>
        <w:rPr>
          <w:lang w:val="en-US"/>
        </w:rPr>
      </w:pPr>
    </w:p>
    <w:p w14:paraId="2035D556" w14:textId="4C460ECC" w:rsidR="00577C39" w:rsidRDefault="00577C39" w:rsidP="002841EC">
      <w:pPr>
        <w:pStyle w:val="Prrafodelista"/>
        <w:ind w:left="0"/>
        <w:rPr>
          <w:lang w:val="en-US"/>
        </w:rPr>
      </w:pPr>
    </w:p>
    <w:p w14:paraId="36B277AF" w14:textId="77A64AAA" w:rsidR="00577C39" w:rsidRDefault="00577C39" w:rsidP="002841EC">
      <w:pPr>
        <w:pStyle w:val="Prrafodelista"/>
        <w:ind w:left="0"/>
        <w:rPr>
          <w:lang w:val="en-US"/>
        </w:rPr>
      </w:pPr>
    </w:p>
    <w:p w14:paraId="418B50A5" w14:textId="18A1B192" w:rsidR="00577C39" w:rsidRDefault="00577C39" w:rsidP="002841EC">
      <w:pPr>
        <w:pStyle w:val="Prrafodelista"/>
        <w:ind w:left="0"/>
        <w:rPr>
          <w:lang w:val="en-US"/>
        </w:rPr>
      </w:pPr>
    </w:p>
    <w:p w14:paraId="0E25E989" w14:textId="5F7CE8C9" w:rsidR="00577C39" w:rsidRDefault="00577C39" w:rsidP="002841EC">
      <w:pPr>
        <w:pStyle w:val="Prrafodelista"/>
        <w:ind w:left="0"/>
        <w:rPr>
          <w:lang w:val="en-US"/>
        </w:rPr>
      </w:pPr>
    </w:p>
    <w:p w14:paraId="55FB53D0" w14:textId="25CB48E0" w:rsidR="00577C39" w:rsidRDefault="00577C39" w:rsidP="002841EC">
      <w:pPr>
        <w:pStyle w:val="Prrafodelista"/>
        <w:ind w:left="0"/>
        <w:rPr>
          <w:lang w:val="en-US"/>
        </w:rPr>
      </w:pPr>
    </w:p>
    <w:p w14:paraId="02B78BF3" w14:textId="5680A332" w:rsidR="00577C39" w:rsidRDefault="00577C39" w:rsidP="002841EC">
      <w:pPr>
        <w:pStyle w:val="Prrafodelista"/>
        <w:ind w:left="0"/>
        <w:rPr>
          <w:lang w:val="en-US"/>
        </w:rPr>
      </w:pPr>
    </w:p>
    <w:p w14:paraId="20019EAB" w14:textId="0BBA3672" w:rsidR="00577C39" w:rsidRDefault="00577C39" w:rsidP="002841EC">
      <w:pPr>
        <w:pStyle w:val="Prrafodelista"/>
        <w:ind w:left="0"/>
        <w:rPr>
          <w:lang w:val="en-US"/>
        </w:rPr>
      </w:pPr>
    </w:p>
    <w:p w14:paraId="14784290" w14:textId="649E3E0A" w:rsidR="00577C39" w:rsidRDefault="00577C39" w:rsidP="00577C39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2A9DA7F2" w14:textId="77777777" w:rsidR="00577C39" w:rsidRDefault="00577C39" w:rsidP="00577C39">
      <w:pPr>
        <w:pStyle w:val="Ttulo1"/>
      </w:pPr>
      <w:r>
        <w:lastRenderedPageBreak/>
        <w:t>VARIABLES PLANTILLA FACTURADOR</w:t>
      </w:r>
    </w:p>
    <w:tbl>
      <w:tblPr>
        <w:tblStyle w:val="Tablaconcuadrcula"/>
        <w:tblW w:w="10053" w:type="dxa"/>
        <w:tblInd w:w="-5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108"/>
        <w:gridCol w:w="9688"/>
      </w:tblGrid>
      <w:tr w:rsidR="00577C39" w14:paraId="30A2ED1F" w14:textId="77777777" w:rsidTr="00FB01F1">
        <w:tc>
          <w:tcPr>
            <w:tcW w:w="3108" w:type="dxa"/>
          </w:tcPr>
          <w:p w14:paraId="7D40AA67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${COD_EMISOR}</w:t>
            </w:r>
          </w:p>
        </w:tc>
        <w:tc>
          <w:tcPr>
            <w:tcW w:w="6945" w:type="dxa"/>
          </w:tcPr>
          <w:p w14:paraId="198223C5" w14:textId="286C583F" w:rsidR="00577C39" w:rsidRPr="00941BE2" w:rsidRDefault="00DE5730" w:rsidP="00FB01F1">
            <w:pPr>
              <w:pStyle w:val="Prrafodelista"/>
              <w:ind w:left="0"/>
            </w:pPr>
            <w:r>
              <w:t>291</w:t>
            </w:r>
          </w:p>
        </w:tc>
      </w:tr>
      <w:tr w:rsidR="00577C39" w14:paraId="71554C0E" w14:textId="77777777" w:rsidTr="00325257">
        <w:trPr>
          <w:trHeight w:val="316"/>
        </w:trPr>
        <w:tc>
          <w:tcPr>
            <w:tcW w:w="3108" w:type="dxa"/>
          </w:tcPr>
          <w:p w14:paraId="756F8CB5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</w:rPr>
              <w:t>${NUMERO_RUC}</w:t>
            </w:r>
          </w:p>
        </w:tc>
        <w:tc>
          <w:tcPr>
            <w:tcW w:w="6945" w:type="dxa"/>
          </w:tcPr>
          <w:p w14:paraId="537602C6" w14:textId="24CDE962" w:rsidR="00577C39" w:rsidRPr="00E100AE" w:rsidRDefault="00DE5730" w:rsidP="00E100AE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PE" w:eastAsia="es-PE"/>
              </w:rPr>
            </w:pPr>
            <w:r w:rsidRPr="00DE5730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s-PE" w:eastAsia="es-PE"/>
              </w:rPr>
              <w:t>20608876783</w:t>
            </w:r>
          </w:p>
        </w:tc>
      </w:tr>
      <w:tr w:rsidR="00577C39" w14:paraId="624F4DB2" w14:textId="77777777" w:rsidTr="00FB01F1">
        <w:tc>
          <w:tcPr>
            <w:tcW w:w="3108" w:type="dxa"/>
          </w:tcPr>
          <w:p w14:paraId="7053A507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${RAZON_SOCIAL}</w:t>
            </w:r>
          </w:p>
        </w:tc>
        <w:tc>
          <w:tcPr>
            <w:tcW w:w="6945" w:type="dxa"/>
          </w:tcPr>
          <w:p w14:paraId="0EF18385" w14:textId="56C3A2CF" w:rsidR="00577C39" w:rsidRPr="00E100AE" w:rsidRDefault="00DE5730" w:rsidP="00E100AE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PE" w:eastAsia="es-PE"/>
              </w:rPr>
            </w:pPr>
            <w:r w:rsidRPr="00DE5730"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s-PE" w:eastAsia="es-PE"/>
              </w:rPr>
              <w:t>MAESTROS ADUANEROS S.A.C.</w:t>
            </w:r>
          </w:p>
        </w:tc>
      </w:tr>
      <w:tr w:rsidR="00577C39" w14:paraId="03061162" w14:textId="77777777" w:rsidTr="00FB01F1">
        <w:tc>
          <w:tcPr>
            <w:tcW w:w="3108" w:type="dxa"/>
          </w:tcPr>
          <w:p w14:paraId="17649157" w14:textId="77777777" w:rsidR="00577C39" w:rsidRPr="00A724DD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${DOMICILIO_FISCAL}</w:t>
            </w:r>
          </w:p>
        </w:tc>
        <w:tc>
          <w:tcPr>
            <w:tcW w:w="6945" w:type="dxa"/>
          </w:tcPr>
          <w:tbl>
            <w:tblPr>
              <w:tblW w:w="5000" w:type="pct"/>
              <w:tblCellSpacing w:w="22" w:type="dxa"/>
              <w:tblBorders>
                <w:top w:val="single" w:sz="6" w:space="0" w:color="4682B4"/>
                <w:left w:val="single" w:sz="6" w:space="0" w:color="4682B4"/>
                <w:bottom w:val="single" w:sz="6" w:space="0" w:color="4682B4"/>
                <w:right w:val="single" w:sz="6" w:space="0" w:color="4682B4"/>
              </w:tblBorders>
              <w:tblCellMar>
                <w:top w:w="30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  <w:gridCol w:w="911"/>
              <w:gridCol w:w="3104"/>
            </w:tblGrid>
            <w:tr w:rsidR="006B3A8B" w:rsidRPr="006B3A8B" w14:paraId="01E5E00A" w14:textId="77777777" w:rsidTr="006B3A8B">
              <w:trPr>
                <w:tblCellSpacing w:w="22" w:type="dxa"/>
              </w:trPr>
              <w:tc>
                <w:tcPr>
                  <w:tcW w:w="0" w:type="auto"/>
                  <w:gridSpan w:val="3"/>
                  <w:shd w:val="clear" w:color="auto" w:fill="FFFFFF"/>
                  <w:vAlign w:val="center"/>
                  <w:hideMark/>
                </w:tcPr>
                <w:tbl>
                  <w:tblPr>
                    <w:tblW w:w="5000" w:type="pct"/>
                    <w:tblCellSpacing w:w="22" w:type="dxa"/>
                    <w:tblBorders>
                      <w:top w:val="single" w:sz="6" w:space="0" w:color="4682B4"/>
                      <w:left w:val="single" w:sz="6" w:space="0" w:color="4682B4"/>
                      <w:bottom w:val="single" w:sz="6" w:space="0" w:color="4682B4"/>
                      <w:right w:val="single" w:sz="6" w:space="0" w:color="4682B4"/>
                    </w:tblBorders>
                    <w:tblCellMar>
                      <w:top w:w="30" w:type="dxa"/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76"/>
                    <w:gridCol w:w="901"/>
                    <w:gridCol w:w="3071"/>
                  </w:tblGrid>
                  <w:tr w:rsidR="00B70AF8" w:rsidRPr="00B70AF8" w14:paraId="3393DD47" w14:textId="77777777" w:rsidTr="00B70AF8">
                    <w:trPr>
                      <w:tblCellSpacing w:w="22" w:type="dxa"/>
                    </w:trPr>
                    <w:tc>
                      <w:tcPr>
                        <w:tcW w:w="0" w:type="auto"/>
                        <w:gridSpan w:val="3"/>
                        <w:shd w:val="clear" w:color="auto" w:fill="FFFFFF"/>
                        <w:vAlign w:val="center"/>
                        <w:hideMark/>
                      </w:tcPr>
                      <w:p w14:paraId="084754FB" w14:textId="600515A6" w:rsidR="00B70AF8" w:rsidRPr="00E100AE" w:rsidRDefault="00DE5730" w:rsidP="00E100AE">
                        <w:pPr>
                          <w:shd w:val="clear" w:color="auto" w:fill="FFFFFE"/>
                          <w:spacing w:after="0" w:line="270" w:lineRule="atLeast"/>
                          <w:rPr>
                            <w:rFonts w:ascii="Consolas" w:eastAsia="Times New Roman" w:hAnsi="Consolas" w:cs="Times New Roman"/>
                            <w:color w:val="000000"/>
                            <w:sz w:val="18"/>
                            <w:szCs w:val="18"/>
                            <w:lang w:val="es-PE" w:eastAsia="es-PE"/>
                          </w:rPr>
                        </w:pPr>
                        <w:r w:rsidRPr="00DE5730">
                          <w:rPr>
                            <w:rFonts w:ascii="Consolas" w:eastAsia="Times New Roman" w:hAnsi="Consolas" w:cs="Times New Roman"/>
                            <w:color w:val="0451A5"/>
                            <w:sz w:val="18"/>
                            <w:szCs w:val="18"/>
                            <w:lang w:val="es-PE" w:eastAsia="es-PE"/>
                          </w:rPr>
                          <w:t>AV. ROQUE SAENZ PEÑA NRO. 284 INT. 706 - PROV. CONST. DEL CALLAO PROV.CONST.DEL CALLAO </w:t>
                        </w:r>
                        <w:proofErr w:type="spellStart"/>
                        <w:r w:rsidRPr="00DE5730">
                          <w:rPr>
                            <w:rFonts w:ascii="Consolas" w:eastAsia="Times New Roman" w:hAnsi="Consolas" w:cs="Times New Roman"/>
                            <w:color w:val="0451A5"/>
                            <w:sz w:val="18"/>
                            <w:szCs w:val="18"/>
                            <w:lang w:val="es-PE" w:eastAsia="es-PE"/>
                          </w:rPr>
                          <w:t>CALLAO</w:t>
                        </w:r>
                        <w:proofErr w:type="spellEnd"/>
                      </w:p>
                    </w:tc>
                  </w:tr>
                  <w:tr w:rsidR="00B70AF8" w:rsidRPr="00B70AF8" w14:paraId="7275AB2D" w14:textId="77777777" w:rsidTr="00B70AF8">
                    <w:trPr>
                      <w:tblCellSpacing w:w="22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A9CBA32" w14:textId="77777777" w:rsidR="00B70AF8" w:rsidRPr="00B70AF8" w:rsidRDefault="00B70AF8" w:rsidP="00B70AF8">
                        <w:pPr>
                          <w:spacing w:after="0" w:line="240" w:lineRule="auto"/>
                          <w:rPr>
                            <w:rFonts w:ascii="Verdana" w:eastAsia="Times New Roman" w:hAnsi="Verdana" w:cs="Times New Roman"/>
                            <w:sz w:val="15"/>
                            <w:szCs w:val="15"/>
                            <w:lang w:val="es-PE" w:eastAsia="es-PE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799FDBFD" w14:textId="77777777" w:rsidR="00B70AF8" w:rsidRPr="00B70AF8" w:rsidRDefault="00B70AF8" w:rsidP="00B70AF8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val="es-PE" w:eastAsia="es-PE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04C77239" w14:textId="77777777" w:rsidR="00B70AF8" w:rsidRPr="00B70AF8" w:rsidRDefault="00B70AF8" w:rsidP="00B70AF8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val="es-PE" w:eastAsia="es-PE"/>
                          </w:rPr>
                        </w:pPr>
                      </w:p>
                    </w:tc>
                  </w:tr>
                </w:tbl>
                <w:p w14:paraId="04DF344B" w14:textId="2719C737" w:rsidR="006B3A8B" w:rsidRPr="006B3A8B" w:rsidRDefault="006B3A8B" w:rsidP="006B3A8B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5"/>
                      <w:szCs w:val="15"/>
                      <w:lang w:val="es-PE" w:eastAsia="es-PE"/>
                    </w:rPr>
                  </w:pPr>
                </w:p>
              </w:tc>
            </w:tr>
            <w:tr w:rsidR="006B3A8B" w:rsidRPr="006B3A8B" w14:paraId="5D81C99E" w14:textId="77777777" w:rsidTr="006B3A8B">
              <w:trPr>
                <w:tblCellSpacing w:w="22" w:type="dxa"/>
              </w:trPr>
              <w:tc>
                <w:tcPr>
                  <w:tcW w:w="0" w:type="auto"/>
                  <w:vAlign w:val="center"/>
                  <w:hideMark/>
                </w:tcPr>
                <w:p w14:paraId="6AD09B59" w14:textId="77777777" w:rsidR="006B3A8B" w:rsidRPr="006B3A8B" w:rsidRDefault="006B3A8B" w:rsidP="006B3A8B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sz w:val="15"/>
                      <w:szCs w:val="15"/>
                      <w:lang w:val="es-PE" w:eastAsia="es-P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FE49C9E" w14:textId="77777777" w:rsidR="006B3A8B" w:rsidRPr="006B3A8B" w:rsidRDefault="006B3A8B" w:rsidP="006B3A8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s-PE" w:eastAsia="es-P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5950E8" w14:textId="77777777" w:rsidR="006B3A8B" w:rsidRPr="006B3A8B" w:rsidRDefault="006B3A8B" w:rsidP="006B3A8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s-PE" w:eastAsia="es-PE"/>
                    </w:rPr>
                  </w:pPr>
                </w:p>
              </w:tc>
            </w:tr>
          </w:tbl>
          <w:p w14:paraId="11945824" w14:textId="5CA1D0EF" w:rsidR="00577C39" w:rsidRPr="001E46BA" w:rsidRDefault="00577C39" w:rsidP="001E46BA">
            <w:pPr>
              <w:rPr>
                <w:rFonts w:ascii="Verdana" w:hAnsi="Verdana"/>
                <w:sz w:val="15"/>
                <w:szCs w:val="15"/>
              </w:rPr>
            </w:pPr>
          </w:p>
        </w:tc>
      </w:tr>
      <w:tr w:rsidR="00906932" w14:paraId="4CF768B9" w14:textId="77777777" w:rsidTr="00FB01F1">
        <w:tc>
          <w:tcPr>
            <w:tcW w:w="3108" w:type="dxa"/>
          </w:tcPr>
          <w:p w14:paraId="65844FFA" w14:textId="2E9DB667" w:rsidR="00906932" w:rsidRPr="00A724DD" w:rsidRDefault="00906932" w:rsidP="00FB01F1">
            <w:pPr>
              <w:pStyle w:val="Prrafodelista"/>
              <w:ind w:left="0"/>
              <w:rPr>
                <w:b/>
                <w:bCs/>
              </w:rPr>
            </w:pPr>
            <w:r w:rsidRPr="00906932">
              <w:rPr>
                <w:b/>
                <w:bCs/>
              </w:rPr>
              <w:t>${URBANIZACION}</w:t>
            </w:r>
          </w:p>
        </w:tc>
        <w:tc>
          <w:tcPr>
            <w:tcW w:w="6945" w:type="dxa"/>
          </w:tcPr>
          <w:p w14:paraId="1FFD2168" w14:textId="541C009C" w:rsidR="00906932" w:rsidRDefault="00B70AF8" w:rsidP="00FB01F1">
            <w:pPr>
              <w:pStyle w:val="Prrafodelista"/>
              <w:ind w:left="0"/>
              <w:rPr>
                <w:rFonts w:ascii="Trebuchet MS" w:hAnsi="Trebuchet MS" w:cs="Calibri"/>
                <w:b/>
                <w:bCs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w:pPr>
            <w:r>
              <w:rPr>
                <w:rFonts w:ascii="Trebuchet MS" w:hAnsi="Trebuchet MS" w:cs="Calibri"/>
                <w:b/>
                <w:bCs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-</w:t>
            </w:r>
          </w:p>
        </w:tc>
      </w:tr>
      <w:tr w:rsidR="00577C39" w14:paraId="138C079C" w14:textId="77777777" w:rsidTr="00FB01F1">
        <w:tc>
          <w:tcPr>
            <w:tcW w:w="3108" w:type="dxa"/>
          </w:tcPr>
          <w:p w14:paraId="1AD587D6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${UBIGEO}</w:t>
            </w:r>
          </w:p>
        </w:tc>
        <w:tc>
          <w:tcPr>
            <w:tcW w:w="6945" w:type="dxa"/>
          </w:tcPr>
          <w:p w14:paraId="0CC8EF2B" w14:textId="31D1EB37" w:rsidR="00577C39" w:rsidRPr="00DA765F" w:rsidRDefault="00681881" w:rsidP="00DA765F">
            <w:pPr>
              <w:shd w:val="clear" w:color="auto" w:fill="FFFFFE"/>
              <w:spacing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PE" w:eastAsia="es-PE"/>
              </w:rPr>
            </w:pPr>
            <w:r>
              <w:rPr>
                <w:rFonts w:ascii="Consolas" w:eastAsia="Times New Roman" w:hAnsi="Consolas" w:cs="Times New Roman"/>
                <w:color w:val="0451A5"/>
                <w:sz w:val="18"/>
                <w:szCs w:val="18"/>
                <w:lang w:val="es-PE" w:eastAsia="es-PE"/>
              </w:rPr>
              <w:t>70101</w:t>
            </w:r>
          </w:p>
        </w:tc>
      </w:tr>
      <w:tr w:rsidR="00577C39" w14:paraId="650C760F" w14:textId="77777777" w:rsidTr="00FB01F1">
        <w:tc>
          <w:tcPr>
            <w:tcW w:w="3108" w:type="dxa"/>
          </w:tcPr>
          <w:p w14:paraId="7E0CADFB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${DEPARTAMENTO}</w:t>
            </w:r>
          </w:p>
        </w:tc>
        <w:tc>
          <w:tcPr>
            <w:tcW w:w="6945" w:type="dxa"/>
          </w:tcPr>
          <w:p w14:paraId="477B6CDF" w14:textId="1DAE2131" w:rsidR="00577C39" w:rsidRDefault="00681881" w:rsidP="00FB01F1">
            <w:pPr>
              <w:pStyle w:val="Prrafodelista"/>
              <w:ind w:left="0"/>
              <w:rPr>
                <w:b/>
                <w:bCs/>
              </w:rPr>
            </w:pPr>
            <w:r>
              <w:t>CALLAO</w:t>
            </w:r>
          </w:p>
        </w:tc>
      </w:tr>
      <w:tr w:rsidR="00577C39" w14:paraId="24D6F2A9" w14:textId="77777777" w:rsidTr="00FB01F1">
        <w:tc>
          <w:tcPr>
            <w:tcW w:w="3108" w:type="dxa"/>
          </w:tcPr>
          <w:p w14:paraId="2A1A0F7E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${ID_DEPARTAMENTO}</w:t>
            </w:r>
          </w:p>
        </w:tc>
        <w:tc>
          <w:tcPr>
            <w:tcW w:w="6945" w:type="dxa"/>
          </w:tcPr>
          <w:p w14:paraId="44D119C8" w14:textId="5B363E63" w:rsidR="00577C39" w:rsidRDefault="00681881" w:rsidP="00FB01F1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07</w:t>
            </w:r>
          </w:p>
        </w:tc>
      </w:tr>
      <w:tr w:rsidR="00577C39" w14:paraId="2052A74C" w14:textId="77777777" w:rsidTr="00FB01F1">
        <w:tc>
          <w:tcPr>
            <w:tcW w:w="3108" w:type="dxa"/>
          </w:tcPr>
          <w:p w14:paraId="65281189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${PROVINCIA}</w:t>
            </w:r>
          </w:p>
        </w:tc>
        <w:tc>
          <w:tcPr>
            <w:tcW w:w="6945" w:type="dxa"/>
          </w:tcPr>
          <w:p w14:paraId="4D35B44C" w14:textId="7A4CC1B4" w:rsidR="00577C39" w:rsidRPr="00941BE2" w:rsidRDefault="00681881" w:rsidP="00FB01F1">
            <w:pPr>
              <w:pStyle w:val="Prrafodelista"/>
              <w:ind w:left="0"/>
            </w:pPr>
            <w:r>
              <w:t>CALLAO</w:t>
            </w:r>
          </w:p>
        </w:tc>
      </w:tr>
      <w:tr w:rsidR="00577C39" w14:paraId="7CF5AAA9" w14:textId="77777777" w:rsidTr="00FB01F1">
        <w:tc>
          <w:tcPr>
            <w:tcW w:w="3108" w:type="dxa"/>
          </w:tcPr>
          <w:p w14:paraId="1DE8C05D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9B5100">
              <w:rPr>
                <w:b/>
                <w:bCs/>
                <w:lang w:val="en-US"/>
              </w:rPr>
              <w:t>${ID_PROVINCIA}</w:t>
            </w:r>
          </w:p>
        </w:tc>
        <w:tc>
          <w:tcPr>
            <w:tcW w:w="6945" w:type="dxa"/>
          </w:tcPr>
          <w:p w14:paraId="05287AA4" w14:textId="5E52B671" w:rsidR="00577C39" w:rsidRPr="00941BE2" w:rsidRDefault="00577C39" w:rsidP="00FB01F1">
            <w:pPr>
              <w:pStyle w:val="Prrafodelista"/>
              <w:ind w:left="0"/>
            </w:pPr>
            <w:r w:rsidRPr="00941BE2">
              <w:t>01</w:t>
            </w:r>
          </w:p>
        </w:tc>
      </w:tr>
      <w:tr w:rsidR="00577C39" w14:paraId="7C26A877" w14:textId="77777777" w:rsidTr="00FB01F1">
        <w:tc>
          <w:tcPr>
            <w:tcW w:w="3108" w:type="dxa"/>
          </w:tcPr>
          <w:p w14:paraId="77A1015D" w14:textId="77777777" w:rsidR="00577C39" w:rsidRPr="00F831B8" w:rsidRDefault="00577C39" w:rsidP="00FB01F1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${DISTRITO}</w:t>
            </w:r>
          </w:p>
        </w:tc>
        <w:tc>
          <w:tcPr>
            <w:tcW w:w="6945" w:type="dxa"/>
          </w:tcPr>
          <w:p w14:paraId="76BE433E" w14:textId="533BF069" w:rsidR="00577C39" w:rsidRPr="00941BE2" w:rsidRDefault="00681881" w:rsidP="00FB01F1">
            <w:pPr>
              <w:pStyle w:val="Prrafodelista"/>
              <w:ind w:left="0"/>
            </w:pPr>
            <w:r>
              <w:t>CALLAO</w:t>
            </w:r>
          </w:p>
        </w:tc>
      </w:tr>
      <w:tr w:rsidR="00577C39" w14:paraId="0CB33052" w14:textId="77777777" w:rsidTr="00FB01F1">
        <w:tc>
          <w:tcPr>
            <w:tcW w:w="3108" w:type="dxa"/>
          </w:tcPr>
          <w:p w14:paraId="7219E2AD" w14:textId="77777777" w:rsidR="00577C39" w:rsidRPr="00F831B8" w:rsidRDefault="00577C39" w:rsidP="00FB01F1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${ID_DISTRITO}</w:t>
            </w:r>
          </w:p>
        </w:tc>
        <w:tc>
          <w:tcPr>
            <w:tcW w:w="6945" w:type="dxa"/>
          </w:tcPr>
          <w:p w14:paraId="6619F404" w14:textId="14C8E86C" w:rsidR="00577C39" w:rsidRPr="00941BE2" w:rsidRDefault="00681881" w:rsidP="00FB01F1">
            <w:pPr>
              <w:pStyle w:val="Prrafodelista"/>
              <w:ind w:left="0"/>
            </w:pPr>
            <w:r>
              <w:t>01</w:t>
            </w:r>
          </w:p>
        </w:tc>
      </w:tr>
      <w:tr w:rsidR="00941BE2" w14:paraId="4AC1A12A" w14:textId="77777777" w:rsidTr="00FB01F1">
        <w:tc>
          <w:tcPr>
            <w:tcW w:w="3108" w:type="dxa"/>
          </w:tcPr>
          <w:p w14:paraId="65B742F7" w14:textId="06C1F269" w:rsidR="00941BE2" w:rsidRPr="009B5100" w:rsidRDefault="00941BE2" w:rsidP="00FB01F1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41BE2">
              <w:rPr>
                <w:b/>
                <w:bCs/>
                <w:lang w:val="en-US"/>
              </w:rPr>
              <w:t>${CTA_DETRACCION}</w:t>
            </w:r>
          </w:p>
        </w:tc>
        <w:tc>
          <w:tcPr>
            <w:tcW w:w="6945" w:type="dxa"/>
          </w:tcPr>
          <w:p w14:paraId="4290DED6" w14:textId="07755BB8" w:rsidR="00941BE2" w:rsidRPr="00941BE2" w:rsidRDefault="008D727C" w:rsidP="00FB01F1">
            <w:pPr>
              <w:pStyle w:val="Prrafodelista"/>
              <w:ind w:left="0"/>
            </w:pPr>
            <w:r>
              <w:t>-</w:t>
            </w:r>
          </w:p>
        </w:tc>
      </w:tr>
      <w:tr w:rsidR="00577C39" w14:paraId="0440EBCB" w14:textId="77777777" w:rsidTr="00FB01F1">
        <w:tc>
          <w:tcPr>
            <w:tcW w:w="3108" w:type="dxa"/>
          </w:tcPr>
          <w:p w14:paraId="51517EB9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${NOM_EMPRESA}</w:t>
            </w:r>
          </w:p>
        </w:tc>
        <w:tc>
          <w:tcPr>
            <w:tcW w:w="6945" w:type="dxa"/>
          </w:tcPr>
          <w:p w14:paraId="3E775D3E" w14:textId="7B57217B" w:rsidR="00577C39" w:rsidRDefault="00681881" w:rsidP="00FB01F1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MAESADUA</w:t>
            </w:r>
          </w:p>
        </w:tc>
      </w:tr>
      <w:tr w:rsidR="00577C39" w14:paraId="2B0679EE" w14:textId="77777777" w:rsidTr="00FB01F1">
        <w:tc>
          <w:tcPr>
            <w:tcW w:w="3108" w:type="dxa"/>
          </w:tcPr>
          <w:p w14:paraId="49A27D2C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${CODIGO_ENCRIPTADO_FACT}</w:t>
            </w:r>
          </w:p>
        </w:tc>
        <w:tc>
          <w:tcPr>
            <w:tcW w:w="6945" w:type="dxa"/>
          </w:tcPr>
          <w:p w14:paraId="19E96CFA" w14:textId="71BEA474" w:rsidR="00577C39" w:rsidRPr="00F831B8" w:rsidRDefault="00681881" w:rsidP="00FB01F1">
            <w:r w:rsidRPr="00681881">
              <w:t>0deA8eD+JDs2JwV6nZvdWlXFMvB1pnHT</w:t>
            </w:r>
          </w:p>
        </w:tc>
      </w:tr>
      <w:tr w:rsidR="00577C39" w14:paraId="2BD2D16D" w14:textId="77777777" w:rsidTr="00FB01F1">
        <w:tc>
          <w:tcPr>
            <w:tcW w:w="3108" w:type="dxa"/>
          </w:tcPr>
          <w:p w14:paraId="32806166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${ID_USUARIO}</w:t>
            </w:r>
          </w:p>
        </w:tc>
        <w:tc>
          <w:tcPr>
            <w:tcW w:w="6945" w:type="dxa"/>
          </w:tcPr>
          <w:p w14:paraId="6DF6B035" w14:textId="1DF7FDDE" w:rsidR="00577C39" w:rsidRPr="00F831B8" w:rsidRDefault="00681881" w:rsidP="00FB01F1">
            <w:r>
              <w:t>602</w:t>
            </w:r>
          </w:p>
        </w:tc>
      </w:tr>
      <w:tr w:rsidR="00577C39" w14:paraId="3D83FBED" w14:textId="77777777" w:rsidTr="00FB01F1">
        <w:tc>
          <w:tcPr>
            <w:tcW w:w="3108" w:type="dxa"/>
          </w:tcPr>
          <w:p w14:paraId="51B909DB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${ID_USUARIO+1}</w:t>
            </w:r>
          </w:p>
        </w:tc>
        <w:tc>
          <w:tcPr>
            <w:tcW w:w="6945" w:type="dxa"/>
          </w:tcPr>
          <w:p w14:paraId="42BBE66F" w14:textId="2901A079" w:rsidR="00577C39" w:rsidRDefault="00681881" w:rsidP="00FB01F1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603</w:t>
            </w:r>
          </w:p>
        </w:tc>
      </w:tr>
      <w:tr w:rsidR="00577C39" w14:paraId="5817A8E0" w14:textId="77777777" w:rsidTr="00FB01F1">
        <w:tc>
          <w:tcPr>
            <w:tcW w:w="3108" w:type="dxa"/>
          </w:tcPr>
          <w:p w14:paraId="0B649781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${COD_LOCAL}</w:t>
            </w:r>
          </w:p>
        </w:tc>
        <w:tc>
          <w:tcPr>
            <w:tcW w:w="6945" w:type="dxa"/>
          </w:tcPr>
          <w:p w14:paraId="17ACB7E6" w14:textId="50F9E81D" w:rsidR="00577C39" w:rsidRPr="00F831B8" w:rsidRDefault="00681881" w:rsidP="00FB01F1">
            <w:pPr>
              <w:pStyle w:val="Prrafodelista"/>
              <w:ind w:left="0"/>
            </w:pPr>
            <w:r>
              <w:t>305</w:t>
            </w:r>
          </w:p>
        </w:tc>
      </w:tr>
      <w:tr w:rsidR="00577C39" w14:paraId="3E45A176" w14:textId="77777777" w:rsidTr="00FB01F1">
        <w:tc>
          <w:tcPr>
            <w:tcW w:w="3108" w:type="dxa"/>
          </w:tcPr>
          <w:p w14:paraId="1EB68DAB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5C658900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577C39" w14:paraId="644544E5" w14:textId="77777777" w:rsidTr="00FB01F1">
        <w:tc>
          <w:tcPr>
            <w:tcW w:w="3108" w:type="dxa"/>
          </w:tcPr>
          <w:p w14:paraId="10500B41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69CC78DA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577C39" w14:paraId="7F3780A5" w14:textId="77777777" w:rsidTr="00FB01F1">
        <w:tc>
          <w:tcPr>
            <w:tcW w:w="3108" w:type="dxa"/>
          </w:tcPr>
          <w:p w14:paraId="5070EF24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17930BC7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577C39" w14:paraId="26F9602B" w14:textId="77777777" w:rsidTr="00FB01F1">
        <w:tc>
          <w:tcPr>
            <w:tcW w:w="3108" w:type="dxa"/>
          </w:tcPr>
          <w:p w14:paraId="0F4F325B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6C4B7CA3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</w:p>
        </w:tc>
      </w:tr>
    </w:tbl>
    <w:p w14:paraId="25BEFA86" w14:textId="32F785BB" w:rsidR="00577C39" w:rsidRDefault="00577C39" w:rsidP="00577C39">
      <w:pPr>
        <w:rPr>
          <w:lang w:val="en-US"/>
        </w:rPr>
      </w:pPr>
    </w:p>
    <w:p w14:paraId="5CD235A4" w14:textId="0760C533" w:rsidR="00577C39" w:rsidRDefault="00577C39" w:rsidP="00577C39">
      <w:pPr>
        <w:rPr>
          <w:lang w:val="en-US"/>
        </w:rPr>
      </w:pPr>
    </w:p>
    <w:p w14:paraId="2679E93B" w14:textId="2DF53CA6" w:rsidR="00577C39" w:rsidRDefault="00577C39" w:rsidP="00577C39">
      <w:pPr>
        <w:rPr>
          <w:lang w:val="en-US"/>
        </w:rPr>
      </w:pPr>
    </w:p>
    <w:p w14:paraId="34247955" w14:textId="764F813A" w:rsidR="00577C39" w:rsidRDefault="00577C39" w:rsidP="00577C39">
      <w:pPr>
        <w:rPr>
          <w:lang w:val="en-US"/>
        </w:rPr>
      </w:pPr>
    </w:p>
    <w:p w14:paraId="631D759F" w14:textId="7C362FCC" w:rsidR="00577C39" w:rsidRDefault="00577C39" w:rsidP="00577C39">
      <w:pPr>
        <w:rPr>
          <w:lang w:val="en-US"/>
        </w:rPr>
      </w:pPr>
    </w:p>
    <w:p w14:paraId="45D4998C" w14:textId="08137431" w:rsidR="00577C39" w:rsidRDefault="00577C39" w:rsidP="00577C39">
      <w:pPr>
        <w:rPr>
          <w:lang w:val="en-US"/>
        </w:rPr>
      </w:pPr>
    </w:p>
    <w:p w14:paraId="6D5D3797" w14:textId="2C2A9A1C" w:rsidR="00577C39" w:rsidRDefault="00577C39" w:rsidP="00577C39">
      <w:pPr>
        <w:rPr>
          <w:lang w:val="en-US"/>
        </w:rPr>
      </w:pPr>
    </w:p>
    <w:p w14:paraId="7967008E" w14:textId="7F8D465C" w:rsidR="00577C39" w:rsidRDefault="00577C39" w:rsidP="00577C39">
      <w:pPr>
        <w:rPr>
          <w:lang w:val="en-US"/>
        </w:rPr>
      </w:pPr>
    </w:p>
    <w:p w14:paraId="69D14482" w14:textId="1C3E30A1" w:rsidR="00577C39" w:rsidRDefault="00577C39" w:rsidP="00577C39">
      <w:pPr>
        <w:rPr>
          <w:lang w:val="en-US"/>
        </w:rPr>
      </w:pPr>
    </w:p>
    <w:p w14:paraId="18DC5E91" w14:textId="59249E7E" w:rsidR="00577C39" w:rsidRDefault="00577C39" w:rsidP="00577C39">
      <w:pPr>
        <w:rPr>
          <w:lang w:val="en-US"/>
        </w:rPr>
      </w:pPr>
    </w:p>
    <w:p w14:paraId="6CE11BFE" w14:textId="12FBBF69" w:rsidR="00577C39" w:rsidRDefault="00577C39" w:rsidP="00577C39">
      <w:pPr>
        <w:rPr>
          <w:lang w:val="en-US"/>
        </w:rPr>
      </w:pPr>
    </w:p>
    <w:p w14:paraId="5EEAD46B" w14:textId="71E3EC54" w:rsidR="00577C39" w:rsidRDefault="00577C39" w:rsidP="00577C39">
      <w:pPr>
        <w:rPr>
          <w:lang w:val="en-US"/>
        </w:rPr>
      </w:pPr>
    </w:p>
    <w:p w14:paraId="4FEE3C17" w14:textId="018415A7" w:rsidR="00577C39" w:rsidRDefault="00577C39" w:rsidP="00577C39">
      <w:pPr>
        <w:rPr>
          <w:lang w:val="en-US"/>
        </w:rPr>
      </w:pPr>
    </w:p>
    <w:p w14:paraId="433F4C3C" w14:textId="6E5C65D9" w:rsidR="00577C39" w:rsidRDefault="00577C39" w:rsidP="00577C39">
      <w:pPr>
        <w:rPr>
          <w:lang w:val="en-US"/>
        </w:rPr>
      </w:pPr>
    </w:p>
    <w:p w14:paraId="69BC2925" w14:textId="72835F42" w:rsidR="00577C39" w:rsidRDefault="00577C39" w:rsidP="00577C39">
      <w:pPr>
        <w:rPr>
          <w:lang w:val="en-US"/>
        </w:rPr>
      </w:pPr>
    </w:p>
    <w:p w14:paraId="34EA599E" w14:textId="1D7CD8F1" w:rsidR="00577C39" w:rsidRDefault="00577C39" w:rsidP="00577C39">
      <w:pPr>
        <w:rPr>
          <w:lang w:val="en-US"/>
        </w:rPr>
      </w:pPr>
    </w:p>
    <w:p w14:paraId="599B6785" w14:textId="39DF4E94" w:rsidR="00577C39" w:rsidRDefault="00577C39" w:rsidP="00577C39">
      <w:pPr>
        <w:rPr>
          <w:lang w:val="en-US"/>
        </w:rPr>
      </w:pPr>
    </w:p>
    <w:p w14:paraId="4C2AA5DD" w14:textId="77777777" w:rsidR="00577C39" w:rsidRDefault="00577C39" w:rsidP="00577C39">
      <w:pPr>
        <w:pStyle w:val="Prrafodelista"/>
        <w:ind w:left="0"/>
      </w:pPr>
    </w:p>
    <w:p w14:paraId="1B29F245" w14:textId="77777777" w:rsidR="00577C39" w:rsidRDefault="00577C39" w:rsidP="00577C39">
      <w:pPr>
        <w:pStyle w:val="Ttulo1"/>
      </w:pPr>
      <w:r>
        <w:t>LLENANDO DATOS</w:t>
      </w:r>
    </w:p>
    <w:p w14:paraId="333FF285" w14:textId="77777777" w:rsidR="00577C39" w:rsidRPr="00B259DC" w:rsidRDefault="00577C39" w:rsidP="00577C39">
      <w:r>
        <w:t xml:space="preserve">NOTA: LO DE </w:t>
      </w:r>
      <w:r w:rsidRPr="00B259DC">
        <w:rPr>
          <w:shd w:val="clear" w:color="auto" w:fill="F2CDD1" w:themeFill="accent2" w:themeFillTint="33"/>
        </w:rPr>
        <w:t>ROJO</w:t>
      </w:r>
      <w:r w:rsidRPr="00B259DC">
        <w:t xml:space="preserve"> </w:t>
      </w:r>
      <w:r>
        <w:t>SE REPITE EN PORTAL (SOLO ES PORTAL)</w:t>
      </w:r>
    </w:p>
    <w:tbl>
      <w:tblPr>
        <w:tblStyle w:val="Tablaconcuadrcula"/>
        <w:tblW w:w="10053" w:type="dxa"/>
        <w:tblInd w:w="-5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108"/>
        <w:gridCol w:w="6945"/>
      </w:tblGrid>
      <w:tr w:rsidR="00577C39" w14:paraId="06FE24D8" w14:textId="77777777" w:rsidTr="00193AA5">
        <w:tc>
          <w:tcPr>
            <w:tcW w:w="3108" w:type="dxa"/>
          </w:tcPr>
          <w:p w14:paraId="3747ADA9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  <w:lang w:val="es-PE"/>
              </w:rPr>
              <w:t>${NUM_COD_CLIENTE}</w:t>
            </w:r>
          </w:p>
        </w:tc>
        <w:tc>
          <w:tcPr>
            <w:tcW w:w="6945" w:type="dxa"/>
          </w:tcPr>
          <w:p w14:paraId="53DE01F6" w14:textId="52FADE55" w:rsidR="00577C39" w:rsidRPr="00F831B8" w:rsidRDefault="00F721C5" w:rsidP="00FB01F1">
            <w:pPr>
              <w:pStyle w:val="Prrafodelista"/>
              <w:ind w:left="0"/>
            </w:pPr>
            <w:r>
              <w:t>291</w:t>
            </w:r>
          </w:p>
        </w:tc>
      </w:tr>
      <w:tr w:rsidR="00577C39" w14:paraId="78C995A5" w14:textId="77777777" w:rsidTr="00193AA5">
        <w:tc>
          <w:tcPr>
            <w:tcW w:w="3108" w:type="dxa"/>
            <w:shd w:val="clear" w:color="auto" w:fill="F2CDD1" w:themeFill="accent2" w:themeFillTint="33"/>
          </w:tcPr>
          <w:p w14:paraId="5ED82A37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</w:rPr>
              <w:t>${NUMERO_RUC}</w:t>
            </w:r>
          </w:p>
        </w:tc>
        <w:tc>
          <w:tcPr>
            <w:tcW w:w="6945" w:type="dxa"/>
          </w:tcPr>
          <w:p w14:paraId="5E0ED2CA" w14:textId="77777777" w:rsidR="00731E36" w:rsidRDefault="00731E36" w:rsidP="00731E36">
            <w:pPr>
              <w:pStyle w:val="Ttulo4"/>
              <w:shd w:val="clear" w:color="auto" w:fill="FFFFFF"/>
              <w:spacing w:before="0" w:after="75"/>
              <w:outlineLvl w:val="3"/>
              <w:rPr>
                <w:rFonts w:ascii="Helvetica" w:hAnsi="Helvetica" w:cs="Helvetica"/>
                <w:b w:val="0"/>
                <w:bCs w:val="0"/>
                <w:color w:val="333333"/>
                <w:sz w:val="27"/>
                <w:szCs w:val="27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27"/>
                <w:szCs w:val="27"/>
              </w:rPr>
              <w:t>20544112946 </w:t>
            </w:r>
          </w:p>
          <w:p w14:paraId="25D85F37" w14:textId="777BA8FC" w:rsidR="00577C39" w:rsidRPr="00F831B8" w:rsidRDefault="00577C39" w:rsidP="00FB01F1">
            <w:pPr>
              <w:pStyle w:val="Prrafodelista"/>
              <w:ind w:left="0"/>
            </w:pPr>
          </w:p>
        </w:tc>
      </w:tr>
      <w:tr w:rsidR="00577C39" w:rsidRPr="00577C39" w14:paraId="42989395" w14:textId="77777777" w:rsidTr="00193AA5">
        <w:tc>
          <w:tcPr>
            <w:tcW w:w="3108" w:type="dxa"/>
            <w:shd w:val="clear" w:color="auto" w:fill="F2CDD1" w:themeFill="accent2" w:themeFillTint="33"/>
          </w:tcPr>
          <w:p w14:paraId="687EE4E2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${RAZON_SOCIAL}</w:t>
            </w:r>
          </w:p>
        </w:tc>
        <w:tc>
          <w:tcPr>
            <w:tcW w:w="6945" w:type="dxa"/>
          </w:tcPr>
          <w:p w14:paraId="671F9B60" w14:textId="30103AEE" w:rsidR="00577C39" w:rsidRPr="00577C39" w:rsidRDefault="00731E36" w:rsidP="00FB01F1">
            <w:pPr>
              <w:pStyle w:val="Prrafodelista"/>
              <w:ind w:left="0"/>
              <w:rPr>
                <w:lang w:val="es-PE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z w:val="27"/>
                <w:szCs w:val="27"/>
              </w:rPr>
              <w:t>LA TIENDA DEL MUELLE E.I.R.L.</w:t>
            </w:r>
          </w:p>
        </w:tc>
      </w:tr>
      <w:tr w:rsidR="00577C39" w14:paraId="6670D39D" w14:textId="77777777" w:rsidTr="00193AA5">
        <w:tc>
          <w:tcPr>
            <w:tcW w:w="3108" w:type="dxa"/>
            <w:shd w:val="clear" w:color="auto" w:fill="F2CDD1" w:themeFill="accent2" w:themeFillTint="33"/>
          </w:tcPr>
          <w:p w14:paraId="72628F92" w14:textId="77777777" w:rsidR="00577C39" w:rsidRPr="00A724DD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${DOMICILIO_FISCAL}</w:t>
            </w:r>
          </w:p>
        </w:tc>
        <w:tc>
          <w:tcPr>
            <w:tcW w:w="6945" w:type="dxa"/>
          </w:tcPr>
          <w:p w14:paraId="0C8DEC82" w14:textId="77777777" w:rsidR="00731E36" w:rsidRPr="00731E36" w:rsidRDefault="00731E36" w:rsidP="00731E36">
            <w:pPr>
              <w:pStyle w:val="list-group-item-text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333333"/>
                <w:sz w:val="21"/>
                <w:szCs w:val="21"/>
                <w:lang w:val="es-ES"/>
              </w:rPr>
            </w:pPr>
            <w:r w:rsidRPr="00731E36">
              <w:rPr>
                <w:rFonts w:ascii="Helvetica" w:hAnsi="Helvetica" w:cs="Helvetica"/>
                <w:color w:val="333333"/>
                <w:sz w:val="21"/>
                <w:szCs w:val="21"/>
                <w:lang w:val="es-ES"/>
              </w:rPr>
              <w:t>AV. AVIACION NRO. 1507 LIMA - LIMA - LA VICTORIA</w:t>
            </w:r>
          </w:p>
          <w:p w14:paraId="4A2AC914" w14:textId="619AD944" w:rsidR="00577C39" w:rsidRPr="00731E36" w:rsidRDefault="00577C39" w:rsidP="009E2658"/>
        </w:tc>
      </w:tr>
      <w:tr w:rsidR="00577C39" w14:paraId="0A6BCDBE" w14:textId="77777777" w:rsidTr="00193AA5">
        <w:tc>
          <w:tcPr>
            <w:tcW w:w="3108" w:type="dxa"/>
            <w:shd w:val="clear" w:color="auto" w:fill="F2CDD1" w:themeFill="accent2" w:themeFillTint="33"/>
          </w:tcPr>
          <w:p w14:paraId="11731597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${UBIGEO}</w:t>
            </w:r>
          </w:p>
        </w:tc>
        <w:tc>
          <w:tcPr>
            <w:tcW w:w="6945" w:type="dxa"/>
          </w:tcPr>
          <w:p w14:paraId="070FF662" w14:textId="2DD2116F" w:rsidR="00577C39" w:rsidRDefault="00E15B44" w:rsidP="00FB01F1">
            <w:pPr>
              <w:pStyle w:val="Prrafodelista"/>
              <w:ind w:left="0"/>
              <w:rPr>
                <w:b/>
                <w:bCs/>
              </w:rPr>
            </w:pPr>
            <w:r>
              <w:t>1</w:t>
            </w:r>
            <w:r w:rsidR="00731E36">
              <w:t>50115</w:t>
            </w:r>
          </w:p>
        </w:tc>
      </w:tr>
      <w:tr w:rsidR="00577C39" w14:paraId="79FC9341" w14:textId="77777777" w:rsidTr="00193AA5">
        <w:tc>
          <w:tcPr>
            <w:tcW w:w="3108" w:type="dxa"/>
            <w:shd w:val="clear" w:color="auto" w:fill="F2CDD1" w:themeFill="accent2" w:themeFillTint="33"/>
          </w:tcPr>
          <w:p w14:paraId="64C0B814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${DEPARTAMENTO}</w:t>
            </w:r>
          </w:p>
        </w:tc>
        <w:tc>
          <w:tcPr>
            <w:tcW w:w="6945" w:type="dxa"/>
          </w:tcPr>
          <w:p w14:paraId="5062D119" w14:textId="45520E24" w:rsidR="00577C39" w:rsidRDefault="00731E36" w:rsidP="00FB01F1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LIMA</w:t>
            </w:r>
          </w:p>
        </w:tc>
      </w:tr>
      <w:tr w:rsidR="00577C39" w14:paraId="3D4FFD4D" w14:textId="77777777" w:rsidTr="00193AA5">
        <w:tc>
          <w:tcPr>
            <w:tcW w:w="3108" w:type="dxa"/>
          </w:tcPr>
          <w:p w14:paraId="69AA2962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${ID_DEPARTAMENTO}</w:t>
            </w:r>
          </w:p>
        </w:tc>
        <w:tc>
          <w:tcPr>
            <w:tcW w:w="6945" w:type="dxa"/>
          </w:tcPr>
          <w:p w14:paraId="40028FB6" w14:textId="18CB7B8D" w:rsidR="00577C39" w:rsidRDefault="00B70AF8" w:rsidP="00FB01F1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E15B44">
              <w:rPr>
                <w:b/>
                <w:bCs/>
              </w:rPr>
              <w:t>4</w:t>
            </w:r>
          </w:p>
        </w:tc>
      </w:tr>
      <w:tr w:rsidR="00577C39" w14:paraId="7A5577C8" w14:textId="77777777" w:rsidTr="00193AA5">
        <w:tc>
          <w:tcPr>
            <w:tcW w:w="3108" w:type="dxa"/>
            <w:shd w:val="clear" w:color="auto" w:fill="F2CDD1" w:themeFill="accent2" w:themeFillTint="33"/>
          </w:tcPr>
          <w:p w14:paraId="40B5580D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${PROVINCIA}</w:t>
            </w:r>
          </w:p>
        </w:tc>
        <w:tc>
          <w:tcPr>
            <w:tcW w:w="6945" w:type="dxa"/>
          </w:tcPr>
          <w:p w14:paraId="07FFC5D7" w14:textId="01C7E737" w:rsidR="00577C39" w:rsidRDefault="00731E36" w:rsidP="00FB01F1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LIMA</w:t>
            </w:r>
          </w:p>
        </w:tc>
      </w:tr>
      <w:tr w:rsidR="00577C39" w14:paraId="5AEDC546" w14:textId="77777777" w:rsidTr="00193AA5">
        <w:tc>
          <w:tcPr>
            <w:tcW w:w="3108" w:type="dxa"/>
          </w:tcPr>
          <w:p w14:paraId="3BE13A14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9B5100">
              <w:rPr>
                <w:b/>
                <w:bCs/>
                <w:lang w:val="en-US"/>
              </w:rPr>
              <w:t>${ID_PROVINCIA}</w:t>
            </w:r>
          </w:p>
        </w:tc>
        <w:tc>
          <w:tcPr>
            <w:tcW w:w="6945" w:type="dxa"/>
          </w:tcPr>
          <w:p w14:paraId="4A7DE602" w14:textId="77777777" w:rsidR="00577C39" w:rsidRPr="005F7654" w:rsidRDefault="00577C39" w:rsidP="00FB01F1">
            <w:pPr>
              <w:pStyle w:val="Prrafodelista"/>
              <w:ind w:left="0"/>
            </w:pPr>
            <w:r>
              <w:t>01</w:t>
            </w:r>
          </w:p>
        </w:tc>
      </w:tr>
      <w:tr w:rsidR="00577C39" w14:paraId="50DFE7A6" w14:textId="77777777" w:rsidTr="00193AA5">
        <w:tc>
          <w:tcPr>
            <w:tcW w:w="3108" w:type="dxa"/>
            <w:shd w:val="clear" w:color="auto" w:fill="F2CDD1" w:themeFill="accent2" w:themeFillTint="33"/>
          </w:tcPr>
          <w:p w14:paraId="6EB5F381" w14:textId="77777777" w:rsidR="00577C39" w:rsidRPr="00F831B8" w:rsidRDefault="00577C39" w:rsidP="00FB01F1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${DISTRITO}</w:t>
            </w:r>
          </w:p>
        </w:tc>
        <w:tc>
          <w:tcPr>
            <w:tcW w:w="6945" w:type="dxa"/>
          </w:tcPr>
          <w:p w14:paraId="554B9D57" w14:textId="4EC517FD" w:rsidR="00577C39" w:rsidRDefault="00731E36" w:rsidP="00FB01F1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LA VICTORIA </w:t>
            </w:r>
          </w:p>
        </w:tc>
      </w:tr>
      <w:tr w:rsidR="00577C39" w14:paraId="4227DCDA" w14:textId="77777777" w:rsidTr="00193AA5">
        <w:tc>
          <w:tcPr>
            <w:tcW w:w="3108" w:type="dxa"/>
          </w:tcPr>
          <w:p w14:paraId="38C6AB5D" w14:textId="77777777" w:rsidR="00577C39" w:rsidRPr="00F831B8" w:rsidRDefault="00577C39" w:rsidP="00FB01F1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${ID_DISTRITO}</w:t>
            </w:r>
          </w:p>
        </w:tc>
        <w:tc>
          <w:tcPr>
            <w:tcW w:w="6945" w:type="dxa"/>
          </w:tcPr>
          <w:p w14:paraId="38A8E361" w14:textId="723CFE8B" w:rsidR="00577C39" w:rsidRPr="005F7654" w:rsidRDefault="00B23061" w:rsidP="00FB01F1">
            <w:pPr>
              <w:pStyle w:val="Prrafodelista"/>
              <w:ind w:left="0"/>
            </w:pPr>
            <w:r>
              <w:t>1</w:t>
            </w:r>
            <w:r w:rsidR="00E15B44">
              <w:t>3</w:t>
            </w:r>
          </w:p>
        </w:tc>
      </w:tr>
      <w:tr w:rsidR="00577C39" w14:paraId="6BD7B57E" w14:textId="77777777" w:rsidTr="00193AA5">
        <w:tc>
          <w:tcPr>
            <w:tcW w:w="3108" w:type="dxa"/>
            <w:shd w:val="clear" w:color="auto" w:fill="F2CDD1" w:themeFill="accent2" w:themeFillTint="33"/>
          </w:tcPr>
          <w:p w14:paraId="0E505E28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${NOM_EMPRESA}</w:t>
            </w:r>
          </w:p>
        </w:tc>
        <w:tc>
          <w:tcPr>
            <w:tcW w:w="6945" w:type="dxa"/>
          </w:tcPr>
          <w:p w14:paraId="3C38D888" w14:textId="42D45CA9" w:rsidR="00577C39" w:rsidRPr="005F7654" w:rsidRDefault="00731E36" w:rsidP="00FB01F1">
            <w:pPr>
              <w:pStyle w:val="Prrafodelista"/>
              <w:ind w:left="0"/>
            </w:pPr>
            <w:r>
              <w:rPr>
                <w:b/>
                <w:bCs/>
              </w:rPr>
              <w:t>TIENDAMUELLE</w:t>
            </w:r>
          </w:p>
        </w:tc>
      </w:tr>
      <w:tr w:rsidR="00731E36" w14:paraId="094B59EB" w14:textId="77777777" w:rsidTr="00193AA5">
        <w:tc>
          <w:tcPr>
            <w:tcW w:w="3108" w:type="dxa"/>
            <w:shd w:val="clear" w:color="auto" w:fill="F2CDD1" w:themeFill="accent2" w:themeFillTint="33"/>
          </w:tcPr>
          <w:p w14:paraId="4D5A85AE" w14:textId="77777777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${CODIGO_ENCRIPTADO_FACT}</w:t>
            </w:r>
          </w:p>
        </w:tc>
        <w:tc>
          <w:tcPr>
            <w:tcW w:w="6945" w:type="dxa"/>
          </w:tcPr>
          <w:p w14:paraId="24C73510" w14:textId="7F392F87" w:rsidR="00731E36" w:rsidRPr="00F831B8" w:rsidRDefault="00731E36" w:rsidP="00731E36">
            <w:r w:rsidRPr="00731E36">
              <w:t>hoUNntmDodN7VFx/w8xMSUq4ADbSteoq</w:t>
            </w:r>
          </w:p>
        </w:tc>
      </w:tr>
      <w:tr w:rsidR="00731E36" w14:paraId="35B03E08" w14:textId="77777777" w:rsidTr="00193AA5">
        <w:tc>
          <w:tcPr>
            <w:tcW w:w="3108" w:type="dxa"/>
          </w:tcPr>
          <w:p w14:paraId="2AC53B34" w14:textId="77777777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${ID_USUARIO}</w:t>
            </w:r>
          </w:p>
        </w:tc>
        <w:tc>
          <w:tcPr>
            <w:tcW w:w="6945" w:type="dxa"/>
          </w:tcPr>
          <w:p w14:paraId="6B7D0185" w14:textId="32017685" w:rsidR="00731E36" w:rsidRPr="00F831B8" w:rsidRDefault="00731E36" w:rsidP="00731E36">
            <w:r>
              <w:t>336</w:t>
            </w:r>
          </w:p>
        </w:tc>
      </w:tr>
      <w:tr w:rsidR="00731E36" w14:paraId="34DBA297" w14:textId="77777777" w:rsidTr="00193AA5">
        <w:tc>
          <w:tcPr>
            <w:tcW w:w="3108" w:type="dxa"/>
          </w:tcPr>
          <w:p w14:paraId="45489658" w14:textId="77777777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${ID_USUARIO+1}</w:t>
            </w:r>
          </w:p>
        </w:tc>
        <w:tc>
          <w:tcPr>
            <w:tcW w:w="6945" w:type="dxa"/>
          </w:tcPr>
          <w:p w14:paraId="0CBC74DB" w14:textId="307711AD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337</w:t>
            </w:r>
          </w:p>
        </w:tc>
      </w:tr>
      <w:tr w:rsidR="00731E36" w14:paraId="1D4E9F57" w14:textId="77777777" w:rsidTr="00193AA5">
        <w:tc>
          <w:tcPr>
            <w:tcW w:w="3108" w:type="dxa"/>
          </w:tcPr>
          <w:p w14:paraId="68F95B10" w14:textId="13F286BD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41275758" w14:textId="4747436D" w:rsidR="00731E36" w:rsidRPr="00F831B8" w:rsidRDefault="00731E36" w:rsidP="00731E36">
            <w:pPr>
              <w:pStyle w:val="Prrafodelista"/>
              <w:ind w:left="0"/>
            </w:pPr>
          </w:p>
        </w:tc>
      </w:tr>
      <w:tr w:rsidR="00731E36" w14:paraId="73524CD7" w14:textId="77777777" w:rsidTr="00193AA5">
        <w:tc>
          <w:tcPr>
            <w:tcW w:w="3108" w:type="dxa"/>
          </w:tcPr>
          <w:p w14:paraId="6C43944F" w14:textId="77777777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779D9461" w14:textId="54FA8D30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731E36" w14:paraId="5752CEF2" w14:textId="77777777" w:rsidTr="00193AA5">
        <w:tc>
          <w:tcPr>
            <w:tcW w:w="3108" w:type="dxa"/>
          </w:tcPr>
          <w:p w14:paraId="375ABAD5" w14:textId="77777777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2EBE586B" w14:textId="77777777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731E36" w14:paraId="0BDE8153" w14:textId="77777777" w:rsidTr="00193AA5">
        <w:tc>
          <w:tcPr>
            <w:tcW w:w="3108" w:type="dxa"/>
          </w:tcPr>
          <w:p w14:paraId="1ED9FE18" w14:textId="77777777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2BF5B2F1" w14:textId="77777777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731E36" w14:paraId="31726BD8" w14:textId="77777777" w:rsidTr="00193AA5">
        <w:tc>
          <w:tcPr>
            <w:tcW w:w="3108" w:type="dxa"/>
          </w:tcPr>
          <w:p w14:paraId="72140259" w14:textId="77777777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04AB0F31" w14:textId="77777777" w:rsidR="00731E36" w:rsidRDefault="00731E36" w:rsidP="00731E36">
            <w:pPr>
              <w:pStyle w:val="Prrafodelista"/>
              <w:ind w:left="0"/>
              <w:rPr>
                <w:b/>
                <w:bCs/>
              </w:rPr>
            </w:pPr>
          </w:p>
        </w:tc>
      </w:tr>
    </w:tbl>
    <w:p w14:paraId="0DA01B48" w14:textId="77777777" w:rsidR="00577C39" w:rsidRDefault="00577C39" w:rsidP="00577C39">
      <w:pPr>
        <w:pStyle w:val="Prrafodelista"/>
        <w:ind w:left="0"/>
      </w:pPr>
    </w:p>
    <w:tbl>
      <w:tblPr>
        <w:tblStyle w:val="Tablaconcuadrcula"/>
        <w:tblW w:w="10038" w:type="dxa"/>
        <w:tblInd w:w="-54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08"/>
        <w:gridCol w:w="6930"/>
      </w:tblGrid>
      <w:tr w:rsidR="00577C39" w:rsidRPr="00F831B8" w14:paraId="456D02E4" w14:textId="77777777" w:rsidTr="00FB01F1">
        <w:tc>
          <w:tcPr>
            <w:tcW w:w="3108" w:type="dxa"/>
          </w:tcPr>
          <w:p w14:paraId="52435C84" w14:textId="77777777" w:rsidR="00577C39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  <w:lang w:val="es-PE"/>
              </w:rPr>
              <w:t>${NUM_COD_CLIENTE}</w:t>
            </w:r>
          </w:p>
        </w:tc>
        <w:tc>
          <w:tcPr>
            <w:tcW w:w="6930" w:type="dxa"/>
          </w:tcPr>
          <w:p w14:paraId="7D41191A" w14:textId="7DFB4015" w:rsidR="00577C39" w:rsidRPr="00F831B8" w:rsidRDefault="00577C39" w:rsidP="00FB01F1">
            <w:pPr>
              <w:rPr>
                <w:lang w:val="en-US"/>
              </w:rPr>
            </w:pPr>
          </w:p>
        </w:tc>
      </w:tr>
      <w:tr w:rsidR="00577C39" w:rsidRPr="005F7654" w14:paraId="0D02B10B" w14:textId="77777777" w:rsidTr="00FB01F1">
        <w:tc>
          <w:tcPr>
            <w:tcW w:w="3108" w:type="dxa"/>
          </w:tcPr>
          <w:p w14:paraId="0214B5D4" w14:textId="77777777" w:rsidR="00577C39" w:rsidRPr="00A724DD" w:rsidRDefault="00577C39" w:rsidP="00FB01F1">
            <w:pPr>
              <w:pStyle w:val="Prrafodelista"/>
              <w:ind w:left="0"/>
              <w:rPr>
                <w:b/>
                <w:bCs/>
              </w:rPr>
            </w:pPr>
            <w:r w:rsidRPr="00BB7D58">
              <w:rPr>
                <w:b/>
                <w:bCs/>
                <w:lang w:val="es-PE"/>
              </w:rPr>
              <w:t>${ID_USUARIO}</w:t>
            </w:r>
          </w:p>
        </w:tc>
        <w:tc>
          <w:tcPr>
            <w:tcW w:w="6930" w:type="dxa"/>
          </w:tcPr>
          <w:p w14:paraId="6F90470D" w14:textId="7518E985" w:rsidR="00577C39" w:rsidRPr="005F7654" w:rsidRDefault="00577C39" w:rsidP="00FB01F1">
            <w:pPr>
              <w:rPr>
                <w:lang w:val="en-US"/>
              </w:rPr>
            </w:pPr>
          </w:p>
        </w:tc>
      </w:tr>
      <w:tr w:rsidR="00546297" w:rsidRPr="005F7654" w14:paraId="1D58A180" w14:textId="77777777" w:rsidTr="00FB01F1">
        <w:tc>
          <w:tcPr>
            <w:tcW w:w="3108" w:type="dxa"/>
          </w:tcPr>
          <w:p w14:paraId="52311D68" w14:textId="77777777" w:rsidR="00546297" w:rsidRPr="00BB7D58" w:rsidRDefault="00546297" w:rsidP="00FB01F1">
            <w:pPr>
              <w:pStyle w:val="Prrafodelista"/>
              <w:ind w:left="0"/>
              <w:rPr>
                <w:b/>
                <w:bCs/>
                <w:lang w:val="es-PE"/>
              </w:rPr>
            </w:pPr>
          </w:p>
        </w:tc>
        <w:tc>
          <w:tcPr>
            <w:tcW w:w="6930" w:type="dxa"/>
          </w:tcPr>
          <w:p w14:paraId="414208CE" w14:textId="77777777" w:rsidR="00546297" w:rsidRDefault="00546297" w:rsidP="00FB01F1">
            <w:pPr>
              <w:rPr>
                <w:lang w:val="en-US"/>
              </w:rPr>
            </w:pPr>
          </w:p>
        </w:tc>
      </w:tr>
    </w:tbl>
    <w:p w14:paraId="3B4EAC04" w14:textId="77777777" w:rsidR="00577C39" w:rsidRDefault="00577C39" w:rsidP="00577C39">
      <w:pPr>
        <w:pStyle w:val="Prrafodelista"/>
        <w:ind w:left="0"/>
        <w:rPr>
          <w:lang w:val="en-US"/>
        </w:rPr>
      </w:pPr>
    </w:p>
    <w:p w14:paraId="5429F80F" w14:textId="77777777" w:rsidR="00577C39" w:rsidRDefault="00577C39" w:rsidP="00577C39">
      <w:pPr>
        <w:pStyle w:val="Prrafodelista"/>
        <w:ind w:left="0"/>
        <w:rPr>
          <w:lang w:val="en-US"/>
        </w:rPr>
      </w:pPr>
    </w:p>
    <w:p w14:paraId="18932599" w14:textId="71C646E6" w:rsidR="00577C39" w:rsidRDefault="00577C39" w:rsidP="00577C39">
      <w:pPr>
        <w:rPr>
          <w:lang w:val="en-US"/>
        </w:rPr>
      </w:pPr>
    </w:p>
    <w:p w14:paraId="5E9AE29C" w14:textId="76F45AA7" w:rsidR="00B276F7" w:rsidRPr="00B276F7" w:rsidRDefault="00B276F7" w:rsidP="00B276F7">
      <w:pPr>
        <w:rPr>
          <w:lang w:val="en-US"/>
        </w:rPr>
      </w:pPr>
    </w:p>
    <w:p w14:paraId="1746ACA9" w14:textId="0D5A89C4" w:rsidR="00B276F7" w:rsidRPr="00B276F7" w:rsidRDefault="00B276F7" w:rsidP="00B276F7">
      <w:pPr>
        <w:rPr>
          <w:lang w:val="en-US"/>
        </w:rPr>
      </w:pPr>
    </w:p>
    <w:p w14:paraId="6563EAC9" w14:textId="4532FEE8" w:rsidR="00B276F7" w:rsidRDefault="00B276F7" w:rsidP="00B276F7">
      <w:pPr>
        <w:rPr>
          <w:lang w:val="en-US"/>
        </w:rPr>
      </w:pPr>
    </w:p>
    <w:p w14:paraId="5069D49C" w14:textId="4994ECD9" w:rsidR="00B276F7" w:rsidRDefault="00B276F7" w:rsidP="00B276F7">
      <w:pPr>
        <w:tabs>
          <w:tab w:val="left" w:pos="3990"/>
        </w:tabs>
        <w:rPr>
          <w:lang w:val="en-US"/>
        </w:rPr>
      </w:pPr>
      <w:r>
        <w:rPr>
          <w:lang w:val="en-US"/>
        </w:rPr>
        <w:tab/>
      </w:r>
    </w:p>
    <w:p w14:paraId="714F0E3B" w14:textId="00E1DFA1" w:rsidR="00B276F7" w:rsidRDefault="00B276F7" w:rsidP="00B276F7">
      <w:pPr>
        <w:tabs>
          <w:tab w:val="left" w:pos="3990"/>
        </w:tabs>
        <w:rPr>
          <w:lang w:val="en-US"/>
        </w:rPr>
      </w:pPr>
    </w:p>
    <w:p w14:paraId="744CD011" w14:textId="41D71F4D" w:rsidR="00B276F7" w:rsidRDefault="00B276F7" w:rsidP="00B276F7">
      <w:pPr>
        <w:tabs>
          <w:tab w:val="left" w:pos="3990"/>
        </w:tabs>
        <w:rPr>
          <w:lang w:val="en-US"/>
        </w:rPr>
      </w:pPr>
    </w:p>
    <w:p w14:paraId="74D8AD67" w14:textId="37813FDB" w:rsidR="00B276F7" w:rsidRDefault="00B276F7" w:rsidP="00B276F7">
      <w:pPr>
        <w:tabs>
          <w:tab w:val="left" w:pos="3990"/>
        </w:tabs>
        <w:rPr>
          <w:lang w:val="en-US"/>
        </w:rPr>
      </w:pPr>
    </w:p>
    <w:p w14:paraId="747B7CB6" w14:textId="406C4F3F" w:rsidR="00B276F7" w:rsidRDefault="00B276F7" w:rsidP="00B276F7">
      <w:pPr>
        <w:tabs>
          <w:tab w:val="left" w:pos="3990"/>
        </w:tabs>
        <w:rPr>
          <w:lang w:val="en-US"/>
        </w:rPr>
      </w:pPr>
    </w:p>
    <w:p w14:paraId="16290AEA" w14:textId="3F94837B" w:rsidR="00B276F7" w:rsidRDefault="00B276F7" w:rsidP="00B276F7">
      <w:pPr>
        <w:tabs>
          <w:tab w:val="left" w:pos="3990"/>
        </w:tabs>
        <w:rPr>
          <w:lang w:val="en-US"/>
        </w:rPr>
      </w:pPr>
    </w:p>
    <w:p w14:paraId="3F84E2AC" w14:textId="166BC1AF" w:rsidR="00B276F7" w:rsidRDefault="006064DD" w:rsidP="00B276F7">
      <w:pPr>
        <w:tabs>
          <w:tab w:val="left" w:pos="3990"/>
        </w:tabs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</w:p>
    <w:p w14:paraId="778AC847" w14:textId="6208561C" w:rsidR="00B276F7" w:rsidRPr="00B276F7" w:rsidRDefault="00B276F7" w:rsidP="00B276F7">
      <w:pPr>
        <w:rPr>
          <w:lang w:val="en-US"/>
        </w:rPr>
      </w:pPr>
    </w:p>
    <w:p w14:paraId="74DC5685" w14:textId="43F0312A" w:rsidR="00B276F7" w:rsidRDefault="00B276F7" w:rsidP="00B276F7">
      <w:pPr>
        <w:rPr>
          <w:noProof/>
        </w:rPr>
      </w:pPr>
    </w:p>
    <w:p w14:paraId="709AF40B" w14:textId="28E089BD" w:rsidR="00B276F7" w:rsidRDefault="00B276F7" w:rsidP="00B276F7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22B2A35D" w14:textId="3A31E3DA" w:rsidR="00B276F7" w:rsidRDefault="00B276F7" w:rsidP="00B276F7">
      <w:pPr>
        <w:tabs>
          <w:tab w:val="left" w:pos="2925"/>
        </w:tabs>
        <w:rPr>
          <w:lang w:val="en-US"/>
        </w:rPr>
      </w:pPr>
    </w:p>
    <w:p w14:paraId="26FEFD76" w14:textId="19EF2711" w:rsidR="00B276F7" w:rsidRDefault="00B276F7" w:rsidP="00B276F7">
      <w:pPr>
        <w:tabs>
          <w:tab w:val="left" w:pos="2925"/>
        </w:tabs>
        <w:rPr>
          <w:lang w:val="en-US"/>
        </w:rPr>
      </w:pPr>
    </w:p>
    <w:p w14:paraId="06BA7AD7" w14:textId="078449BF" w:rsidR="00B276F7" w:rsidRDefault="00B276F7" w:rsidP="00B276F7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790DC966" w14:textId="20F443EB" w:rsidR="00B276F7" w:rsidRDefault="00B276F7" w:rsidP="00B276F7">
      <w:pPr>
        <w:tabs>
          <w:tab w:val="left" w:pos="2925"/>
        </w:tabs>
        <w:rPr>
          <w:lang w:val="en-US"/>
        </w:rPr>
      </w:pPr>
    </w:p>
    <w:p w14:paraId="78EBDCD4" w14:textId="77777777" w:rsidR="00BB7805" w:rsidRDefault="00BB7805" w:rsidP="00BB7805">
      <w:pPr>
        <w:pStyle w:val="Ttulo1"/>
      </w:pPr>
      <w:r>
        <w:t>VARIABLES PLANTILLA FACTURADOR</w:t>
      </w:r>
    </w:p>
    <w:tbl>
      <w:tblPr>
        <w:tblStyle w:val="Tablaconcuadrcula"/>
        <w:tblW w:w="10053" w:type="dxa"/>
        <w:tblInd w:w="-5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108"/>
        <w:gridCol w:w="6945"/>
      </w:tblGrid>
      <w:tr w:rsidR="00BB7805" w14:paraId="5D4D730D" w14:textId="77777777" w:rsidTr="0094479A">
        <w:tc>
          <w:tcPr>
            <w:tcW w:w="3108" w:type="dxa"/>
          </w:tcPr>
          <w:p w14:paraId="0B83A815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${COD_EMISOR}</w:t>
            </w:r>
          </w:p>
        </w:tc>
        <w:tc>
          <w:tcPr>
            <w:tcW w:w="6945" w:type="dxa"/>
          </w:tcPr>
          <w:p w14:paraId="54D3D2DE" w14:textId="042B84BB" w:rsidR="00BB7805" w:rsidRPr="00941BE2" w:rsidRDefault="00BB7805" w:rsidP="00B70970">
            <w:pPr>
              <w:pStyle w:val="Prrafodelista"/>
              <w:ind w:left="0"/>
            </w:pPr>
            <w:r w:rsidRPr="00941BE2">
              <w:t>2</w:t>
            </w:r>
            <w:r>
              <w:t>30</w:t>
            </w:r>
          </w:p>
        </w:tc>
      </w:tr>
      <w:tr w:rsidR="00BB7805" w14:paraId="6E611AC7" w14:textId="77777777" w:rsidTr="0094479A">
        <w:tc>
          <w:tcPr>
            <w:tcW w:w="3108" w:type="dxa"/>
          </w:tcPr>
          <w:p w14:paraId="7F43A2D8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</w:rPr>
              <w:t>${NUMERO_RUC}</w:t>
            </w:r>
          </w:p>
        </w:tc>
        <w:tc>
          <w:tcPr>
            <w:tcW w:w="6945" w:type="dxa"/>
          </w:tcPr>
          <w:p w14:paraId="60CB329A" w14:textId="5A8B9EDF" w:rsidR="00BB7805" w:rsidRPr="00941BE2" w:rsidRDefault="00BB7805" w:rsidP="00B70970">
            <w:pPr>
              <w:pStyle w:val="Prrafodelista"/>
              <w:ind w:left="0"/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20433175558</w:t>
            </w:r>
          </w:p>
        </w:tc>
      </w:tr>
      <w:tr w:rsidR="00BB7805" w14:paraId="63450260" w14:textId="77777777" w:rsidTr="0094479A">
        <w:tc>
          <w:tcPr>
            <w:tcW w:w="3108" w:type="dxa"/>
          </w:tcPr>
          <w:p w14:paraId="1E4D4685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${RAZON_SOCIAL}</w:t>
            </w:r>
          </w:p>
        </w:tc>
        <w:tc>
          <w:tcPr>
            <w:tcW w:w="6945" w:type="dxa"/>
          </w:tcPr>
          <w:p w14:paraId="15972A78" w14:textId="649D4422" w:rsidR="00BB7805" w:rsidRPr="00941BE2" w:rsidRDefault="00BB7805" w:rsidP="00B70970">
            <w:pPr>
              <w:pStyle w:val="Prrafodelista"/>
              <w:ind w:left="0"/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AGROINDUSTRIAS AMAZONAS S.A.C.</w:t>
            </w:r>
          </w:p>
        </w:tc>
      </w:tr>
      <w:tr w:rsidR="00BB7805" w14:paraId="268E5FCB" w14:textId="77777777" w:rsidTr="0094479A">
        <w:tc>
          <w:tcPr>
            <w:tcW w:w="3108" w:type="dxa"/>
          </w:tcPr>
          <w:p w14:paraId="69791356" w14:textId="77777777" w:rsidR="00BB7805" w:rsidRPr="00A724DD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${DOMICILIO_FISCAL}</w:t>
            </w:r>
          </w:p>
        </w:tc>
        <w:tc>
          <w:tcPr>
            <w:tcW w:w="6945" w:type="dxa"/>
          </w:tcPr>
          <w:p w14:paraId="64E7AABF" w14:textId="038A5A86" w:rsidR="00BB7805" w:rsidRPr="00941BE2" w:rsidRDefault="00BB7805" w:rsidP="00B70970">
            <w:pPr>
              <w:pStyle w:val="Prrafodelista"/>
              <w:ind w:left="0"/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----ASOC.V.S. DE LOS MILAGROS MZA. O LOTE. 34 (ALT. CDRA 39 DE AV. UNI VERSITARIA) LIMA - LIMA - SAN MARTIN DE PORRES</w:t>
            </w:r>
          </w:p>
        </w:tc>
      </w:tr>
      <w:tr w:rsidR="00BB7805" w14:paraId="078096B0" w14:textId="77777777" w:rsidTr="0094479A">
        <w:tc>
          <w:tcPr>
            <w:tcW w:w="3108" w:type="dxa"/>
          </w:tcPr>
          <w:p w14:paraId="3EFDB2A2" w14:textId="77777777" w:rsidR="00BB7805" w:rsidRPr="00A724DD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906932">
              <w:rPr>
                <w:b/>
                <w:bCs/>
              </w:rPr>
              <w:t>${URBANIZACION}</w:t>
            </w:r>
          </w:p>
        </w:tc>
        <w:tc>
          <w:tcPr>
            <w:tcW w:w="6945" w:type="dxa"/>
          </w:tcPr>
          <w:p w14:paraId="25BABA0F" w14:textId="77777777" w:rsidR="00BB7805" w:rsidRDefault="00BB7805" w:rsidP="00B70970">
            <w:pPr>
              <w:pStyle w:val="Prrafodelista"/>
              <w:ind w:left="0"/>
              <w:rPr>
                <w:rFonts w:ascii="Trebuchet MS" w:hAnsi="Trebuchet MS" w:cs="Calibri"/>
                <w:b/>
                <w:bCs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w:pPr>
            <w:r>
              <w:rPr>
                <w:rFonts w:ascii="Trebuchet MS" w:hAnsi="Trebuchet MS" w:cs="Calibri"/>
                <w:b/>
                <w:bCs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-</w:t>
            </w:r>
          </w:p>
        </w:tc>
      </w:tr>
      <w:tr w:rsidR="00BB7805" w14:paraId="1C863C70" w14:textId="77777777" w:rsidTr="0094479A">
        <w:tc>
          <w:tcPr>
            <w:tcW w:w="3108" w:type="dxa"/>
          </w:tcPr>
          <w:p w14:paraId="6B218B1E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${UBIGEO}</w:t>
            </w:r>
          </w:p>
        </w:tc>
        <w:tc>
          <w:tcPr>
            <w:tcW w:w="6945" w:type="dxa"/>
          </w:tcPr>
          <w:p w14:paraId="00E2EC0C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>
              <w:t>150135</w:t>
            </w:r>
          </w:p>
        </w:tc>
      </w:tr>
      <w:tr w:rsidR="00BB7805" w14:paraId="39095497" w14:textId="77777777" w:rsidTr="0094479A">
        <w:tc>
          <w:tcPr>
            <w:tcW w:w="3108" w:type="dxa"/>
          </w:tcPr>
          <w:p w14:paraId="64C95161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${DEPARTAMENTO}</w:t>
            </w:r>
          </w:p>
        </w:tc>
        <w:tc>
          <w:tcPr>
            <w:tcW w:w="6945" w:type="dxa"/>
          </w:tcPr>
          <w:p w14:paraId="1A43E087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LIMA</w:t>
            </w:r>
          </w:p>
        </w:tc>
      </w:tr>
      <w:tr w:rsidR="00BB7805" w14:paraId="37780C9F" w14:textId="77777777" w:rsidTr="0094479A">
        <w:tc>
          <w:tcPr>
            <w:tcW w:w="3108" w:type="dxa"/>
          </w:tcPr>
          <w:p w14:paraId="35FEEB84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${ID_DEPARTAMENTO}</w:t>
            </w:r>
          </w:p>
        </w:tc>
        <w:tc>
          <w:tcPr>
            <w:tcW w:w="6945" w:type="dxa"/>
          </w:tcPr>
          <w:p w14:paraId="0F9DE572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>
              <w:t>15</w:t>
            </w:r>
          </w:p>
        </w:tc>
      </w:tr>
      <w:tr w:rsidR="00BB7805" w14:paraId="06318FC0" w14:textId="77777777" w:rsidTr="0094479A">
        <w:tc>
          <w:tcPr>
            <w:tcW w:w="3108" w:type="dxa"/>
          </w:tcPr>
          <w:p w14:paraId="1389112C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${PROVINCIA}</w:t>
            </w:r>
          </w:p>
        </w:tc>
        <w:tc>
          <w:tcPr>
            <w:tcW w:w="6945" w:type="dxa"/>
          </w:tcPr>
          <w:p w14:paraId="0C647D8F" w14:textId="77777777" w:rsidR="00BB7805" w:rsidRPr="00941BE2" w:rsidRDefault="00BB7805" w:rsidP="00B70970">
            <w:pPr>
              <w:pStyle w:val="Prrafodelista"/>
              <w:ind w:left="0"/>
            </w:pPr>
            <w:r>
              <w:t>LIMA</w:t>
            </w:r>
          </w:p>
        </w:tc>
      </w:tr>
      <w:tr w:rsidR="00BB7805" w14:paraId="474B5620" w14:textId="77777777" w:rsidTr="0094479A">
        <w:tc>
          <w:tcPr>
            <w:tcW w:w="3108" w:type="dxa"/>
          </w:tcPr>
          <w:p w14:paraId="36646017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9B5100">
              <w:rPr>
                <w:b/>
                <w:bCs/>
                <w:lang w:val="en-US"/>
              </w:rPr>
              <w:t>${ID_PROVINCIA}</w:t>
            </w:r>
          </w:p>
        </w:tc>
        <w:tc>
          <w:tcPr>
            <w:tcW w:w="6945" w:type="dxa"/>
          </w:tcPr>
          <w:p w14:paraId="43C713B1" w14:textId="77777777" w:rsidR="00BB7805" w:rsidRPr="00941BE2" w:rsidRDefault="00BB7805" w:rsidP="00B70970">
            <w:pPr>
              <w:pStyle w:val="Prrafodelista"/>
              <w:ind w:left="0"/>
            </w:pPr>
            <w:r w:rsidRPr="00941BE2">
              <w:t>01</w:t>
            </w:r>
          </w:p>
        </w:tc>
      </w:tr>
      <w:tr w:rsidR="00BB7805" w14:paraId="708467DB" w14:textId="77777777" w:rsidTr="0094479A">
        <w:tc>
          <w:tcPr>
            <w:tcW w:w="3108" w:type="dxa"/>
          </w:tcPr>
          <w:p w14:paraId="3033E7E3" w14:textId="77777777" w:rsidR="00BB7805" w:rsidRPr="00F831B8" w:rsidRDefault="00BB7805" w:rsidP="00B70970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${DISTRITO}</w:t>
            </w:r>
          </w:p>
        </w:tc>
        <w:tc>
          <w:tcPr>
            <w:tcW w:w="6945" w:type="dxa"/>
          </w:tcPr>
          <w:p w14:paraId="5253B645" w14:textId="77777777" w:rsidR="00BB7805" w:rsidRPr="00941BE2" w:rsidRDefault="00BB7805" w:rsidP="00B70970">
            <w:pPr>
              <w:pStyle w:val="Prrafodelista"/>
              <w:ind w:left="0"/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SAN MARTIN DE PORRES</w:t>
            </w:r>
          </w:p>
        </w:tc>
      </w:tr>
      <w:tr w:rsidR="00BB7805" w14:paraId="19E73987" w14:textId="77777777" w:rsidTr="0094479A">
        <w:tc>
          <w:tcPr>
            <w:tcW w:w="3108" w:type="dxa"/>
          </w:tcPr>
          <w:p w14:paraId="229120E4" w14:textId="77777777" w:rsidR="00BB7805" w:rsidRPr="00F831B8" w:rsidRDefault="00BB7805" w:rsidP="00B70970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${ID_DISTRITO}</w:t>
            </w:r>
          </w:p>
        </w:tc>
        <w:tc>
          <w:tcPr>
            <w:tcW w:w="6945" w:type="dxa"/>
          </w:tcPr>
          <w:p w14:paraId="34A786B2" w14:textId="77777777" w:rsidR="00BB7805" w:rsidRPr="00941BE2" w:rsidRDefault="00BB7805" w:rsidP="00B70970">
            <w:pPr>
              <w:pStyle w:val="Prrafodelista"/>
              <w:ind w:left="0"/>
            </w:pPr>
            <w:r>
              <w:t>35</w:t>
            </w:r>
          </w:p>
        </w:tc>
      </w:tr>
      <w:tr w:rsidR="00BB7805" w14:paraId="280207B5" w14:textId="77777777" w:rsidTr="0094479A">
        <w:tc>
          <w:tcPr>
            <w:tcW w:w="3108" w:type="dxa"/>
          </w:tcPr>
          <w:p w14:paraId="5696A1DF" w14:textId="77777777" w:rsidR="00BB7805" w:rsidRPr="009B5100" w:rsidRDefault="00BB7805" w:rsidP="00B70970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41BE2">
              <w:rPr>
                <w:b/>
                <w:bCs/>
                <w:lang w:val="en-US"/>
              </w:rPr>
              <w:t>${CTA_DETRACCION}</w:t>
            </w:r>
          </w:p>
        </w:tc>
        <w:tc>
          <w:tcPr>
            <w:tcW w:w="6945" w:type="dxa"/>
          </w:tcPr>
          <w:p w14:paraId="6BCCB9D5" w14:textId="77777777" w:rsidR="00BB7805" w:rsidRPr="00941BE2" w:rsidRDefault="00BB7805" w:rsidP="00B70970">
            <w:pPr>
              <w:pStyle w:val="Prrafodelista"/>
              <w:ind w:left="0"/>
            </w:pPr>
            <w:r>
              <w:rPr>
                <w:rFonts w:eastAsia="Times New Roman"/>
                <w:color w:val="000000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BB7805" w14:paraId="45C9AD3B" w14:textId="77777777" w:rsidTr="0094479A">
        <w:tc>
          <w:tcPr>
            <w:tcW w:w="3108" w:type="dxa"/>
          </w:tcPr>
          <w:p w14:paraId="70EE70CF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${NOM_EMPRESA}</w:t>
            </w:r>
          </w:p>
        </w:tc>
        <w:tc>
          <w:tcPr>
            <w:tcW w:w="6945" w:type="dxa"/>
          </w:tcPr>
          <w:p w14:paraId="066AAF09" w14:textId="36F0D6E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AGROAMAZ</w:t>
            </w:r>
          </w:p>
        </w:tc>
      </w:tr>
      <w:tr w:rsidR="00BB7805" w14:paraId="27FFF6D5" w14:textId="77777777" w:rsidTr="0094479A">
        <w:tc>
          <w:tcPr>
            <w:tcW w:w="3108" w:type="dxa"/>
          </w:tcPr>
          <w:p w14:paraId="65079CC7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${CODIGO_ENCRIPTADO_FACT}</w:t>
            </w:r>
          </w:p>
        </w:tc>
        <w:tc>
          <w:tcPr>
            <w:tcW w:w="6945" w:type="dxa"/>
          </w:tcPr>
          <w:p w14:paraId="70167128" w14:textId="62126F84" w:rsidR="00BB7805" w:rsidRPr="00F831B8" w:rsidRDefault="00BB7805" w:rsidP="00B70970">
            <w:r w:rsidRPr="00BB7805">
              <w:t>/AHuDrfmZVxLTkrx2tSI81XFMvB1pnHT</w:t>
            </w:r>
          </w:p>
        </w:tc>
      </w:tr>
      <w:tr w:rsidR="00BB7805" w14:paraId="0B20EDB4" w14:textId="77777777" w:rsidTr="0094479A">
        <w:tc>
          <w:tcPr>
            <w:tcW w:w="3108" w:type="dxa"/>
          </w:tcPr>
          <w:p w14:paraId="21AD010E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${ID_USUARIO}</w:t>
            </w:r>
          </w:p>
        </w:tc>
        <w:tc>
          <w:tcPr>
            <w:tcW w:w="6945" w:type="dxa"/>
          </w:tcPr>
          <w:p w14:paraId="050E27FE" w14:textId="37DBD55F" w:rsidR="00BB7805" w:rsidRPr="00F831B8" w:rsidRDefault="00BB7805" w:rsidP="00B70970">
            <w:r>
              <w:t>467</w:t>
            </w:r>
          </w:p>
        </w:tc>
      </w:tr>
      <w:tr w:rsidR="00BB7805" w14:paraId="626B8282" w14:textId="77777777" w:rsidTr="0094479A">
        <w:tc>
          <w:tcPr>
            <w:tcW w:w="3108" w:type="dxa"/>
          </w:tcPr>
          <w:p w14:paraId="094BCF3C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${ID_USUARIO+1}</w:t>
            </w:r>
          </w:p>
        </w:tc>
        <w:tc>
          <w:tcPr>
            <w:tcW w:w="6945" w:type="dxa"/>
          </w:tcPr>
          <w:p w14:paraId="3C59F728" w14:textId="0C38C78F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468</w:t>
            </w:r>
          </w:p>
        </w:tc>
      </w:tr>
      <w:tr w:rsidR="00BB7805" w14:paraId="52A3D6D5" w14:textId="77777777" w:rsidTr="0094479A">
        <w:tc>
          <w:tcPr>
            <w:tcW w:w="3108" w:type="dxa"/>
          </w:tcPr>
          <w:p w14:paraId="517AB248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${COD_LOCAL}</w:t>
            </w:r>
          </w:p>
        </w:tc>
        <w:tc>
          <w:tcPr>
            <w:tcW w:w="6945" w:type="dxa"/>
          </w:tcPr>
          <w:p w14:paraId="6B165410" w14:textId="3BE4BB15" w:rsidR="00BB7805" w:rsidRPr="00F831B8" w:rsidRDefault="00BB7805" w:rsidP="00B70970">
            <w:pPr>
              <w:pStyle w:val="Prrafodelista"/>
              <w:ind w:left="0"/>
            </w:pPr>
            <w:r>
              <w:t>242</w:t>
            </w:r>
          </w:p>
        </w:tc>
      </w:tr>
      <w:tr w:rsidR="00BB7805" w14:paraId="357623D0" w14:textId="77777777" w:rsidTr="0094479A">
        <w:tc>
          <w:tcPr>
            <w:tcW w:w="3108" w:type="dxa"/>
          </w:tcPr>
          <w:p w14:paraId="72758E4E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22E139E1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BB7805" w14:paraId="6A4ADE68" w14:textId="77777777" w:rsidTr="0094479A">
        <w:tc>
          <w:tcPr>
            <w:tcW w:w="3108" w:type="dxa"/>
          </w:tcPr>
          <w:p w14:paraId="1048A973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4E994DCF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BB7805" w14:paraId="02FFE509" w14:textId="77777777" w:rsidTr="0094479A">
        <w:tc>
          <w:tcPr>
            <w:tcW w:w="3108" w:type="dxa"/>
          </w:tcPr>
          <w:p w14:paraId="55431E50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0AEEB76F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BB7805" w14:paraId="6FC0255A" w14:textId="77777777" w:rsidTr="0094479A">
        <w:tc>
          <w:tcPr>
            <w:tcW w:w="3108" w:type="dxa"/>
          </w:tcPr>
          <w:p w14:paraId="2E02373A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260D8550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</w:tr>
    </w:tbl>
    <w:p w14:paraId="3965DEFD" w14:textId="77777777" w:rsidR="00BB7805" w:rsidRDefault="00BB7805" w:rsidP="00BB7805">
      <w:pPr>
        <w:rPr>
          <w:lang w:val="en-US"/>
        </w:rPr>
      </w:pPr>
    </w:p>
    <w:p w14:paraId="14285BF7" w14:textId="77777777" w:rsidR="00BB7805" w:rsidRDefault="00BB7805" w:rsidP="00BB7805">
      <w:pPr>
        <w:rPr>
          <w:lang w:val="en-US"/>
        </w:rPr>
      </w:pPr>
    </w:p>
    <w:p w14:paraId="6B5CD437" w14:textId="77777777" w:rsidR="00BB7805" w:rsidRDefault="00BB7805" w:rsidP="00BB7805">
      <w:pPr>
        <w:rPr>
          <w:lang w:val="en-US"/>
        </w:rPr>
      </w:pPr>
    </w:p>
    <w:p w14:paraId="634638BD" w14:textId="77777777" w:rsidR="00BB7805" w:rsidRDefault="00BB7805" w:rsidP="00BB7805">
      <w:pPr>
        <w:rPr>
          <w:lang w:val="en-US"/>
        </w:rPr>
      </w:pPr>
    </w:p>
    <w:p w14:paraId="17FBA71E" w14:textId="77777777" w:rsidR="00BB7805" w:rsidRDefault="00BB7805" w:rsidP="00BB7805">
      <w:pPr>
        <w:rPr>
          <w:lang w:val="en-US"/>
        </w:rPr>
      </w:pPr>
    </w:p>
    <w:p w14:paraId="2C46F86D" w14:textId="77777777" w:rsidR="00BB7805" w:rsidRDefault="00BB7805" w:rsidP="00BB7805">
      <w:pPr>
        <w:rPr>
          <w:lang w:val="en-US"/>
        </w:rPr>
      </w:pPr>
    </w:p>
    <w:p w14:paraId="39B52EDC" w14:textId="77777777" w:rsidR="00BB7805" w:rsidRDefault="00BB7805" w:rsidP="00BB7805">
      <w:pPr>
        <w:rPr>
          <w:lang w:val="en-US"/>
        </w:rPr>
      </w:pPr>
    </w:p>
    <w:p w14:paraId="76D38FC6" w14:textId="77777777" w:rsidR="00BB7805" w:rsidRDefault="00BB7805" w:rsidP="00BB7805">
      <w:pPr>
        <w:rPr>
          <w:lang w:val="en-US"/>
        </w:rPr>
      </w:pPr>
    </w:p>
    <w:p w14:paraId="2D3FA7AD" w14:textId="77777777" w:rsidR="00BB7805" w:rsidRDefault="00BB7805" w:rsidP="00BB7805">
      <w:pPr>
        <w:rPr>
          <w:lang w:val="en-US"/>
        </w:rPr>
      </w:pPr>
    </w:p>
    <w:p w14:paraId="7E105E5A" w14:textId="77777777" w:rsidR="00BB7805" w:rsidRDefault="00BB7805" w:rsidP="00BB7805">
      <w:pPr>
        <w:rPr>
          <w:lang w:val="en-US"/>
        </w:rPr>
      </w:pPr>
    </w:p>
    <w:p w14:paraId="55009FF9" w14:textId="77777777" w:rsidR="00BB7805" w:rsidRDefault="00BB7805" w:rsidP="00BB7805">
      <w:pPr>
        <w:rPr>
          <w:lang w:val="en-US"/>
        </w:rPr>
      </w:pPr>
    </w:p>
    <w:p w14:paraId="14060846" w14:textId="77777777" w:rsidR="00BB7805" w:rsidRDefault="00BB7805" w:rsidP="00BB7805">
      <w:pPr>
        <w:rPr>
          <w:lang w:val="en-US"/>
        </w:rPr>
      </w:pPr>
    </w:p>
    <w:p w14:paraId="46781FB9" w14:textId="77777777" w:rsidR="00BB7805" w:rsidRDefault="00BB7805" w:rsidP="00BB7805">
      <w:pPr>
        <w:rPr>
          <w:lang w:val="en-US"/>
        </w:rPr>
      </w:pPr>
    </w:p>
    <w:p w14:paraId="0965E230" w14:textId="77777777" w:rsidR="00BB7805" w:rsidRDefault="00BB7805" w:rsidP="00BB7805">
      <w:pPr>
        <w:rPr>
          <w:lang w:val="en-US"/>
        </w:rPr>
      </w:pPr>
    </w:p>
    <w:p w14:paraId="24A30715" w14:textId="77777777" w:rsidR="00BB7805" w:rsidRDefault="00BB7805" w:rsidP="00BB7805">
      <w:pPr>
        <w:rPr>
          <w:lang w:val="en-US"/>
        </w:rPr>
      </w:pPr>
    </w:p>
    <w:p w14:paraId="1D537A96" w14:textId="77777777" w:rsidR="00BB7805" w:rsidRDefault="00BB7805" w:rsidP="00BB7805">
      <w:pPr>
        <w:rPr>
          <w:lang w:val="en-US"/>
        </w:rPr>
      </w:pPr>
    </w:p>
    <w:p w14:paraId="26928AAF" w14:textId="77777777" w:rsidR="00BB7805" w:rsidRDefault="00BB7805" w:rsidP="00BB7805">
      <w:pPr>
        <w:rPr>
          <w:lang w:val="en-US"/>
        </w:rPr>
      </w:pPr>
    </w:p>
    <w:p w14:paraId="5EDF2C45" w14:textId="77777777" w:rsidR="00BB7805" w:rsidRDefault="00BB7805" w:rsidP="00BB7805">
      <w:pPr>
        <w:pStyle w:val="Prrafodelista"/>
        <w:ind w:left="0"/>
      </w:pPr>
    </w:p>
    <w:p w14:paraId="32B244F5" w14:textId="77777777" w:rsidR="00BB7805" w:rsidRDefault="00BB7805" w:rsidP="00BB7805">
      <w:pPr>
        <w:pStyle w:val="Ttulo1"/>
      </w:pPr>
      <w:r>
        <w:t>LLENANDO DATOS</w:t>
      </w:r>
    </w:p>
    <w:p w14:paraId="7C0C4870" w14:textId="77777777" w:rsidR="00BB7805" w:rsidRPr="00B259DC" w:rsidRDefault="00BB7805" w:rsidP="00BB7805">
      <w:r>
        <w:t xml:space="preserve">NOTA: LO DE </w:t>
      </w:r>
      <w:r w:rsidRPr="00B259DC">
        <w:rPr>
          <w:shd w:val="clear" w:color="auto" w:fill="F2CDD1" w:themeFill="accent2" w:themeFillTint="33"/>
        </w:rPr>
        <w:t>ROJO</w:t>
      </w:r>
      <w:r w:rsidRPr="00B259DC">
        <w:t xml:space="preserve"> </w:t>
      </w:r>
      <w:r>
        <w:t>SE REPITE EN PORTAL (SOLO ES PORTAL)</w:t>
      </w:r>
    </w:p>
    <w:tbl>
      <w:tblPr>
        <w:tblStyle w:val="Tablaconcuadrcula"/>
        <w:tblW w:w="10053" w:type="dxa"/>
        <w:tblInd w:w="-5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108"/>
        <w:gridCol w:w="6945"/>
      </w:tblGrid>
      <w:tr w:rsidR="00BB7805" w14:paraId="54901D5E" w14:textId="77777777" w:rsidTr="00B70970">
        <w:tc>
          <w:tcPr>
            <w:tcW w:w="3108" w:type="dxa"/>
          </w:tcPr>
          <w:p w14:paraId="7E43DDEE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  <w:lang w:val="es-PE"/>
              </w:rPr>
              <w:t>${NUM_COD_CLIENTE}</w:t>
            </w:r>
          </w:p>
        </w:tc>
        <w:tc>
          <w:tcPr>
            <w:tcW w:w="6945" w:type="dxa"/>
          </w:tcPr>
          <w:p w14:paraId="0CA5ED5F" w14:textId="7C67FD88" w:rsidR="00BB7805" w:rsidRPr="00F831B8" w:rsidRDefault="00BB7805" w:rsidP="00B70970">
            <w:pPr>
              <w:pStyle w:val="Prrafodelista"/>
              <w:ind w:left="0"/>
            </w:pPr>
            <w:r>
              <w:t>2</w:t>
            </w:r>
            <w:r w:rsidR="0094479A">
              <w:t>30</w:t>
            </w:r>
          </w:p>
        </w:tc>
      </w:tr>
      <w:tr w:rsidR="00BB7805" w14:paraId="499F47B2" w14:textId="77777777" w:rsidTr="00B70970">
        <w:tc>
          <w:tcPr>
            <w:tcW w:w="3108" w:type="dxa"/>
            <w:shd w:val="clear" w:color="auto" w:fill="F2CDD1" w:themeFill="accent2" w:themeFillTint="33"/>
          </w:tcPr>
          <w:p w14:paraId="37C38068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</w:rPr>
              <w:t>${NUMERO_RUC}</w:t>
            </w:r>
          </w:p>
        </w:tc>
        <w:tc>
          <w:tcPr>
            <w:tcW w:w="6945" w:type="dxa"/>
          </w:tcPr>
          <w:p w14:paraId="6221E6C7" w14:textId="6EFE7C59" w:rsidR="00BB7805" w:rsidRPr="00F831B8" w:rsidRDefault="0094479A" w:rsidP="00B70970">
            <w:pPr>
              <w:pStyle w:val="Prrafodelista"/>
              <w:ind w:left="0"/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20433175558</w:t>
            </w:r>
          </w:p>
        </w:tc>
      </w:tr>
      <w:tr w:rsidR="00BB7805" w:rsidRPr="00577C39" w14:paraId="02AEA31E" w14:textId="77777777" w:rsidTr="00B70970">
        <w:tc>
          <w:tcPr>
            <w:tcW w:w="3108" w:type="dxa"/>
            <w:shd w:val="clear" w:color="auto" w:fill="F2CDD1" w:themeFill="accent2" w:themeFillTint="33"/>
          </w:tcPr>
          <w:p w14:paraId="7E8E449D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${RAZON_SOCIAL}</w:t>
            </w:r>
          </w:p>
        </w:tc>
        <w:tc>
          <w:tcPr>
            <w:tcW w:w="6945" w:type="dxa"/>
          </w:tcPr>
          <w:p w14:paraId="32EB29C8" w14:textId="2BFF7B82" w:rsidR="00BB7805" w:rsidRPr="00577C39" w:rsidRDefault="0094479A" w:rsidP="00B70970">
            <w:pPr>
              <w:pStyle w:val="Prrafodelista"/>
              <w:ind w:left="0"/>
              <w:rPr>
                <w:lang w:val="es-PE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AGROINDUSTRIAS AMAZONAS S.A.C.</w:t>
            </w:r>
          </w:p>
        </w:tc>
      </w:tr>
      <w:tr w:rsidR="00BB7805" w14:paraId="1389E8EE" w14:textId="77777777" w:rsidTr="00B70970">
        <w:tc>
          <w:tcPr>
            <w:tcW w:w="3108" w:type="dxa"/>
            <w:shd w:val="clear" w:color="auto" w:fill="F2CDD1" w:themeFill="accent2" w:themeFillTint="33"/>
          </w:tcPr>
          <w:p w14:paraId="00B477FD" w14:textId="77777777" w:rsidR="00BB7805" w:rsidRPr="00A724DD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${DOMICILIO_FISCAL}</w:t>
            </w:r>
          </w:p>
        </w:tc>
        <w:tc>
          <w:tcPr>
            <w:tcW w:w="6945" w:type="dxa"/>
          </w:tcPr>
          <w:p w14:paraId="266BE055" w14:textId="78642468" w:rsidR="00BB7805" w:rsidRPr="005F7654" w:rsidRDefault="0094479A" w:rsidP="00B70970">
            <w:pPr>
              <w:pStyle w:val="Prrafodelista"/>
              <w:ind w:left="0"/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----ASOC.V.S. DE LOS MILAGROS MZA. O LOTE. 34 (ALT. CDRA 39 DE AV. UNI VERSITARIA) LIMA - LIMA - SAN MARTIN DE PORRES</w:t>
            </w:r>
          </w:p>
        </w:tc>
      </w:tr>
      <w:tr w:rsidR="00BB7805" w14:paraId="7F52B0CC" w14:textId="77777777" w:rsidTr="00B70970">
        <w:tc>
          <w:tcPr>
            <w:tcW w:w="3108" w:type="dxa"/>
            <w:shd w:val="clear" w:color="auto" w:fill="F2CDD1" w:themeFill="accent2" w:themeFillTint="33"/>
          </w:tcPr>
          <w:p w14:paraId="2CB9A0CE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${UBIGEO}</w:t>
            </w:r>
          </w:p>
        </w:tc>
        <w:tc>
          <w:tcPr>
            <w:tcW w:w="6945" w:type="dxa"/>
          </w:tcPr>
          <w:p w14:paraId="685AD2B7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150135</w:t>
            </w:r>
          </w:p>
        </w:tc>
      </w:tr>
      <w:tr w:rsidR="00BB7805" w14:paraId="2C02E1CA" w14:textId="77777777" w:rsidTr="00B70970">
        <w:tc>
          <w:tcPr>
            <w:tcW w:w="3108" w:type="dxa"/>
            <w:shd w:val="clear" w:color="auto" w:fill="F2CDD1" w:themeFill="accent2" w:themeFillTint="33"/>
          </w:tcPr>
          <w:p w14:paraId="22558370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${DEPARTAMENTO}</w:t>
            </w:r>
          </w:p>
        </w:tc>
        <w:tc>
          <w:tcPr>
            <w:tcW w:w="6945" w:type="dxa"/>
          </w:tcPr>
          <w:p w14:paraId="45A026F2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LIMA</w:t>
            </w:r>
          </w:p>
        </w:tc>
      </w:tr>
      <w:tr w:rsidR="00BB7805" w14:paraId="1FD7F367" w14:textId="77777777" w:rsidTr="00B70970">
        <w:tc>
          <w:tcPr>
            <w:tcW w:w="3108" w:type="dxa"/>
          </w:tcPr>
          <w:p w14:paraId="059CCDFD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${ID_DEPARTAMENTO}</w:t>
            </w:r>
          </w:p>
        </w:tc>
        <w:tc>
          <w:tcPr>
            <w:tcW w:w="6945" w:type="dxa"/>
          </w:tcPr>
          <w:p w14:paraId="6B9720F3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</w:tr>
      <w:tr w:rsidR="00BB7805" w14:paraId="1B6C7372" w14:textId="77777777" w:rsidTr="00B70970">
        <w:tc>
          <w:tcPr>
            <w:tcW w:w="3108" w:type="dxa"/>
            <w:shd w:val="clear" w:color="auto" w:fill="F2CDD1" w:themeFill="accent2" w:themeFillTint="33"/>
          </w:tcPr>
          <w:p w14:paraId="3AA18A43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${PROVINCIA}</w:t>
            </w:r>
          </w:p>
        </w:tc>
        <w:tc>
          <w:tcPr>
            <w:tcW w:w="6945" w:type="dxa"/>
          </w:tcPr>
          <w:p w14:paraId="62420FFE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LIMA</w:t>
            </w:r>
          </w:p>
        </w:tc>
      </w:tr>
      <w:tr w:rsidR="00BB7805" w14:paraId="79C61196" w14:textId="77777777" w:rsidTr="00B70970">
        <w:tc>
          <w:tcPr>
            <w:tcW w:w="3108" w:type="dxa"/>
          </w:tcPr>
          <w:p w14:paraId="2A958CAB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9B5100">
              <w:rPr>
                <w:b/>
                <w:bCs/>
                <w:lang w:val="en-US"/>
              </w:rPr>
              <w:t>${ID_PROVINCIA}</w:t>
            </w:r>
          </w:p>
        </w:tc>
        <w:tc>
          <w:tcPr>
            <w:tcW w:w="6945" w:type="dxa"/>
          </w:tcPr>
          <w:p w14:paraId="46425510" w14:textId="77777777" w:rsidR="00BB7805" w:rsidRPr="005F7654" w:rsidRDefault="00BB7805" w:rsidP="00B70970">
            <w:pPr>
              <w:pStyle w:val="Prrafodelista"/>
              <w:ind w:left="0"/>
            </w:pPr>
            <w:r>
              <w:t>01</w:t>
            </w:r>
          </w:p>
        </w:tc>
      </w:tr>
      <w:tr w:rsidR="00BB7805" w14:paraId="274B3DFA" w14:textId="77777777" w:rsidTr="00B70970">
        <w:tc>
          <w:tcPr>
            <w:tcW w:w="3108" w:type="dxa"/>
            <w:shd w:val="clear" w:color="auto" w:fill="F2CDD1" w:themeFill="accent2" w:themeFillTint="33"/>
          </w:tcPr>
          <w:p w14:paraId="3E9DB256" w14:textId="77777777" w:rsidR="00BB7805" w:rsidRPr="00F831B8" w:rsidRDefault="00BB7805" w:rsidP="00B70970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${DISTRITO}</w:t>
            </w:r>
          </w:p>
        </w:tc>
        <w:tc>
          <w:tcPr>
            <w:tcW w:w="6945" w:type="dxa"/>
          </w:tcPr>
          <w:p w14:paraId="42CF570C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SAN MARTIN DE PORRES</w:t>
            </w:r>
          </w:p>
        </w:tc>
      </w:tr>
      <w:tr w:rsidR="00BB7805" w14:paraId="78CCE0E0" w14:textId="77777777" w:rsidTr="00B70970">
        <w:tc>
          <w:tcPr>
            <w:tcW w:w="3108" w:type="dxa"/>
          </w:tcPr>
          <w:p w14:paraId="0C9578C3" w14:textId="77777777" w:rsidR="00BB7805" w:rsidRPr="00F831B8" w:rsidRDefault="00BB7805" w:rsidP="00B70970">
            <w:pPr>
              <w:pStyle w:val="Prrafodelista"/>
              <w:ind w:left="0"/>
              <w:rPr>
                <w:b/>
                <w:bCs/>
                <w:lang w:val="en-US"/>
              </w:rPr>
            </w:pPr>
            <w:r w:rsidRPr="009B5100">
              <w:rPr>
                <w:b/>
                <w:bCs/>
                <w:lang w:val="en-US"/>
              </w:rPr>
              <w:t>${ID_DISTRITO}</w:t>
            </w:r>
          </w:p>
        </w:tc>
        <w:tc>
          <w:tcPr>
            <w:tcW w:w="6945" w:type="dxa"/>
          </w:tcPr>
          <w:p w14:paraId="5D469B9E" w14:textId="77777777" w:rsidR="00BB7805" w:rsidRPr="005F7654" w:rsidRDefault="00BB7805" w:rsidP="00B70970">
            <w:pPr>
              <w:pStyle w:val="Prrafodelista"/>
              <w:ind w:left="0"/>
            </w:pPr>
            <w:r>
              <w:t>35</w:t>
            </w:r>
          </w:p>
        </w:tc>
      </w:tr>
      <w:tr w:rsidR="00BB7805" w14:paraId="7E288F95" w14:textId="77777777" w:rsidTr="00B70970">
        <w:tc>
          <w:tcPr>
            <w:tcW w:w="3108" w:type="dxa"/>
            <w:shd w:val="clear" w:color="auto" w:fill="F2CDD1" w:themeFill="accent2" w:themeFillTint="33"/>
          </w:tcPr>
          <w:p w14:paraId="66DBE177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${NOM_EMPRESA}</w:t>
            </w:r>
          </w:p>
        </w:tc>
        <w:tc>
          <w:tcPr>
            <w:tcW w:w="6945" w:type="dxa"/>
          </w:tcPr>
          <w:p w14:paraId="1C65883F" w14:textId="199BAEE6" w:rsidR="00BB7805" w:rsidRPr="005F7654" w:rsidRDefault="0094479A" w:rsidP="00B70970">
            <w:pPr>
              <w:pStyle w:val="Prrafodelista"/>
              <w:ind w:left="0"/>
            </w:pPr>
            <w:r>
              <w:rPr>
                <w:b/>
                <w:bCs/>
              </w:rPr>
              <w:t>AGROAMAZ</w:t>
            </w:r>
          </w:p>
        </w:tc>
      </w:tr>
      <w:tr w:rsidR="00BB7805" w14:paraId="151BFA16" w14:textId="77777777" w:rsidTr="00B70970">
        <w:tc>
          <w:tcPr>
            <w:tcW w:w="3108" w:type="dxa"/>
            <w:shd w:val="clear" w:color="auto" w:fill="F2CDD1" w:themeFill="accent2" w:themeFillTint="33"/>
          </w:tcPr>
          <w:p w14:paraId="751937E5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${CODIGO_ENCRIPTADO_FACT}</w:t>
            </w:r>
          </w:p>
        </w:tc>
        <w:tc>
          <w:tcPr>
            <w:tcW w:w="6945" w:type="dxa"/>
          </w:tcPr>
          <w:p w14:paraId="63823444" w14:textId="236E4477" w:rsidR="00BB7805" w:rsidRPr="00F831B8" w:rsidRDefault="0094479A" w:rsidP="00B70970">
            <w:r w:rsidRPr="00BB7805">
              <w:t>/AHuDrfmZVxLTkrx2tSI81XFMvB1pnHT</w:t>
            </w:r>
          </w:p>
        </w:tc>
      </w:tr>
      <w:tr w:rsidR="00BB7805" w14:paraId="2E8EBB9E" w14:textId="77777777" w:rsidTr="00B70970">
        <w:tc>
          <w:tcPr>
            <w:tcW w:w="3108" w:type="dxa"/>
          </w:tcPr>
          <w:p w14:paraId="6D55C840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${ID_USUARIO}</w:t>
            </w:r>
          </w:p>
        </w:tc>
        <w:tc>
          <w:tcPr>
            <w:tcW w:w="6945" w:type="dxa"/>
          </w:tcPr>
          <w:p w14:paraId="0EF02A2D" w14:textId="74814E8D" w:rsidR="00BB7805" w:rsidRPr="00F831B8" w:rsidRDefault="00BB7805" w:rsidP="00B70970">
            <w:r>
              <w:t>31</w:t>
            </w:r>
            <w:r w:rsidR="0094479A">
              <w:t>9</w:t>
            </w:r>
          </w:p>
        </w:tc>
      </w:tr>
      <w:tr w:rsidR="00BB7805" w14:paraId="2D5D2BCF" w14:textId="77777777" w:rsidTr="00B70970">
        <w:tc>
          <w:tcPr>
            <w:tcW w:w="3108" w:type="dxa"/>
          </w:tcPr>
          <w:p w14:paraId="34C069E0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A724DD">
              <w:rPr>
                <w:b/>
                <w:bCs/>
              </w:rPr>
              <w:t>${ID_USUARIO+1}</w:t>
            </w:r>
          </w:p>
        </w:tc>
        <w:tc>
          <w:tcPr>
            <w:tcW w:w="6945" w:type="dxa"/>
          </w:tcPr>
          <w:p w14:paraId="54AA892B" w14:textId="2C0022D0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="0094479A">
              <w:rPr>
                <w:b/>
                <w:bCs/>
              </w:rPr>
              <w:t>20</w:t>
            </w:r>
          </w:p>
        </w:tc>
      </w:tr>
      <w:tr w:rsidR="00BB7805" w14:paraId="3AEB17EA" w14:textId="77777777" w:rsidTr="00B70970">
        <w:tc>
          <w:tcPr>
            <w:tcW w:w="3108" w:type="dxa"/>
          </w:tcPr>
          <w:p w14:paraId="6A668155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797C919C" w14:textId="77777777" w:rsidR="00BB7805" w:rsidRPr="00F831B8" w:rsidRDefault="00BB7805" w:rsidP="00B70970">
            <w:pPr>
              <w:pStyle w:val="Prrafodelista"/>
              <w:ind w:left="0"/>
            </w:pPr>
          </w:p>
        </w:tc>
      </w:tr>
      <w:tr w:rsidR="00BB7805" w14:paraId="3773E60A" w14:textId="77777777" w:rsidTr="00B70970">
        <w:tc>
          <w:tcPr>
            <w:tcW w:w="3108" w:type="dxa"/>
          </w:tcPr>
          <w:p w14:paraId="68014ACA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149F1EF9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BB7805" w14:paraId="52B03ACC" w14:textId="77777777" w:rsidTr="00B70970">
        <w:tc>
          <w:tcPr>
            <w:tcW w:w="3108" w:type="dxa"/>
          </w:tcPr>
          <w:p w14:paraId="744CCE38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41902A36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BB7805" w14:paraId="447758C2" w14:textId="77777777" w:rsidTr="00B70970">
        <w:tc>
          <w:tcPr>
            <w:tcW w:w="3108" w:type="dxa"/>
          </w:tcPr>
          <w:p w14:paraId="4DCC9480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3C69DE06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</w:tr>
      <w:tr w:rsidR="00BB7805" w14:paraId="7E91ADCE" w14:textId="77777777" w:rsidTr="00B70970">
        <w:tc>
          <w:tcPr>
            <w:tcW w:w="3108" w:type="dxa"/>
          </w:tcPr>
          <w:p w14:paraId="3194D661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6945" w:type="dxa"/>
          </w:tcPr>
          <w:p w14:paraId="35F12127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</w:p>
        </w:tc>
      </w:tr>
    </w:tbl>
    <w:p w14:paraId="35C5B378" w14:textId="77777777" w:rsidR="00BB7805" w:rsidRDefault="00BB7805" w:rsidP="00BB7805">
      <w:pPr>
        <w:pStyle w:val="Prrafodelista"/>
        <w:ind w:left="0"/>
      </w:pPr>
    </w:p>
    <w:tbl>
      <w:tblPr>
        <w:tblStyle w:val="Tablaconcuadrcula"/>
        <w:tblW w:w="10038" w:type="dxa"/>
        <w:tblInd w:w="-54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08"/>
        <w:gridCol w:w="6930"/>
      </w:tblGrid>
      <w:tr w:rsidR="00BB7805" w:rsidRPr="00F831B8" w14:paraId="166D5B5C" w14:textId="77777777" w:rsidTr="00B70970">
        <w:tc>
          <w:tcPr>
            <w:tcW w:w="3108" w:type="dxa"/>
          </w:tcPr>
          <w:p w14:paraId="7C82D157" w14:textId="77777777" w:rsidR="00BB7805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D37C0E">
              <w:rPr>
                <w:b/>
                <w:bCs/>
                <w:lang w:val="es-PE"/>
              </w:rPr>
              <w:t>${NUM_COD_CLIENTE}</w:t>
            </w:r>
          </w:p>
        </w:tc>
        <w:tc>
          <w:tcPr>
            <w:tcW w:w="6930" w:type="dxa"/>
          </w:tcPr>
          <w:p w14:paraId="41A5F323" w14:textId="73889BED" w:rsidR="00BB7805" w:rsidRPr="00F831B8" w:rsidRDefault="00BB7805" w:rsidP="00B7097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4479A">
              <w:rPr>
                <w:lang w:val="en-US"/>
              </w:rPr>
              <w:t>30</w:t>
            </w:r>
          </w:p>
        </w:tc>
      </w:tr>
      <w:tr w:rsidR="00BB7805" w:rsidRPr="005F7654" w14:paraId="6A4F7E17" w14:textId="77777777" w:rsidTr="00B70970">
        <w:tc>
          <w:tcPr>
            <w:tcW w:w="3108" w:type="dxa"/>
          </w:tcPr>
          <w:p w14:paraId="7C56A37F" w14:textId="77777777" w:rsidR="00BB7805" w:rsidRPr="00A724DD" w:rsidRDefault="00BB7805" w:rsidP="00B70970">
            <w:pPr>
              <w:pStyle w:val="Prrafodelista"/>
              <w:ind w:left="0"/>
              <w:rPr>
                <w:b/>
                <w:bCs/>
              </w:rPr>
            </w:pPr>
            <w:r w:rsidRPr="00BB7D58">
              <w:rPr>
                <w:b/>
                <w:bCs/>
                <w:lang w:val="es-PE"/>
              </w:rPr>
              <w:t>${ID_USUARIO}</w:t>
            </w:r>
          </w:p>
        </w:tc>
        <w:tc>
          <w:tcPr>
            <w:tcW w:w="6930" w:type="dxa"/>
          </w:tcPr>
          <w:p w14:paraId="22CB3F7E" w14:textId="64FB42FA" w:rsidR="00BB7805" w:rsidRPr="005F7654" w:rsidRDefault="00BB7805" w:rsidP="00B70970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94479A">
              <w:rPr>
                <w:lang w:val="en-US"/>
              </w:rPr>
              <w:t>9</w:t>
            </w:r>
          </w:p>
        </w:tc>
      </w:tr>
      <w:tr w:rsidR="00BB7805" w:rsidRPr="005F7654" w14:paraId="1DAD04AB" w14:textId="77777777" w:rsidTr="00B70970">
        <w:tc>
          <w:tcPr>
            <w:tcW w:w="3108" w:type="dxa"/>
          </w:tcPr>
          <w:p w14:paraId="06A536D7" w14:textId="77777777" w:rsidR="00BB7805" w:rsidRPr="00BB7D58" w:rsidRDefault="00BB7805" w:rsidP="00B70970">
            <w:pPr>
              <w:pStyle w:val="Prrafodelista"/>
              <w:ind w:left="0"/>
              <w:rPr>
                <w:b/>
                <w:bCs/>
                <w:lang w:val="es-PE"/>
              </w:rPr>
            </w:pPr>
          </w:p>
        </w:tc>
        <w:tc>
          <w:tcPr>
            <w:tcW w:w="6930" w:type="dxa"/>
          </w:tcPr>
          <w:p w14:paraId="0B357A99" w14:textId="77777777" w:rsidR="00BB7805" w:rsidRDefault="00BB7805" w:rsidP="00B70970">
            <w:pPr>
              <w:rPr>
                <w:lang w:val="en-US"/>
              </w:rPr>
            </w:pPr>
          </w:p>
        </w:tc>
      </w:tr>
    </w:tbl>
    <w:p w14:paraId="1B813D6F" w14:textId="481E979A" w:rsidR="007B26D8" w:rsidRDefault="007B26D8" w:rsidP="00B276F7">
      <w:pPr>
        <w:tabs>
          <w:tab w:val="left" w:pos="2925"/>
        </w:tabs>
        <w:rPr>
          <w:lang w:val="en-US"/>
        </w:rPr>
      </w:pPr>
    </w:p>
    <w:p w14:paraId="58AAC556" w14:textId="2A615EA4" w:rsidR="007B26D8" w:rsidRDefault="007B26D8" w:rsidP="00B276F7">
      <w:pPr>
        <w:tabs>
          <w:tab w:val="left" w:pos="2925"/>
        </w:tabs>
        <w:rPr>
          <w:lang w:val="en-US"/>
        </w:rPr>
      </w:pPr>
    </w:p>
    <w:p w14:paraId="747890B8" w14:textId="0FE29EFF" w:rsidR="007B26D8" w:rsidRPr="00882BC9" w:rsidRDefault="00882BC9" w:rsidP="00882BC9">
      <w:pPr>
        <w:tabs>
          <w:tab w:val="left" w:pos="2925"/>
        </w:tabs>
        <w:jc w:val="center"/>
        <w:rPr>
          <w:b/>
          <w:bCs/>
          <w:sz w:val="32"/>
          <w:szCs w:val="32"/>
          <w:u w:val="single"/>
          <w:lang w:val="en-US"/>
        </w:rPr>
      </w:pPr>
      <w:r w:rsidRPr="00882BC9">
        <w:rPr>
          <w:b/>
          <w:bCs/>
          <w:sz w:val="32"/>
          <w:szCs w:val="32"/>
          <w:u w:val="single"/>
          <w:lang w:val="en-US"/>
        </w:rPr>
        <w:t>ANULACION DE GRE</w:t>
      </w:r>
    </w:p>
    <w:p w14:paraId="5F4466F8" w14:textId="03FA4F38" w:rsidR="007B26D8" w:rsidRDefault="007B26D8" w:rsidP="00B276F7">
      <w:pPr>
        <w:tabs>
          <w:tab w:val="left" w:pos="2925"/>
        </w:tabs>
        <w:rPr>
          <w:lang w:val="en-US"/>
        </w:rPr>
      </w:pPr>
    </w:p>
    <w:p w14:paraId="34BDBBC3" w14:textId="4AD848FA" w:rsidR="00882BC9" w:rsidRDefault="00882BC9" w:rsidP="00B276F7">
      <w:pPr>
        <w:tabs>
          <w:tab w:val="left" w:pos="2925"/>
        </w:tabs>
        <w:rPr>
          <w:lang w:val="en-US"/>
        </w:rPr>
      </w:pPr>
      <w:r w:rsidRPr="00882BC9">
        <w:rPr>
          <w:lang w:val="en-US"/>
        </w:rPr>
        <w:t>SET SQL_SAFE_UPDATES = 0;</w:t>
      </w:r>
    </w:p>
    <w:p w14:paraId="66746939" w14:textId="0E2981A9" w:rsidR="00882BC9" w:rsidRDefault="00882BC9" w:rsidP="00B276F7">
      <w:pPr>
        <w:tabs>
          <w:tab w:val="left" w:pos="2925"/>
        </w:tabs>
        <w:rPr>
          <w:lang w:val="es-PE"/>
        </w:rPr>
      </w:pPr>
      <w:r w:rsidRPr="00882BC9">
        <w:rPr>
          <w:lang w:val="es-PE"/>
        </w:rPr>
        <w:t>CALL `bd_facturadoreinventarios_</w:t>
      </w:r>
      <w:proofErr w:type="spellStart"/>
      <w:r w:rsidRPr="00882BC9">
        <w:rPr>
          <w:lang w:val="es-PE"/>
        </w:rPr>
        <w:t>itc</w:t>
      </w:r>
      <w:proofErr w:type="spellEnd"/>
      <w:proofErr w:type="gramStart"/>
      <w:r w:rsidRPr="00882BC9">
        <w:rPr>
          <w:lang w:val="es-PE"/>
        </w:rPr>
        <w:t>`.`</w:t>
      </w:r>
      <w:proofErr w:type="gramEnd"/>
      <w:r w:rsidRPr="00882BC9">
        <w:rPr>
          <w:lang w:val="es-PE"/>
        </w:rPr>
        <w:t>SP_ANULAR_GUIA_REMISION`(783, 'error', 400, 201);</w:t>
      </w:r>
    </w:p>
    <w:p w14:paraId="319D141C" w14:textId="066946E7" w:rsidR="00882BC9" w:rsidRDefault="00882BC9" w:rsidP="00B276F7">
      <w:pPr>
        <w:tabs>
          <w:tab w:val="left" w:pos="2925"/>
        </w:tabs>
        <w:rPr>
          <w:lang w:val="es-PE"/>
        </w:rPr>
      </w:pPr>
      <w:r>
        <w:rPr>
          <w:lang w:val="es-PE"/>
        </w:rPr>
        <w:t>Primer parámetro --</w:t>
      </w:r>
      <w:r w:rsidRPr="00882BC9">
        <w:rPr>
          <w:lang w:val="es-PE"/>
        </w:rPr>
        <w:sym w:font="Wingdings" w:char="F0E0"/>
      </w:r>
      <w:r>
        <w:rPr>
          <w:lang w:val="es-PE"/>
        </w:rPr>
        <w:t xml:space="preserve"> ID de la GRE</w:t>
      </w:r>
    </w:p>
    <w:p w14:paraId="0FD1BA27" w14:textId="043CB0E1" w:rsidR="00882BC9" w:rsidRDefault="00882BC9" w:rsidP="00B276F7">
      <w:pPr>
        <w:tabs>
          <w:tab w:val="left" w:pos="2925"/>
        </w:tabs>
        <w:rPr>
          <w:lang w:val="es-PE"/>
        </w:rPr>
      </w:pPr>
      <w:r>
        <w:rPr>
          <w:lang w:val="es-PE"/>
        </w:rPr>
        <w:t xml:space="preserve">Segundo parámetro </w:t>
      </w:r>
      <w:r w:rsidRPr="00882BC9">
        <w:rPr>
          <w:lang w:val="es-PE"/>
        </w:rPr>
        <w:sym w:font="Wingdings" w:char="F0E0"/>
      </w:r>
      <w:r>
        <w:rPr>
          <w:lang w:val="es-PE"/>
        </w:rPr>
        <w:t xml:space="preserve"> motivo de la anulación</w:t>
      </w:r>
    </w:p>
    <w:p w14:paraId="70B046AA" w14:textId="6382B82D" w:rsidR="00882BC9" w:rsidRDefault="00882BC9" w:rsidP="00B276F7">
      <w:pPr>
        <w:tabs>
          <w:tab w:val="left" w:pos="2925"/>
        </w:tabs>
        <w:rPr>
          <w:lang w:val="es-PE"/>
        </w:rPr>
      </w:pPr>
      <w:r>
        <w:rPr>
          <w:lang w:val="es-PE"/>
        </w:rPr>
        <w:t xml:space="preserve">Tercer parámetro </w:t>
      </w:r>
      <w:r w:rsidRPr="00882BC9">
        <w:rPr>
          <w:lang w:val="es-PE"/>
        </w:rPr>
        <w:sym w:font="Wingdings" w:char="F0E0"/>
      </w:r>
      <w:r>
        <w:rPr>
          <w:lang w:val="es-PE"/>
        </w:rPr>
        <w:t xml:space="preserve"> ID de usuario</w:t>
      </w:r>
    </w:p>
    <w:p w14:paraId="574134C7" w14:textId="64C8A0A7" w:rsidR="00882BC9" w:rsidRDefault="00882BC9" w:rsidP="00B276F7">
      <w:pPr>
        <w:tabs>
          <w:tab w:val="left" w:pos="2925"/>
        </w:tabs>
        <w:rPr>
          <w:lang w:val="es-PE"/>
        </w:rPr>
      </w:pPr>
      <w:r>
        <w:rPr>
          <w:lang w:val="es-PE"/>
        </w:rPr>
        <w:t xml:space="preserve">Cuarto parámetro </w:t>
      </w:r>
      <w:r w:rsidRPr="00882BC9">
        <w:rPr>
          <w:lang w:val="es-PE"/>
        </w:rPr>
        <w:sym w:font="Wingdings" w:char="F0E0"/>
      </w:r>
      <w:r>
        <w:rPr>
          <w:lang w:val="es-PE"/>
        </w:rPr>
        <w:t xml:space="preserve"> ID emisor x</w:t>
      </w:r>
    </w:p>
    <w:p w14:paraId="7FC80752" w14:textId="37CDE121" w:rsidR="0092276C" w:rsidRPr="0092276C" w:rsidRDefault="0092276C" w:rsidP="0092276C">
      <w:pPr>
        <w:rPr>
          <w:lang w:val="es-PE"/>
        </w:rPr>
      </w:pPr>
    </w:p>
    <w:p w14:paraId="70429111" w14:textId="44C43076" w:rsidR="0092276C" w:rsidRPr="0092276C" w:rsidRDefault="0092276C" w:rsidP="0092276C">
      <w:pPr>
        <w:rPr>
          <w:lang w:val="es-PE"/>
        </w:rPr>
      </w:pPr>
    </w:p>
    <w:p w14:paraId="6F26E009" w14:textId="77777777" w:rsidR="00913910" w:rsidRDefault="00913910" w:rsidP="00913910">
      <w:pPr>
        <w:rPr>
          <w:lang w:val="es-PE"/>
        </w:rPr>
      </w:pPr>
      <w:r>
        <w:rPr>
          <w:b/>
          <w:bCs/>
          <w:sz w:val="32"/>
          <w:szCs w:val="32"/>
          <w:u w:val="single"/>
          <w:lang w:val="es-PE"/>
        </w:rPr>
        <w:t>Servicios:</w:t>
      </w:r>
      <w:r>
        <w:rPr>
          <w:lang w:val="es-PE"/>
        </w:rPr>
        <w:br/>
        <w:t>(Servicios principales en orden de proceso)</w:t>
      </w:r>
      <w:r>
        <w:rPr>
          <w:lang w:val="es-PE"/>
        </w:rPr>
        <w:br/>
      </w:r>
    </w:p>
    <w:p w14:paraId="416DA16C" w14:textId="77777777" w:rsidR="00913910" w:rsidRDefault="00913910" w:rsidP="00913910">
      <w:pPr>
        <w:rPr>
          <w:lang w:val="es-PE"/>
        </w:rPr>
      </w:pPr>
      <w:r>
        <w:rPr>
          <w:b/>
          <w:bCs/>
          <w:sz w:val="24"/>
          <w:szCs w:val="24"/>
          <w:lang w:val="es-PE"/>
        </w:rPr>
        <w:t>SEE_ITC_CARGA_CPES_FACTURADOR:</w:t>
      </w:r>
      <w:r>
        <w:rPr>
          <w:b/>
          <w:bCs/>
          <w:sz w:val="24"/>
          <w:szCs w:val="24"/>
          <w:lang w:val="es-PE"/>
        </w:rPr>
        <w:br/>
      </w:r>
      <w:proofErr w:type="spellStart"/>
      <w:r>
        <w:rPr>
          <w:lang w:val="es-PE"/>
        </w:rPr>
        <w:t>Envia</w:t>
      </w:r>
      <w:proofErr w:type="spellEnd"/>
      <w:r>
        <w:rPr>
          <w:lang w:val="es-PE"/>
        </w:rPr>
        <w:t xml:space="preserve"> facturas del facturador al portal</w:t>
      </w:r>
      <w:r>
        <w:rPr>
          <w:lang w:val="es-PE"/>
        </w:rPr>
        <w:br/>
        <w:t>El campo “</w:t>
      </w:r>
      <w:proofErr w:type="spellStart"/>
      <w:r>
        <w:rPr>
          <w:lang w:val="es-PE"/>
        </w:rPr>
        <w:t>FLAG_Carga</w:t>
      </w:r>
      <w:proofErr w:type="spellEnd"/>
      <w:r>
        <w:rPr>
          <w:lang w:val="es-PE"/>
        </w:rPr>
        <w:t>” determina si pasan o no al facturador.</w:t>
      </w:r>
      <w:r>
        <w:rPr>
          <w:lang w:val="es-PE"/>
        </w:rPr>
        <w:br/>
        <w:t>Si el valor del campo es “2” entonces se subirá, una vez se sube el valor cambia a “3”, lo cual indica que ya fue subido al portal.</w:t>
      </w:r>
      <w:r>
        <w:rPr>
          <w:lang w:val="es-PE"/>
        </w:rPr>
        <w:br/>
      </w:r>
      <w:r>
        <w:rPr>
          <w:lang w:val="es-PE"/>
        </w:rPr>
        <w:br/>
      </w:r>
      <w:r>
        <w:rPr>
          <w:b/>
          <w:bCs/>
          <w:sz w:val="24"/>
          <w:szCs w:val="24"/>
          <w:lang w:val="es-PE"/>
        </w:rPr>
        <w:t>SEE_ITC_ENVIO_UBL_2_1:</w:t>
      </w:r>
      <w:r>
        <w:rPr>
          <w:lang w:val="es-PE"/>
        </w:rPr>
        <w:br/>
        <w:t>Se encarga de generar el PDF y XML, pero solo declara facturas y notas asociadas a facturas.</w:t>
      </w:r>
    </w:p>
    <w:p w14:paraId="25D6724B" w14:textId="77777777" w:rsidR="00913910" w:rsidRDefault="00913910" w:rsidP="00913910">
      <w:pPr>
        <w:rPr>
          <w:b/>
          <w:bCs/>
          <w:sz w:val="24"/>
          <w:szCs w:val="24"/>
          <w:lang w:val="es-PE"/>
        </w:rPr>
      </w:pPr>
      <w:r>
        <w:rPr>
          <w:lang w:val="es-PE"/>
        </w:rPr>
        <w:br/>
      </w:r>
      <w:r>
        <w:rPr>
          <w:b/>
          <w:bCs/>
          <w:sz w:val="24"/>
          <w:szCs w:val="24"/>
          <w:lang w:val="es-PE"/>
        </w:rPr>
        <w:t>SEE_ITC_RESP_SUNAT_FACTURADOR:</w:t>
      </w:r>
      <w:r>
        <w:rPr>
          <w:b/>
          <w:bCs/>
          <w:sz w:val="24"/>
          <w:szCs w:val="24"/>
          <w:lang w:val="es-PE"/>
        </w:rPr>
        <w:br/>
      </w:r>
      <w:r>
        <w:rPr>
          <w:lang w:val="es-PE"/>
        </w:rPr>
        <w:t>Pasa la respuesta de SUNAT de facturas a la Base de Datos del facturador si estas tienen con el campo “</w:t>
      </w:r>
      <w:proofErr w:type="spellStart"/>
      <w:r>
        <w:rPr>
          <w:lang w:val="es-PE"/>
        </w:rPr>
        <w:t>TxT_Carga</w:t>
      </w:r>
      <w:proofErr w:type="spellEnd"/>
      <w:r>
        <w:rPr>
          <w:lang w:val="es-PE"/>
        </w:rPr>
        <w:t xml:space="preserve">” con valor 2. </w:t>
      </w:r>
    </w:p>
    <w:p w14:paraId="2EEB7AB8" w14:textId="77777777" w:rsidR="00913910" w:rsidRDefault="00913910" w:rsidP="00913910">
      <w:pPr>
        <w:rPr>
          <w:lang w:val="es-PE"/>
        </w:rPr>
      </w:pPr>
    </w:p>
    <w:p w14:paraId="1ACFA5A9" w14:textId="77777777" w:rsidR="00913910" w:rsidRDefault="00913910" w:rsidP="00913910">
      <w:pPr>
        <w:rPr>
          <w:lang w:val="es-PE"/>
        </w:rPr>
      </w:pPr>
      <w:r>
        <w:rPr>
          <w:lang w:val="es-PE"/>
        </w:rPr>
        <w:t>(Servicios adicionales)</w:t>
      </w:r>
      <w:r>
        <w:rPr>
          <w:lang w:val="es-PE"/>
        </w:rPr>
        <w:br/>
      </w:r>
      <w:r>
        <w:rPr>
          <w:lang w:val="es-PE"/>
        </w:rPr>
        <w:br/>
      </w:r>
      <w:r>
        <w:rPr>
          <w:b/>
          <w:bCs/>
          <w:sz w:val="24"/>
          <w:szCs w:val="24"/>
          <w:lang w:val="es-PE"/>
        </w:rPr>
        <w:t>SEE_ITC_ENVIO_C_BAJA:</w:t>
      </w:r>
      <w:r>
        <w:rPr>
          <w:lang w:val="es-PE"/>
        </w:rPr>
        <w:br/>
        <w:t>Se encarga de enviar la comunicación a la baja de un comprobante</w:t>
      </w:r>
      <w:r>
        <w:rPr>
          <w:lang w:val="es-PE"/>
        </w:rPr>
        <w:br/>
      </w:r>
    </w:p>
    <w:p w14:paraId="2B12FC71" w14:textId="77777777" w:rsidR="00913910" w:rsidRDefault="00913910" w:rsidP="00913910">
      <w:pPr>
        <w:rPr>
          <w:b/>
          <w:bCs/>
          <w:sz w:val="32"/>
          <w:szCs w:val="32"/>
          <w:u w:val="single"/>
          <w:lang w:val="es-PE"/>
        </w:rPr>
      </w:pPr>
      <w:r>
        <w:rPr>
          <w:b/>
          <w:bCs/>
          <w:sz w:val="32"/>
          <w:szCs w:val="32"/>
          <w:u w:val="single"/>
          <w:lang w:val="es-PE"/>
        </w:rPr>
        <w:lastRenderedPageBreak/>
        <w:t>Parámetros:</w:t>
      </w:r>
    </w:p>
    <w:p w14:paraId="126B4FCC" w14:textId="77777777" w:rsidR="00913910" w:rsidRDefault="00913910" w:rsidP="00913910">
      <w:pPr>
        <w:rPr>
          <w:lang w:val="es-PE"/>
        </w:rPr>
      </w:pPr>
      <w:r>
        <w:rPr>
          <w:b/>
          <w:bCs/>
          <w:sz w:val="24"/>
          <w:szCs w:val="24"/>
          <w:lang w:val="es-PE"/>
        </w:rPr>
        <w:t>FEC_RECP_DOC1:</w:t>
      </w:r>
      <w:r>
        <w:rPr>
          <w:lang w:val="es-PE"/>
        </w:rPr>
        <w:br/>
        <w:t>Fecha en la que se creó el documento en DB (verdadera fecha de creación)</w:t>
      </w:r>
      <w:r>
        <w:rPr>
          <w:lang w:val="es-PE"/>
        </w:rPr>
        <w:br/>
      </w:r>
    </w:p>
    <w:p w14:paraId="39E1094B" w14:textId="77777777" w:rsidR="00913910" w:rsidRDefault="00913910" w:rsidP="00913910">
      <w:pPr>
        <w:rPr>
          <w:lang w:val="es-PE"/>
        </w:rPr>
      </w:pPr>
      <w:r>
        <w:rPr>
          <w:b/>
          <w:bCs/>
          <w:sz w:val="24"/>
          <w:szCs w:val="24"/>
          <w:lang w:val="es-PE"/>
        </w:rPr>
        <w:t>FEC_EMIS:</w:t>
      </w:r>
      <w:r>
        <w:rPr>
          <w:lang w:val="es-PE"/>
        </w:rPr>
        <w:br/>
        <w:t>Indica la fecha de emisión del documento (puede ser diferente a cuando se creó el documento)</w:t>
      </w:r>
      <w:r>
        <w:rPr>
          <w:lang w:val="es-PE"/>
        </w:rPr>
        <w:br/>
      </w:r>
    </w:p>
    <w:p w14:paraId="092E6754" w14:textId="77777777" w:rsidR="00913910" w:rsidRDefault="00913910" w:rsidP="00913910">
      <w:pPr>
        <w:rPr>
          <w:lang w:val="es-PE"/>
        </w:rPr>
      </w:pPr>
      <w:r>
        <w:rPr>
          <w:b/>
          <w:bCs/>
          <w:sz w:val="24"/>
          <w:szCs w:val="24"/>
          <w:lang w:val="es-PE"/>
        </w:rPr>
        <w:t>FECHA_ENVIO_SUNAT:</w:t>
      </w:r>
      <w:r>
        <w:rPr>
          <w:lang w:val="es-PE"/>
        </w:rPr>
        <w:br/>
        <w:t>Fecha en la que el documento fue enviado a SUNAT (sucede luego de FEC_RECP_DOC1)</w:t>
      </w:r>
      <w:r>
        <w:rPr>
          <w:lang w:val="es-PE"/>
        </w:rPr>
        <w:br/>
      </w:r>
    </w:p>
    <w:p w14:paraId="543EB644" w14:textId="77777777" w:rsidR="00913910" w:rsidRDefault="00913910" w:rsidP="00913910">
      <w:pPr>
        <w:rPr>
          <w:lang w:val="es-PE"/>
        </w:rPr>
      </w:pPr>
      <w:r>
        <w:rPr>
          <w:b/>
          <w:bCs/>
          <w:sz w:val="24"/>
          <w:szCs w:val="24"/>
          <w:lang w:val="es-PE"/>
        </w:rPr>
        <w:t>FECHA_RECP_SUNAT:</w:t>
      </w:r>
      <w:r>
        <w:rPr>
          <w:lang w:val="es-PE"/>
        </w:rPr>
        <w:br/>
        <w:t>Fecha en la que se recibió una respuesta de SUNAT (sucede luego de FECHA_ENVIO_SUNAT)</w:t>
      </w:r>
      <w:r>
        <w:rPr>
          <w:lang w:val="es-PE"/>
        </w:rPr>
        <w:br/>
      </w:r>
    </w:p>
    <w:p w14:paraId="04E323C0" w14:textId="77777777" w:rsidR="00913910" w:rsidRDefault="00913910" w:rsidP="00913910">
      <w:pPr>
        <w:rPr>
          <w:lang w:val="es-PE"/>
        </w:rPr>
      </w:pPr>
      <w:r>
        <w:rPr>
          <w:b/>
          <w:bCs/>
          <w:sz w:val="24"/>
          <w:szCs w:val="24"/>
          <w:lang w:val="es-PE"/>
        </w:rPr>
        <w:t>FLAG_NUM_INT:</w:t>
      </w:r>
      <w:r>
        <w:rPr>
          <w:lang w:val="es-PE"/>
        </w:rPr>
        <w:br/>
        <w:t>Indica la cantidad de veces que se intentará enviar el documento de SUNAT en caso no se reciba respuesta la primera vez (normalmente es 15 veces)</w:t>
      </w:r>
    </w:p>
    <w:p w14:paraId="18DF3673" w14:textId="77777777" w:rsidR="00913910" w:rsidRDefault="00913910" w:rsidP="00913910">
      <w:pPr>
        <w:rPr>
          <w:lang w:val="es-PE"/>
        </w:rPr>
      </w:pPr>
      <w:r>
        <w:rPr>
          <w:lang w:val="es-PE"/>
        </w:rPr>
        <w:br/>
      </w:r>
      <w:r>
        <w:rPr>
          <w:b/>
          <w:bCs/>
          <w:sz w:val="24"/>
          <w:szCs w:val="24"/>
          <w:lang w:val="es-PE"/>
        </w:rPr>
        <w:t>FLAG_CORREO:</w:t>
      </w:r>
      <w:r>
        <w:rPr>
          <w:lang w:val="es-PE"/>
        </w:rPr>
        <w:br/>
        <w:t>Indica el estado de envió del correo (solo envía correo si el comprobante ha sido aceptado)</w:t>
      </w:r>
      <w:r>
        <w:rPr>
          <w:lang w:val="es-PE"/>
        </w:rPr>
        <w:br/>
        <w:t xml:space="preserve">El </w:t>
      </w:r>
      <w:proofErr w:type="spellStart"/>
      <w:r>
        <w:rPr>
          <w:lang w:val="es-PE"/>
        </w:rPr>
        <w:t>stored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procedure</w:t>
      </w:r>
      <w:proofErr w:type="spellEnd"/>
      <w:r>
        <w:rPr>
          <w:lang w:val="es-PE"/>
        </w:rPr>
        <w:t xml:space="preserve"> “SP_CONSULTA_SI_EXISTEN_CORREOS_PENDIENTES_ENVIO“ indica si existen correos pendientes por enviar</w:t>
      </w:r>
      <w:r>
        <w:rPr>
          <w:lang w:val="es-PE"/>
        </w:rPr>
        <w:br/>
        <w:t>Los corres son enviados por “</w:t>
      </w:r>
      <w:hyperlink r:id="rId61" w:history="1">
        <w:r>
          <w:rPr>
            <w:rStyle w:val="Hipervnculo"/>
            <w:lang w:val="es-PE"/>
          </w:rPr>
          <w:t>efacturacion@itc.com.pe</w:t>
        </w:r>
      </w:hyperlink>
      <w:r>
        <w:rPr>
          <w:lang w:val="es-PE"/>
        </w:rPr>
        <w:t xml:space="preserve">”, el </w:t>
      </w:r>
      <w:proofErr w:type="spellStart"/>
      <w:r>
        <w:rPr>
          <w:lang w:val="es-PE"/>
        </w:rPr>
        <w:t>coreo</w:t>
      </w:r>
      <w:proofErr w:type="spellEnd"/>
      <w:r>
        <w:rPr>
          <w:lang w:val="es-PE"/>
        </w:rPr>
        <w:t xml:space="preserve"> y su contraseña son indicados en “</w:t>
      </w:r>
      <w:proofErr w:type="spellStart"/>
      <w:r>
        <w:rPr>
          <w:lang w:val="es-PE"/>
        </w:rPr>
        <w:t>tbl_cliente_parametros</w:t>
      </w:r>
      <w:proofErr w:type="spellEnd"/>
      <w:r>
        <w:rPr>
          <w:lang w:val="es-PE"/>
        </w:rPr>
        <w:t>”</w:t>
      </w:r>
      <w:r>
        <w:rPr>
          <w:lang w:val="es-PE"/>
        </w:rPr>
        <w:br/>
      </w:r>
      <w:r>
        <w:rPr>
          <w:lang w:val="es-PE"/>
        </w:rPr>
        <w:br/>
      </w:r>
      <w:r>
        <w:rPr>
          <w:b/>
          <w:bCs/>
          <w:sz w:val="24"/>
          <w:szCs w:val="24"/>
          <w:lang w:val="es-PE"/>
        </w:rPr>
        <w:t>COD_IDEN_CB:</w:t>
      </w:r>
      <w:r>
        <w:rPr>
          <w:lang w:val="es-PE"/>
        </w:rPr>
        <w:br/>
        <w:t>Indica si es un comunicado de baja</w:t>
      </w:r>
      <w:r>
        <w:rPr>
          <w:lang w:val="es-PE"/>
        </w:rPr>
        <w:br/>
      </w:r>
      <w:r>
        <w:rPr>
          <w:lang w:val="es-PE"/>
        </w:rPr>
        <w:br/>
      </w:r>
      <w:r>
        <w:rPr>
          <w:b/>
          <w:bCs/>
          <w:sz w:val="24"/>
          <w:szCs w:val="24"/>
          <w:lang w:val="es-PE"/>
        </w:rPr>
        <w:t>FLAG_CARGA:</w:t>
      </w:r>
      <w:r>
        <w:rPr>
          <w:lang w:val="es-PE"/>
        </w:rPr>
        <w:br/>
        <w:t>Indica si el comprobantes ha pasado al portal</w:t>
      </w:r>
      <w:r>
        <w:rPr>
          <w:lang w:val="es-PE"/>
        </w:rPr>
        <w:br/>
        <w:t>2 indica que aún debe ser enviado al portal</w:t>
      </w:r>
      <w:r>
        <w:rPr>
          <w:lang w:val="es-PE"/>
        </w:rPr>
        <w:br/>
        <w:t>3 indica que ya se encuentra en el portal</w:t>
      </w:r>
      <w:r>
        <w:rPr>
          <w:lang w:val="es-PE"/>
        </w:rPr>
        <w:br/>
      </w:r>
      <w:r>
        <w:rPr>
          <w:lang w:val="es-PE"/>
        </w:rPr>
        <w:br/>
      </w:r>
      <w:r>
        <w:rPr>
          <w:b/>
          <w:bCs/>
          <w:sz w:val="24"/>
          <w:szCs w:val="24"/>
          <w:lang w:val="es-PE"/>
        </w:rPr>
        <w:t>COD_TIP_ESCENARIO:</w:t>
      </w:r>
      <w:r>
        <w:rPr>
          <w:lang w:val="es-PE"/>
        </w:rPr>
        <w:br/>
        <w:t>Indica el origen del documento</w:t>
      </w:r>
      <w:r>
        <w:rPr>
          <w:lang w:val="es-PE"/>
        </w:rPr>
        <w:br/>
        <w:t>2 indica que proviene del facturador</w:t>
      </w:r>
      <w:r>
        <w:rPr>
          <w:lang w:val="es-PE"/>
        </w:rPr>
        <w:br/>
      </w:r>
      <w:r>
        <w:rPr>
          <w:lang w:val="es-PE"/>
        </w:rPr>
        <w:br/>
      </w:r>
    </w:p>
    <w:p w14:paraId="46388802" w14:textId="77777777" w:rsidR="00913910" w:rsidRDefault="00913910" w:rsidP="00913910">
      <w:pPr>
        <w:rPr>
          <w:lang w:val="es-PE"/>
        </w:rPr>
      </w:pPr>
    </w:p>
    <w:p w14:paraId="01C69158" w14:textId="77777777" w:rsidR="00913910" w:rsidRDefault="00913910" w:rsidP="00913910">
      <w:pPr>
        <w:rPr>
          <w:lang w:val="es-PE"/>
        </w:rPr>
      </w:pPr>
    </w:p>
    <w:p w14:paraId="39C27D90" w14:textId="77777777" w:rsidR="00913910" w:rsidRDefault="00913910" w:rsidP="00913910">
      <w:pPr>
        <w:rPr>
          <w:lang w:val="es-PE"/>
        </w:rPr>
      </w:pPr>
    </w:p>
    <w:p w14:paraId="7557D7AD" w14:textId="77777777" w:rsidR="00913910" w:rsidRDefault="00913910" w:rsidP="00913910">
      <w:pPr>
        <w:rPr>
          <w:lang w:val="es-PE"/>
        </w:rPr>
      </w:pPr>
    </w:p>
    <w:p w14:paraId="42389EF2" w14:textId="1136887A" w:rsidR="0092276C" w:rsidRDefault="0092276C" w:rsidP="0092276C">
      <w:pPr>
        <w:tabs>
          <w:tab w:val="left" w:pos="2985"/>
        </w:tabs>
        <w:rPr>
          <w:lang w:val="es-PE"/>
        </w:rPr>
      </w:pPr>
    </w:p>
    <w:p w14:paraId="741E6CA2" w14:textId="07BBB691" w:rsidR="0092276C" w:rsidRPr="00913910" w:rsidRDefault="0092276C" w:rsidP="0092276C">
      <w:pPr>
        <w:tabs>
          <w:tab w:val="left" w:pos="2985"/>
        </w:tabs>
        <w:jc w:val="center"/>
        <w:rPr>
          <w:b/>
          <w:bCs/>
          <w:sz w:val="28"/>
          <w:szCs w:val="28"/>
          <w:u w:val="single"/>
          <w:lang w:val="es-PE"/>
        </w:rPr>
      </w:pPr>
      <w:r w:rsidRPr="00913910">
        <w:rPr>
          <w:b/>
          <w:bCs/>
          <w:sz w:val="28"/>
          <w:szCs w:val="28"/>
          <w:u w:val="single"/>
          <w:lang w:val="es-PE"/>
        </w:rPr>
        <w:t>ALTA OSE</w:t>
      </w:r>
    </w:p>
    <w:p w14:paraId="3CD2E7B2" w14:textId="77777777" w:rsidR="0092276C" w:rsidRDefault="0092276C" w:rsidP="0092276C">
      <w:r>
        <w:t>Ingresar a:</w:t>
      </w:r>
    </w:p>
    <w:p w14:paraId="020F5F60" w14:textId="77777777" w:rsidR="0092276C" w:rsidRDefault="0092276C" w:rsidP="0092276C">
      <w:r>
        <w:t>-</w:t>
      </w:r>
      <w:r w:rsidRPr="000E2B3B">
        <w:t>https://20565282965.operador.pe/</w:t>
      </w:r>
    </w:p>
    <w:p w14:paraId="22CA92D6" w14:textId="77777777" w:rsidR="0092276C" w:rsidRDefault="0092276C" w:rsidP="0092276C">
      <w:r>
        <w:rPr>
          <w:noProof/>
        </w:rPr>
        <w:drawing>
          <wp:anchor distT="0" distB="0" distL="114300" distR="114300" simplePos="0" relativeHeight="251689984" behindDoc="0" locked="0" layoutInCell="1" allowOverlap="1" wp14:anchorId="73F11DEA" wp14:editId="04159E8F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2295525" cy="2190750"/>
            <wp:effectExtent l="0" t="0" r="952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7" t="16243" r="30503" b="11911"/>
                    <a:stretch/>
                  </pic:blipFill>
                  <pic:spPr bwMode="auto">
                    <a:xfrm>
                      <a:off x="0" y="0"/>
                      <a:ext cx="22955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6FCE9F" w14:textId="77777777" w:rsidR="0092276C" w:rsidRDefault="0092276C" w:rsidP="0092276C"/>
    <w:p w14:paraId="6C56810D" w14:textId="77777777" w:rsidR="0092276C" w:rsidRPr="000E2B3B" w:rsidRDefault="0092276C" w:rsidP="0092276C"/>
    <w:p w14:paraId="4DA1C104" w14:textId="77777777" w:rsidR="0092276C" w:rsidRPr="000E2B3B" w:rsidRDefault="0092276C" w:rsidP="0092276C"/>
    <w:p w14:paraId="51768281" w14:textId="77777777" w:rsidR="0092276C" w:rsidRPr="000E2B3B" w:rsidRDefault="0092276C" w:rsidP="0092276C"/>
    <w:p w14:paraId="4A7976B7" w14:textId="77777777" w:rsidR="0092276C" w:rsidRPr="000E2B3B" w:rsidRDefault="0092276C" w:rsidP="0092276C"/>
    <w:p w14:paraId="30CC1AE1" w14:textId="77777777" w:rsidR="0092276C" w:rsidRPr="000E2B3B" w:rsidRDefault="0092276C" w:rsidP="0092276C"/>
    <w:p w14:paraId="212FFFC2" w14:textId="77777777" w:rsidR="0092276C" w:rsidRPr="000E2B3B" w:rsidRDefault="0092276C" w:rsidP="0092276C"/>
    <w:p w14:paraId="49737D08" w14:textId="77777777" w:rsidR="0092276C" w:rsidRDefault="0092276C" w:rsidP="0092276C"/>
    <w:p w14:paraId="6E9087A7" w14:textId="77777777" w:rsidR="0092276C" w:rsidRDefault="0092276C" w:rsidP="0092276C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U:           </w:t>
      </w:r>
      <w:hyperlink r:id="rId63" w:tgtFrame="_blank" w:history="1">
        <w:r>
          <w:rPr>
            <w:rStyle w:val="Hipervnculo"/>
            <w:rFonts w:ascii="Calibri" w:eastAsiaTheme="majorEastAsia" w:hAnsi="Calibri" w:cs="Calibri"/>
            <w:color w:val="0563C1"/>
            <w:sz w:val="22"/>
            <w:szCs w:val="22"/>
            <w:bdr w:val="none" w:sz="0" w:space="0" w:color="auto" w:frame="1"/>
          </w:rPr>
          <w:t>moshe.espinoza@itc.com.pe</w:t>
        </w:r>
      </w:hyperlink>
    </w:p>
    <w:p w14:paraId="39B0F327" w14:textId="77777777" w:rsidR="0092276C" w:rsidRDefault="0092276C" w:rsidP="0092276C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C:           Welc0me2000</w:t>
      </w:r>
    </w:p>
    <w:p w14:paraId="546CDEC8" w14:textId="77777777" w:rsidR="0092276C" w:rsidRDefault="0092276C" w:rsidP="0092276C">
      <w:pPr>
        <w:ind w:firstLine="708"/>
      </w:pPr>
    </w:p>
    <w:p w14:paraId="6FAB80A9" w14:textId="77777777" w:rsidR="0092276C" w:rsidRDefault="0092276C" w:rsidP="0092276C">
      <w:r>
        <w:t xml:space="preserve">Dar click en escritorio y en nueva empresa </w:t>
      </w:r>
    </w:p>
    <w:p w14:paraId="2173C3B7" w14:textId="77777777" w:rsidR="0092276C" w:rsidRDefault="0092276C" w:rsidP="0092276C">
      <w:pPr>
        <w:rPr>
          <w:noProof/>
        </w:rPr>
      </w:pPr>
      <w:r>
        <w:rPr>
          <w:noProof/>
        </w:rPr>
        <w:drawing>
          <wp:inline distT="0" distB="0" distL="0" distR="0" wp14:anchorId="4C7093DD" wp14:editId="15E55CCE">
            <wp:extent cx="5400040" cy="205486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01BE" w14:textId="77777777" w:rsidR="0092276C" w:rsidRDefault="0092276C" w:rsidP="0092276C">
      <w:pPr>
        <w:rPr>
          <w:noProof/>
        </w:rPr>
      </w:pPr>
    </w:p>
    <w:p w14:paraId="26D7D40E" w14:textId="77777777" w:rsidR="0092276C" w:rsidRDefault="0092276C" w:rsidP="0092276C">
      <w:r>
        <w:t>Colocar el RUC de la empresa</w:t>
      </w:r>
    </w:p>
    <w:p w14:paraId="40EEE4A5" w14:textId="77777777" w:rsidR="0092276C" w:rsidRDefault="0092276C" w:rsidP="0092276C">
      <w:r>
        <w:t>Colocar el RUC de la empresa</w:t>
      </w:r>
    </w:p>
    <w:p w14:paraId="27C65354" w14:textId="77777777" w:rsidR="0092276C" w:rsidRDefault="0092276C" w:rsidP="0092276C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1B26044F" wp14:editId="1C800A64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400040" cy="249618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Ingresar el RUC de la nueva empresa</w:t>
      </w:r>
    </w:p>
    <w:p w14:paraId="7E7778A1" w14:textId="77777777" w:rsidR="0092276C" w:rsidRPr="000E2B3B" w:rsidRDefault="0092276C" w:rsidP="0092276C"/>
    <w:p w14:paraId="485BC4C1" w14:textId="77777777" w:rsidR="0092276C" w:rsidRDefault="0092276C" w:rsidP="0092276C">
      <w:r>
        <w:t xml:space="preserve">Ubicar a la empresa y dar click en editar </w:t>
      </w:r>
    </w:p>
    <w:p w14:paraId="0397FB28" w14:textId="77777777" w:rsidR="0092276C" w:rsidRDefault="0092276C" w:rsidP="0092276C"/>
    <w:p w14:paraId="788AD53D" w14:textId="77777777" w:rsidR="0092276C" w:rsidRPr="000E2B3B" w:rsidRDefault="0092276C" w:rsidP="0092276C">
      <w:r>
        <w:rPr>
          <w:noProof/>
        </w:rPr>
        <w:drawing>
          <wp:inline distT="0" distB="0" distL="0" distR="0" wp14:anchorId="771B60F0" wp14:editId="7062C362">
            <wp:extent cx="5400040" cy="26371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8FB5" w14:textId="77777777" w:rsidR="0092276C" w:rsidRPr="000E2B3B" w:rsidRDefault="0092276C" w:rsidP="0092276C"/>
    <w:p w14:paraId="4C4CC0AF" w14:textId="77777777" w:rsidR="0092276C" w:rsidRPr="000E2B3B" w:rsidRDefault="0092276C" w:rsidP="0092276C"/>
    <w:p w14:paraId="3788E0AD" w14:textId="77777777" w:rsidR="0092276C" w:rsidRPr="000E2B3B" w:rsidRDefault="0092276C" w:rsidP="0092276C"/>
    <w:p w14:paraId="19202FC1" w14:textId="77777777" w:rsidR="0092276C" w:rsidRPr="000E2B3B" w:rsidRDefault="0092276C" w:rsidP="0092276C"/>
    <w:p w14:paraId="02D4CFF7" w14:textId="77777777" w:rsidR="0092276C" w:rsidRPr="000E2B3B" w:rsidRDefault="0092276C" w:rsidP="0092276C"/>
    <w:p w14:paraId="393AE9D5" w14:textId="77777777" w:rsidR="0092276C" w:rsidRPr="000E2B3B" w:rsidRDefault="0092276C" w:rsidP="0092276C"/>
    <w:p w14:paraId="24296594" w14:textId="77777777" w:rsidR="0092276C" w:rsidRPr="000E2B3B" w:rsidRDefault="0092276C" w:rsidP="0092276C"/>
    <w:p w14:paraId="0BA0628D" w14:textId="07452F5F" w:rsidR="0092276C" w:rsidRDefault="0092276C" w:rsidP="0092276C">
      <w:pPr>
        <w:tabs>
          <w:tab w:val="left" w:pos="2985"/>
        </w:tabs>
      </w:pPr>
    </w:p>
    <w:p w14:paraId="043712F3" w14:textId="15ABC2D9" w:rsidR="00EF5F26" w:rsidRDefault="00EF5F26" w:rsidP="00EF5F26">
      <w:pPr>
        <w:tabs>
          <w:tab w:val="left" w:pos="2985"/>
        </w:tabs>
        <w:jc w:val="center"/>
      </w:pPr>
      <w:r>
        <w:lastRenderedPageBreak/>
        <w:t>XML SIN ALTERACION</w:t>
      </w:r>
    </w:p>
    <w:p w14:paraId="795ECE8D" w14:textId="4527019D" w:rsidR="00EF5F26" w:rsidRDefault="00EF5F26" w:rsidP="00EF5F26">
      <w:pPr>
        <w:tabs>
          <w:tab w:val="left" w:pos="2985"/>
        </w:tabs>
      </w:pPr>
    </w:p>
    <w:p w14:paraId="2F25099C" w14:textId="77777777" w:rsidR="00EF5F26" w:rsidRDefault="00EF5F26" w:rsidP="00EF5F26">
      <w:pPr>
        <w:tabs>
          <w:tab w:val="left" w:pos="2985"/>
        </w:tabs>
      </w:pPr>
      <w:r>
        <w:t>Ingresar a con los datos de ITC:</w:t>
      </w:r>
      <w:r w:rsidRPr="00EF5F26">
        <w:t xml:space="preserve"> </w:t>
      </w:r>
    </w:p>
    <w:p w14:paraId="2D97739D" w14:textId="44D15E8C" w:rsidR="00EF5F26" w:rsidRDefault="00EF5F26" w:rsidP="00EF5F26">
      <w:pPr>
        <w:tabs>
          <w:tab w:val="left" w:pos="2985"/>
        </w:tabs>
      </w:pPr>
      <w:r w:rsidRPr="00EF5F26">
        <w:t>https://api-seguridad.sunat.gob.pe/v1/clientessol/4f3b88b3-d9d6-402a-b85d-6a0bc857746a/oauth2/loginMenuSol?originalUrl=https://e-menu.sunat.gob.pe/cl-ti-itmenu/AutenticaMenuInternet.htm&amp;state=rO0ABXNyABFqYXZhLnV0aWwuSGFzaE1hcAUH2sHDFmDRAwACRgAKbG9hZEZhY3RvckkACXRocmVzaG9sZHhwP0AAAAAAAAx3CAAAABAAAAADdAAEZXhlY3B0AAZwYXJhbXN0AEsqJiomL2NsLXRpLWl0bWVudS9NZW51SW50ZXJuZXQuaHRtJmI2NGQyNmE4YjVhZjA5MTkyM2IyM2I2NDA3YTFjMWRiNDFlNzMzYTZ0AANleGVweA==</w:t>
      </w:r>
    </w:p>
    <w:p w14:paraId="0475D0C3" w14:textId="07337581" w:rsidR="00EF5F26" w:rsidRDefault="00EF5F26" w:rsidP="00EF5F26">
      <w:pPr>
        <w:tabs>
          <w:tab w:val="left" w:pos="2985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1839262" wp14:editId="5C2F87C4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724525" cy="2543175"/>
            <wp:effectExtent l="0" t="0" r="9525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5002" r="-200" b="16437"/>
                    <a:stretch/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</w:t>
      </w:r>
    </w:p>
    <w:p w14:paraId="1D4A6A44" w14:textId="48A866E6" w:rsidR="00EF5F26" w:rsidRDefault="00EF5F26" w:rsidP="00EF5F26"/>
    <w:p w14:paraId="62415276" w14:textId="74194F23" w:rsidR="00EF5F26" w:rsidRDefault="00EF5F26" w:rsidP="00EF5F26">
      <w:pPr>
        <w:rPr>
          <w:lang w:val="es-PE"/>
        </w:rPr>
      </w:pPr>
      <w:r>
        <w:rPr>
          <w:lang w:val="es-PE"/>
        </w:rPr>
        <w:t xml:space="preserve">Dirigirse a Empresas </w:t>
      </w:r>
      <w:r w:rsidRPr="00EF5F26">
        <w:rPr>
          <w:lang w:val="es-PE"/>
        </w:rPr>
        <w:sym w:font="Wingdings" w:char="F0E0"/>
      </w:r>
      <w:r>
        <w:rPr>
          <w:lang w:val="es-PE"/>
        </w:rPr>
        <w:t xml:space="preserve"> consultar envíos de CPE </w:t>
      </w:r>
      <w:r w:rsidRPr="00EF5F26">
        <w:rPr>
          <w:lang w:val="es-PE"/>
        </w:rPr>
        <w:sym w:font="Wingdings" w:char="F0E0"/>
      </w:r>
      <w:r>
        <w:rPr>
          <w:lang w:val="es-PE"/>
        </w:rPr>
        <w:t xml:space="preserve"> consultar envió de comprobantes de pago electrónico</w:t>
      </w:r>
    </w:p>
    <w:p w14:paraId="09FDF72A" w14:textId="75C3EAC1" w:rsidR="00EF5F26" w:rsidRDefault="00EF5F26" w:rsidP="00EF5F26">
      <w:pPr>
        <w:rPr>
          <w:lang w:val="es-PE"/>
        </w:rPr>
      </w:pPr>
      <w:r>
        <w:rPr>
          <w:noProof/>
        </w:rPr>
        <w:drawing>
          <wp:inline distT="0" distB="0" distL="0" distR="0" wp14:anchorId="799BF4A5" wp14:editId="45BCC44F">
            <wp:extent cx="5732145" cy="2951480"/>
            <wp:effectExtent l="0" t="0" r="1905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8827"/>
                    <a:stretch/>
                  </pic:blipFill>
                  <pic:spPr bwMode="auto">
                    <a:xfrm>
                      <a:off x="0" y="0"/>
                      <a:ext cx="5732145" cy="295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E911" w14:textId="0A124C18" w:rsidR="00EF5F26" w:rsidRDefault="00EF5F26" w:rsidP="00EF5F26">
      <w:pPr>
        <w:rPr>
          <w:lang w:val="es-PE"/>
        </w:rPr>
      </w:pPr>
    </w:p>
    <w:p w14:paraId="7AFDEE2F" w14:textId="0AA641FE" w:rsidR="00EF5F26" w:rsidRDefault="00EF5F26" w:rsidP="00EF5F26">
      <w:pPr>
        <w:rPr>
          <w:lang w:val="es-PE"/>
        </w:rPr>
      </w:pPr>
      <w:r>
        <w:rPr>
          <w:lang w:val="es-PE"/>
        </w:rPr>
        <w:lastRenderedPageBreak/>
        <w:t>Colocar la fecha de envió, la hora y los minutos del comprobante a buscar. Una vez realizada la búsqueda seleccionar el comprobante y descargar el XML correspondiente en la tabla inferior.</w:t>
      </w:r>
    </w:p>
    <w:p w14:paraId="273E59C8" w14:textId="1E072374" w:rsidR="002C2603" w:rsidRDefault="002C2603" w:rsidP="00EF5F26">
      <w:pPr>
        <w:rPr>
          <w:lang w:val="es-PE"/>
        </w:rPr>
      </w:pPr>
    </w:p>
    <w:p w14:paraId="12E7CBCC" w14:textId="6181FC7E" w:rsidR="002C2603" w:rsidRDefault="002C2603" w:rsidP="00EF5F26">
      <w:pPr>
        <w:rPr>
          <w:lang w:val="es-PE"/>
        </w:rPr>
      </w:pPr>
    </w:p>
    <w:p w14:paraId="52C04E21" w14:textId="5BE3A8BD" w:rsidR="002C2603" w:rsidRDefault="002C2603" w:rsidP="002C2603">
      <w:pPr>
        <w:jc w:val="center"/>
        <w:rPr>
          <w:b/>
          <w:bCs/>
          <w:u w:val="single"/>
          <w:lang w:val="es-PE"/>
        </w:rPr>
      </w:pPr>
      <w:r w:rsidRPr="002C2603">
        <w:rPr>
          <w:b/>
          <w:bCs/>
          <w:u w:val="single"/>
          <w:lang w:val="es-PE"/>
        </w:rPr>
        <w:t>MODIFICAR CORRELATIVO EN EL FACTURADOR</w:t>
      </w:r>
    </w:p>
    <w:p w14:paraId="47CD3BFE" w14:textId="2783573E" w:rsidR="002C2603" w:rsidRDefault="002C2603" w:rsidP="002C2603">
      <w:pPr>
        <w:jc w:val="center"/>
        <w:rPr>
          <w:b/>
          <w:bCs/>
          <w:u w:val="single"/>
          <w:lang w:val="es-PE"/>
        </w:rPr>
      </w:pPr>
    </w:p>
    <w:p w14:paraId="74B6A270" w14:textId="4600C214" w:rsidR="002C2603" w:rsidRDefault="002C2603" w:rsidP="002C2603">
      <w:pPr>
        <w:rPr>
          <w:lang w:val="es-PE"/>
        </w:rPr>
      </w:pPr>
      <w:r>
        <w:rPr>
          <w:lang w:val="es-PE"/>
        </w:rPr>
        <w:t xml:space="preserve">El correlativo con el cual se emitirán los comprobantes en el facturador, se lee del ultimo correlativo de la tabla </w:t>
      </w:r>
      <w:proofErr w:type="spellStart"/>
      <w:r>
        <w:rPr>
          <w:lang w:val="es-PE"/>
        </w:rPr>
        <w:t>tbl_cpe_cabecera</w:t>
      </w:r>
      <w:proofErr w:type="spellEnd"/>
      <w:r>
        <w:rPr>
          <w:lang w:val="es-PE"/>
        </w:rPr>
        <w:t xml:space="preserve"> y se le suma 1. </w:t>
      </w:r>
      <w:r w:rsidR="008E6530">
        <w:rPr>
          <w:lang w:val="es-PE"/>
        </w:rPr>
        <w:t xml:space="preserve">En caso se desee que el facturador </w:t>
      </w:r>
      <w:r w:rsidR="00913910">
        <w:rPr>
          <w:lang w:val="es-PE"/>
        </w:rPr>
        <w:t xml:space="preserve">tenga el mismo correlativo que el portal (para clientes que usen intermedia), se debe insertar en la base de datos el ultimo registro del ultimo correlativo del portal y en el store </w:t>
      </w:r>
      <w:proofErr w:type="spellStart"/>
      <w:r w:rsidR="00913910">
        <w:rPr>
          <w:lang w:val="es-PE"/>
        </w:rPr>
        <w:t>procedure</w:t>
      </w:r>
      <w:proofErr w:type="spellEnd"/>
      <w:r w:rsidR="00913910">
        <w:rPr>
          <w:lang w:val="es-PE"/>
        </w:rPr>
        <w:t xml:space="preserve"> de comprobantes que son enviados al portal, colocar que no se </w:t>
      </w:r>
      <w:proofErr w:type="spellStart"/>
      <w:r w:rsidR="00913910">
        <w:rPr>
          <w:lang w:val="es-PE"/>
        </w:rPr>
        <w:t>envie</w:t>
      </w:r>
      <w:proofErr w:type="spellEnd"/>
      <w:r w:rsidR="00913910">
        <w:rPr>
          <w:lang w:val="es-PE"/>
        </w:rPr>
        <w:t xml:space="preserve"> al portal para evitar confusiones.</w:t>
      </w:r>
    </w:p>
    <w:p w14:paraId="26225475" w14:textId="68F2FA51" w:rsidR="00BF7224" w:rsidRDefault="00BF7224" w:rsidP="00BF7224">
      <w:pPr>
        <w:tabs>
          <w:tab w:val="left" w:pos="6990"/>
        </w:tabs>
        <w:rPr>
          <w:lang w:val="es-PE"/>
        </w:rPr>
      </w:pPr>
      <w:r>
        <w:rPr>
          <w:lang w:val="es-PE"/>
        </w:rPr>
        <w:tab/>
      </w:r>
    </w:p>
    <w:p w14:paraId="4C79E00C" w14:textId="7A951867" w:rsidR="00BF7224" w:rsidRDefault="00BF7224" w:rsidP="00BF7224">
      <w:pPr>
        <w:tabs>
          <w:tab w:val="left" w:pos="6990"/>
        </w:tabs>
        <w:rPr>
          <w:lang w:val="es-PE"/>
        </w:rPr>
      </w:pPr>
    </w:p>
    <w:p w14:paraId="44D624C6" w14:textId="664D956C" w:rsidR="00BF7224" w:rsidRDefault="00BF7224" w:rsidP="00BF7224">
      <w:pPr>
        <w:tabs>
          <w:tab w:val="left" w:pos="6990"/>
        </w:tabs>
        <w:rPr>
          <w:lang w:val="es-PE"/>
        </w:rPr>
      </w:pPr>
    </w:p>
    <w:p w14:paraId="496A33BD" w14:textId="0A4FBBE5" w:rsidR="00BF7224" w:rsidRDefault="00BF7224" w:rsidP="00BF7224">
      <w:pPr>
        <w:tabs>
          <w:tab w:val="left" w:pos="6990"/>
        </w:tabs>
        <w:rPr>
          <w:lang w:val="es-PE"/>
        </w:rPr>
      </w:pPr>
    </w:p>
    <w:p w14:paraId="2FE7F8B0" w14:textId="713C5020" w:rsidR="00BF7224" w:rsidRDefault="00BF7224" w:rsidP="00BF7224">
      <w:pPr>
        <w:tabs>
          <w:tab w:val="left" w:pos="6990"/>
        </w:tabs>
        <w:rPr>
          <w:lang w:val="es-PE"/>
        </w:rPr>
      </w:pPr>
    </w:p>
    <w:p w14:paraId="31DAD3D0" w14:textId="61BA0E4B" w:rsidR="00BF7224" w:rsidRDefault="00BF7224" w:rsidP="00BF7224">
      <w:pPr>
        <w:tabs>
          <w:tab w:val="left" w:pos="6990"/>
        </w:tabs>
        <w:rPr>
          <w:lang w:val="es-PE"/>
        </w:rPr>
      </w:pPr>
      <w:r w:rsidRPr="00BF7224">
        <w:rPr>
          <w:lang w:val="es-PE"/>
        </w:rPr>
        <w:t>20565282965</w:t>
      </w:r>
    </w:p>
    <w:p w14:paraId="39C33148" w14:textId="10466F6D" w:rsidR="00BF7224" w:rsidRDefault="00BF7224" w:rsidP="00BF7224">
      <w:pPr>
        <w:tabs>
          <w:tab w:val="left" w:pos="6990"/>
        </w:tabs>
        <w:rPr>
          <w:lang w:val="es-PE"/>
        </w:rPr>
      </w:pPr>
    </w:p>
    <w:p w14:paraId="792D5B05" w14:textId="457C580B" w:rsidR="00BF7224" w:rsidRDefault="00BF7224" w:rsidP="00BF7224">
      <w:pPr>
        <w:tabs>
          <w:tab w:val="left" w:pos="6990"/>
        </w:tabs>
        <w:rPr>
          <w:lang w:val="es-PE"/>
        </w:rPr>
      </w:pPr>
      <w:r w:rsidRPr="00BF7224">
        <w:rPr>
          <w:lang w:val="es-PE"/>
        </w:rPr>
        <w:t>SEEITC01</w:t>
      </w:r>
    </w:p>
    <w:p w14:paraId="4E4A895E" w14:textId="1C84C027" w:rsidR="00BF7224" w:rsidRDefault="00BF7224" w:rsidP="00BF7224">
      <w:pPr>
        <w:tabs>
          <w:tab w:val="left" w:pos="6990"/>
        </w:tabs>
        <w:rPr>
          <w:lang w:val="es-PE"/>
        </w:rPr>
      </w:pPr>
    </w:p>
    <w:p w14:paraId="2BCC6C50" w14:textId="280DD59A" w:rsidR="00BF7224" w:rsidRPr="00BF7224" w:rsidRDefault="00BF7224" w:rsidP="00BF7224">
      <w:pPr>
        <w:tabs>
          <w:tab w:val="left" w:pos="6990"/>
        </w:tabs>
        <w:rPr>
          <w:lang w:val="es-PE"/>
        </w:rPr>
      </w:pPr>
      <w:r w:rsidRPr="00BF7224">
        <w:rPr>
          <w:lang w:val="es-PE"/>
        </w:rPr>
        <w:t>Itc@Pse@2018</w:t>
      </w:r>
    </w:p>
    <w:sectPr w:rsidR="00BF7224" w:rsidRPr="00BF7224" w:rsidSect="00855982">
      <w:footerReference w:type="default" r:id="rId69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793C7" w14:textId="77777777" w:rsidR="00C715BF" w:rsidRDefault="00C715BF" w:rsidP="00855982">
      <w:pPr>
        <w:spacing w:after="0" w:line="240" w:lineRule="auto"/>
      </w:pPr>
      <w:r>
        <w:separator/>
      </w:r>
    </w:p>
  </w:endnote>
  <w:endnote w:type="continuationSeparator" w:id="0">
    <w:p w14:paraId="6BEA93EC" w14:textId="77777777" w:rsidR="00C715BF" w:rsidRDefault="00C715BF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B488DC" w14:textId="77777777" w:rsidR="00A01D93" w:rsidRDefault="00A01D93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>
          <w:rPr>
            <w:noProof/>
            <w:lang w:bidi="es-ES"/>
          </w:rPr>
          <w:t>24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352F9" w14:textId="77777777" w:rsidR="00C715BF" w:rsidRDefault="00C715BF" w:rsidP="00855982">
      <w:pPr>
        <w:spacing w:after="0" w:line="240" w:lineRule="auto"/>
      </w:pPr>
      <w:r>
        <w:separator/>
      </w:r>
    </w:p>
  </w:footnote>
  <w:footnote w:type="continuationSeparator" w:id="0">
    <w:p w14:paraId="0B8732B1" w14:textId="77777777" w:rsidR="00C715BF" w:rsidRDefault="00C715BF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904F9"/>
    <w:multiLevelType w:val="hybridMultilevel"/>
    <w:tmpl w:val="073242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E1AF5"/>
    <w:multiLevelType w:val="hybridMultilevel"/>
    <w:tmpl w:val="BE42A5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A5969"/>
    <w:multiLevelType w:val="hybridMultilevel"/>
    <w:tmpl w:val="9228A53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C2258"/>
    <w:multiLevelType w:val="hybridMultilevel"/>
    <w:tmpl w:val="A188891E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CA7C43"/>
    <w:multiLevelType w:val="hybridMultilevel"/>
    <w:tmpl w:val="E42AD35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67074"/>
    <w:multiLevelType w:val="hybridMultilevel"/>
    <w:tmpl w:val="D034F95C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5473C8"/>
    <w:multiLevelType w:val="hybridMultilevel"/>
    <w:tmpl w:val="1BF4B664"/>
    <w:lvl w:ilvl="0" w:tplc="8EFCCACE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8A3843"/>
    <w:multiLevelType w:val="hybridMultilevel"/>
    <w:tmpl w:val="E552FAD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203BB7"/>
    <w:multiLevelType w:val="hybridMultilevel"/>
    <w:tmpl w:val="56FEA16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215A0"/>
    <w:multiLevelType w:val="hybridMultilevel"/>
    <w:tmpl w:val="B22A9428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286045"/>
    <w:multiLevelType w:val="hybridMultilevel"/>
    <w:tmpl w:val="1892ECAA"/>
    <w:lvl w:ilvl="0" w:tplc="8EFCCACE">
      <w:start w:val="1"/>
      <w:numFmt w:val="decimal"/>
      <w:lvlText w:val="%1."/>
      <w:lvlJc w:val="left"/>
      <w:pPr>
        <w:ind w:left="1789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2149" w:hanging="360"/>
      </w:pPr>
    </w:lvl>
    <w:lvl w:ilvl="2" w:tplc="280A001B" w:tentative="1">
      <w:start w:val="1"/>
      <w:numFmt w:val="lowerRoman"/>
      <w:lvlText w:val="%3."/>
      <w:lvlJc w:val="right"/>
      <w:pPr>
        <w:ind w:left="2869" w:hanging="180"/>
      </w:pPr>
    </w:lvl>
    <w:lvl w:ilvl="3" w:tplc="280A000F" w:tentative="1">
      <w:start w:val="1"/>
      <w:numFmt w:val="decimal"/>
      <w:lvlText w:val="%4."/>
      <w:lvlJc w:val="left"/>
      <w:pPr>
        <w:ind w:left="3589" w:hanging="360"/>
      </w:pPr>
    </w:lvl>
    <w:lvl w:ilvl="4" w:tplc="280A0019" w:tentative="1">
      <w:start w:val="1"/>
      <w:numFmt w:val="lowerLetter"/>
      <w:lvlText w:val="%5."/>
      <w:lvlJc w:val="left"/>
      <w:pPr>
        <w:ind w:left="4309" w:hanging="360"/>
      </w:pPr>
    </w:lvl>
    <w:lvl w:ilvl="5" w:tplc="280A001B" w:tentative="1">
      <w:start w:val="1"/>
      <w:numFmt w:val="lowerRoman"/>
      <w:lvlText w:val="%6."/>
      <w:lvlJc w:val="right"/>
      <w:pPr>
        <w:ind w:left="5029" w:hanging="180"/>
      </w:pPr>
    </w:lvl>
    <w:lvl w:ilvl="6" w:tplc="280A000F" w:tentative="1">
      <w:start w:val="1"/>
      <w:numFmt w:val="decimal"/>
      <w:lvlText w:val="%7."/>
      <w:lvlJc w:val="left"/>
      <w:pPr>
        <w:ind w:left="5749" w:hanging="360"/>
      </w:pPr>
    </w:lvl>
    <w:lvl w:ilvl="7" w:tplc="280A0019" w:tentative="1">
      <w:start w:val="1"/>
      <w:numFmt w:val="lowerLetter"/>
      <w:lvlText w:val="%8."/>
      <w:lvlJc w:val="left"/>
      <w:pPr>
        <w:ind w:left="6469" w:hanging="360"/>
      </w:pPr>
    </w:lvl>
    <w:lvl w:ilvl="8" w:tplc="2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19855C3"/>
    <w:multiLevelType w:val="hybridMultilevel"/>
    <w:tmpl w:val="B146473E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035B37"/>
    <w:multiLevelType w:val="hybridMultilevel"/>
    <w:tmpl w:val="0D76B2A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65268"/>
    <w:multiLevelType w:val="hybridMultilevel"/>
    <w:tmpl w:val="4C8E445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00320F"/>
    <w:multiLevelType w:val="hybridMultilevel"/>
    <w:tmpl w:val="49188D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683CEB"/>
    <w:multiLevelType w:val="hybridMultilevel"/>
    <w:tmpl w:val="9F9A44D6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7D7109"/>
    <w:multiLevelType w:val="hybridMultilevel"/>
    <w:tmpl w:val="A656BAC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C76533"/>
    <w:multiLevelType w:val="hybridMultilevel"/>
    <w:tmpl w:val="259C5A20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FE630B"/>
    <w:multiLevelType w:val="hybridMultilevel"/>
    <w:tmpl w:val="F578BB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02384F"/>
    <w:multiLevelType w:val="hybridMultilevel"/>
    <w:tmpl w:val="F190E26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0E16BB"/>
    <w:multiLevelType w:val="hybridMultilevel"/>
    <w:tmpl w:val="622EDD0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096DAE"/>
    <w:multiLevelType w:val="hybridMultilevel"/>
    <w:tmpl w:val="4B2C3A5E"/>
    <w:lvl w:ilvl="0" w:tplc="48FA2772">
      <w:start w:val="1"/>
      <w:numFmt w:val="decimal"/>
      <w:lvlText w:val="%1."/>
      <w:lvlJc w:val="left"/>
      <w:pPr>
        <w:ind w:left="1778" w:hanging="360"/>
      </w:pPr>
      <w:rPr>
        <w:rFonts w:hint="default"/>
        <w:color w:val="000000" w:themeColor="text1"/>
      </w:rPr>
    </w:lvl>
    <w:lvl w:ilvl="1" w:tplc="280A0019" w:tentative="1">
      <w:start w:val="1"/>
      <w:numFmt w:val="lowerLetter"/>
      <w:lvlText w:val="%2."/>
      <w:lvlJc w:val="left"/>
      <w:pPr>
        <w:ind w:left="2498" w:hanging="360"/>
      </w:pPr>
    </w:lvl>
    <w:lvl w:ilvl="2" w:tplc="280A001B" w:tentative="1">
      <w:start w:val="1"/>
      <w:numFmt w:val="lowerRoman"/>
      <w:lvlText w:val="%3."/>
      <w:lvlJc w:val="right"/>
      <w:pPr>
        <w:ind w:left="3218" w:hanging="180"/>
      </w:pPr>
    </w:lvl>
    <w:lvl w:ilvl="3" w:tplc="280A000F" w:tentative="1">
      <w:start w:val="1"/>
      <w:numFmt w:val="decimal"/>
      <w:lvlText w:val="%4."/>
      <w:lvlJc w:val="left"/>
      <w:pPr>
        <w:ind w:left="3938" w:hanging="360"/>
      </w:pPr>
    </w:lvl>
    <w:lvl w:ilvl="4" w:tplc="280A0019" w:tentative="1">
      <w:start w:val="1"/>
      <w:numFmt w:val="lowerLetter"/>
      <w:lvlText w:val="%5."/>
      <w:lvlJc w:val="left"/>
      <w:pPr>
        <w:ind w:left="4658" w:hanging="360"/>
      </w:pPr>
    </w:lvl>
    <w:lvl w:ilvl="5" w:tplc="280A001B" w:tentative="1">
      <w:start w:val="1"/>
      <w:numFmt w:val="lowerRoman"/>
      <w:lvlText w:val="%6."/>
      <w:lvlJc w:val="right"/>
      <w:pPr>
        <w:ind w:left="5378" w:hanging="180"/>
      </w:pPr>
    </w:lvl>
    <w:lvl w:ilvl="6" w:tplc="280A000F" w:tentative="1">
      <w:start w:val="1"/>
      <w:numFmt w:val="decimal"/>
      <w:lvlText w:val="%7."/>
      <w:lvlJc w:val="left"/>
      <w:pPr>
        <w:ind w:left="6098" w:hanging="360"/>
      </w:pPr>
    </w:lvl>
    <w:lvl w:ilvl="7" w:tplc="280A0019" w:tentative="1">
      <w:start w:val="1"/>
      <w:numFmt w:val="lowerLetter"/>
      <w:lvlText w:val="%8."/>
      <w:lvlJc w:val="left"/>
      <w:pPr>
        <w:ind w:left="6818" w:hanging="360"/>
      </w:pPr>
    </w:lvl>
    <w:lvl w:ilvl="8" w:tplc="2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5379198A"/>
    <w:multiLevelType w:val="hybridMultilevel"/>
    <w:tmpl w:val="A188891E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4161653"/>
    <w:multiLevelType w:val="hybridMultilevel"/>
    <w:tmpl w:val="50149BA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96E0C"/>
    <w:multiLevelType w:val="hybridMultilevel"/>
    <w:tmpl w:val="703E71A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935B22"/>
    <w:multiLevelType w:val="hybridMultilevel"/>
    <w:tmpl w:val="CF72D6FC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8A02D5C"/>
    <w:multiLevelType w:val="hybridMultilevel"/>
    <w:tmpl w:val="BD4EF0D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7A6880"/>
    <w:multiLevelType w:val="hybridMultilevel"/>
    <w:tmpl w:val="4A48037A"/>
    <w:lvl w:ilvl="0" w:tplc="88F836B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7C25E76">
      <w:start w:val="1"/>
      <w:numFmt w:val="bullet"/>
      <w:lvlText w:val=""/>
      <w:lvlJc w:val="left"/>
      <w:pPr>
        <w:ind w:left="5400" w:hanging="360"/>
      </w:pPr>
      <w:rPr>
        <w:rFonts w:ascii="Wingdings" w:eastAsiaTheme="minorHAnsi" w:hAnsi="Wingdings" w:cstheme="minorBidi" w:hint="default"/>
      </w:rPr>
    </w:lvl>
    <w:lvl w:ilvl="7" w:tplc="2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C986F48"/>
    <w:multiLevelType w:val="hybridMultilevel"/>
    <w:tmpl w:val="E3B43488"/>
    <w:lvl w:ilvl="0" w:tplc="280A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221" w:hanging="360"/>
      </w:pPr>
    </w:lvl>
    <w:lvl w:ilvl="2" w:tplc="280A001B">
      <w:start w:val="1"/>
      <w:numFmt w:val="lowerRoman"/>
      <w:lvlText w:val="%3."/>
      <w:lvlJc w:val="right"/>
      <w:pPr>
        <w:ind w:left="1941" w:hanging="180"/>
      </w:pPr>
    </w:lvl>
    <w:lvl w:ilvl="3" w:tplc="280A000F" w:tentative="1">
      <w:start w:val="1"/>
      <w:numFmt w:val="decimal"/>
      <w:lvlText w:val="%4."/>
      <w:lvlJc w:val="left"/>
      <w:pPr>
        <w:ind w:left="2661" w:hanging="360"/>
      </w:pPr>
    </w:lvl>
    <w:lvl w:ilvl="4" w:tplc="280A0019" w:tentative="1">
      <w:start w:val="1"/>
      <w:numFmt w:val="lowerLetter"/>
      <w:lvlText w:val="%5."/>
      <w:lvlJc w:val="left"/>
      <w:pPr>
        <w:ind w:left="3381" w:hanging="360"/>
      </w:pPr>
    </w:lvl>
    <w:lvl w:ilvl="5" w:tplc="280A001B" w:tentative="1">
      <w:start w:val="1"/>
      <w:numFmt w:val="lowerRoman"/>
      <w:lvlText w:val="%6."/>
      <w:lvlJc w:val="right"/>
      <w:pPr>
        <w:ind w:left="4101" w:hanging="180"/>
      </w:pPr>
    </w:lvl>
    <w:lvl w:ilvl="6" w:tplc="280A000F" w:tentative="1">
      <w:start w:val="1"/>
      <w:numFmt w:val="decimal"/>
      <w:lvlText w:val="%7."/>
      <w:lvlJc w:val="left"/>
      <w:pPr>
        <w:ind w:left="4821" w:hanging="360"/>
      </w:pPr>
    </w:lvl>
    <w:lvl w:ilvl="7" w:tplc="280A0019" w:tentative="1">
      <w:start w:val="1"/>
      <w:numFmt w:val="lowerLetter"/>
      <w:lvlText w:val="%8."/>
      <w:lvlJc w:val="left"/>
      <w:pPr>
        <w:ind w:left="5541" w:hanging="360"/>
      </w:pPr>
    </w:lvl>
    <w:lvl w:ilvl="8" w:tplc="280A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9" w15:restartNumberingAfterBreak="0">
    <w:nsid w:val="5CC4115C"/>
    <w:multiLevelType w:val="hybridMultilevel"/>
    <w:tmpl w:val="73260A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86748E"/>
    <w:multiLevelType w:val="hybridMultilevel"/>
    <w:tmpl w:val="703E71A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442D91"/>
    <w:multiLevelType w:val="hybridMultilevel"/>
    <w:tmpl w:val="BA9ED468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2" w15:restartNumberingAfterBreak="0">
    <w:nsid w:val="6183311B"/>
    <w:multiLevelType w:val="hybridMultilevel"/>
    <w:tmpl w:val="31F03A3E"/>
    <w:lvl w:ilvl="0" w:tplc="AB3CA45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7A3EBC"/>
    <w:multiLevelType w:val="hybridMultilevel"/>
    <w:tmpl w:val="B254B65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9F1A90"/>
    <w:multiLevelType w:val="hybridMultilevel"/>
    <w:tmpl w:val="5BDC9998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683F78D7"/>
    <w:multiLevelType w:val="hybridMultilevel"/>
    <w:tmpl w:val="37484D3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397B98"/>
    <w:multiLevelType w:val="hybridMultilevel"/>
    <w:tmpl w:val="7AA69988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3BF3995"/>
    <w:multiLevelType w:val="hybridMultilevel"/>
    <w:tmpl w:val="D04A66A0"/>
    <w:lvl w:ilvl="0" w:tplc="8D547610">
      <w:start w:val="3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3CB0879"/>
    <w:multiLevelType w:val="hybridMultilevel"/>
    <w:tmpl w:val="6750D9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B718F7"/>
    <w:multiLevelType w:val="hybridMultilevel"/>
    <w:tmpl w:val="F2C2C2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B971A4"/>
    <w:multiLevelType w:val="hybridMultilevel"/>
    <w:tmpl w:val="8020E93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6E61F8"/>
    <w:multiLevelType w:val="hybridMultilevel"/>
    <w:tmpl w:val="B150CDC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C830103"/>
    <w:multiLevelType w:val="hybridMultilevel"/>
    <w:tmpl w:val="F0FE0064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12"/>
  </w:num>
  <w:num w:numId="3">
    <w:abstractNumId w:val="17"/>
  </w:num>
  <w:num w:numId="4">
    <w:abstractNumId w:val="0"/>
  </w:num>
  <w:num w:numId="5">
    <w:abstractNumId w:val="9"/>
  </w:num>
  <w:num w:numId="6">
    <w:abstractNumId w:val="21"/>
  </w:num>
  <w:num w:numId="7">
    <w:abstractNumId w:val="13"/>
  </w:num>
  <w:num w:numId="8">
    <w:abstractNumId w:val="26"/>
  </w:num>
  <w:num w:numId="9">
    <w:abstractNumId w:val="25"/>
  </w:num>
  <w:num w:numId="10">
    <w:abstractNumId w:val="15"/>
  </w:num>
  <w:num w:numId="11">
    <w:abstractNumId w:val="42"/>
  </w:num>
  <w:num w:numId="12">
    <w:abstractNumId w:val="14"/>
  </w:num>
  <w:num w:numId="13">
    <w:abstractNumId w:val="18"/>
  </w:num>
  <w:num w:numId="14">
    <w:abstractNumId w:val="4"/>
  </w:num>
  <w:num w:numId="15">
    <w:abstractNumId w:val="1"/>
  </w:num>
  <w:num w:numId="16">
    <w:abstractNumId w:val="32"/>
  </w:num>
  <w:num w:numId="17">
    <w:abstractNumId w:val="28"/>
  </w:num>
  <w:num w:numId="18">
    <w:abstractNumId w:val="16"/>
  </w:num>
  <w:num w:numId="19">
    <w:abstractNumId w:val="35"/>
  </w:num>
  <w:num w:numId="20">
    <w:abstractNumId w:val="8"/>
  </w:num>
  <w:num w:numId="21">
    <w:abstractNumId w:val="30"/>
  </w:num>
  <w:num w:numId="22">
    <w:abstractNumId w:val="11"/>
  </w:num>
  <w:num w:numId="23">
    <w:abstractNumId w:val="2"/>
  </w:num>
  <w:num w:numId="24">
    <w:abstractNumId w:val="3"/>
  </w:num>
  <w:num w:numId="25">
    <w:abstractNumId w:val="36"/>
  </w:num>
  <w:num w:numId="26">
    <w:abstractNumId w:val="29"/>
  </w:num>
  <w:num w:numId="27">
    <w:abstractNumId w:val="6"/>
  </w:num>
  <w:num w:numId="28">
    <w:abstractNumId w:val="10"/>
  </w:num>
  <w:num w:numId="29">
    <w:abstractNumId w:val="19"/>
  </w:num>
  <w:num w:numId="30">
    <w:abstractNumId w:val="38"/>
  </w:num>
  <w:num w:numId="31">
    <w:abstractNumId w:val="40"/>
  </w:num>
  <w:num w:numId="32">
    <w:abstractNumId w:val="22"/>
  </w:num>
  <w:num w:numId="33">
    <w:abstractNumId w:val="5"/>
  </w:num>
  <w:num w:numId="34">
    <w:abstractNumId w:val="39"/>
  </w:num>
  <w:num w:numId="35">
    <w:abstractNumId w:val="23"/>
  </w:num>
  <w:num w:numId="36">
    <w:abstractNumId w:val="33"/>
  </w:num>
  <w:num w:numId="37">
    <w:abstractNumId w:val="24"/>
  </w:num>
  <w:num w:numId="38">
    <w:abstractNumId w:val="34"/>
  </w:num>
  <w:num w:numId="39">
    <w:abstractNumId w:val="31"/>
  </w:num>
  <w:num w:numId="40">
    <w:abstractNumId w:val="7"/>
  </w:num>
  <w:num w:numId="41">
    <w:abstractNumId w:val="37"/>
  </w:num>
  <w:num w:numId="42">
    <w:abstractNumId w:val="27"/>
  </w:num>
  <w:num w:numId="43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D67"/>
    <w:rsid w:val="0006018E"/>
    <w:rsid w:val="00071037"/>
    <w:rsid w:val="000749CD"/>
    <w:rsid w:val="00080396"/>
    <w:rsid w:val="00082ED3"/>
    <w:rsid w:val="000A18C4"/>
    <w:rsid w:val="000A7CF2"/>
    <w:rsid w:val="000B6495"/>
    <w:rsid w:val="000D1D67"/>
    <w:rsid w:val="000D5938"/>
    <w:rsid w:val="000F28BE"/>
    <w:rsid w:val="000F5AA2"/>
    <w:rsid w:val="001331CC"/>
    <w:rsid w:val="00137B5B"/>
    <w:rsid w:val="001476CF"/>
    <w:rsid w:val="00151A83"/>
    <w:rsid w:val="00151CB3"/>
    <w:rsid w:val="00153E6F"/>
    <w:rsid w:val="00163BB5"/>
    <w:rsid w:val="00186AE9"/>
    <w:rsid w:val="001929AB"/>
    <w:rsid w:val="00193AA5"/>
    <w:rsid w:val="001A4D5A"/>
    <w:rsid w:val="001C43DA"/>
    <w:rsid w:val="001D4362"/>
    <w:rsid w:val="001E46BA"/>
    <w:rsid w:val="001E48BA"/>
    <w:rsid w:val="001F3871"/>
    <w:rsid w:val="00205929"/>
    <w:rsid w:val="002202E8"/>
    <w:rsid w:val="00222382"/>
    <w:rsid w:val="0023502E"/>
    <w:rsid w:val="002447B3"/>
    <w:rsid w:val="002510C0"/>
    <w:rsid w:val="00256D46"/>
    <w:rsid w:val="002603AE"/>
    <w:rsid w:val="002841EC"/>
    <w:rsid w:val="00285A97"/>
    <w:rsid w:val="002C2603"/>
    <w:rsid w:val="002C669E"/>
    <w:rsid w:val="002E32FC"/>
    <w:rsid w:val="002F1019"/>
    <w:rsid w:val="002F17C1"/>
    <w:rsid w:val="00301156"/>
    <w:rsid w:val="00304C67"/>
    <w:rsid w:val="00307959"/>
    <w:rsid w:val="003201C2"/>
    <w:rsid w:val="00321148"/>
    <w:rsid w:val="00325257"/>
    <w:rsid w:val="00325E89"/>
    <w:rsid w:val="00327A1C"/>
    <w:rsid w:val="0033117D"/>
    <w:rsid w:val="00334DFA"/>
    <w:rsid w:val="00335CDA"/>
    <w:rsid w:val="00336434"/>
    <w:rsid w:val="003463B5"/>
    <w:rsid w:val="0035743D"/>
    <w:rsid w:val="00364F09"/>
    <w:rsid w:val="003865DC"/>
    <w:rsid w:val="003A6E65"/>
    <w:rsid w:val="003C376D"/>
    <w:rsid w:val="003C40D9"/>
    <w:rsid w:val="003C6C8C"/>
    <w:rsid w:val="003E3B14"/>
    <w:rsid w:val="003F124E"/>
    <w:rsid w:val="00417F4D"/>
    <w:rsid w:val="00443A2C"/>
    <w:rsid w:val="00462248"/>
    <w:rsid w:val="00477093"/>
    <w:rsid w:val="00482526"/>
    <w:rsid w:val="004A0652"/>
    <w:rsid w:val="004A728F"/>
    <w:rsid w:val="004B09D2"/>
    <w:rsid w:val="004B441C"/>
    <w:rsid w:val="004C5495"/>
    <w:rsid w:val="004C5631"/>
    <w:rsid w:val="004D380E"/>
    <w:rsid w:val="004D6F47"/>
    <w:rsid w:val="004E1558"/>
    <w:rsid w:val="004F3132"/>
    <w:rsid w:val="004F7F3F"/>
    <w:rsid w:val="005074FF"/>
    <w:rsid w:val="00517F7C"/>
    <w:rsid w:val="00526CDE"/>
    <w:rsid w:val="00531181"/>
    <w:rsid w:val="00546297"/>
    <w:rsid w:val="00555A77"/>
    <w:rsid w:val="0056077C"/>
    <w:rsid w:val="0056706C"/>
    <w:rsid w:val="0057055B"/>
    <w:rsid w:val="0057075B"/>
    <w:rsid w:val="00577C39"/>
    <w:rsid w:val="00580772"/>
    <w:rsid w:val="005866CE"/>
    <w:rsid w:val="00597441"/>
    <w:rsid w:val="005A3771"/>
    <w:rsid w:val="005A79DA"/>
    <w:rsid w:val="005C5A3D"/>
    <w:rsid w:val="005F7654"/>
    <w:rsid w:val="006064DD"/>
    <w:rsid w:val="00646B25"/>
    <w:rsid w:val="00663E1E"/>
    <w:rsid w:val="00665FAD"/>
    <w:rsid w:val="00670AE3"/>
    <w:rsid w:val="00681881"/>
    <w:rsid w:val="00681FDE"/>
    <w:rsid w:val="006843FB"/>
    <w:rsid w:val="006A5965"/>
    <w:rsid w:val="006B2BD9"/>
    <w:rsid w:val="006B3A8B"/>
    <w:rsid w:val="006C4E1F"/>
    <w:rsid w:val="006E448F"/>
    <w:rsid w:val="00731E36"/>
    <w:rsid w:val="00732DC3"/>
    <w:rsid w:val="007424DA"/>
    <w:rsid w:val="00742790"/>
    <w:rsid w:val="0074469B"/>
    <w:rsid w:val="00767D9A"/>
    <w:rsid w:val="00782C8A"/>
    <w:rsid w:val="007833A7"/>
    <w:rsid w:val="007A1CEF"/>
    <w:rsid w:val="007A644D"/>
    <w:rsid w:val="007B26D8"/>
    <w:rsid w:val="007B58B2"/>
    <w:rsid w:val="007B772B"/>
    <w:rsid w:val="007D22C7"/>
    <w:rsid w:val="007D4BE2"/>
    <w:rsid w:val="007D7EC2"/>
    <w:rsid w:val="008102DA"/>
    <w:rsid w:val="00812ABE"/>
    <w:rsid w:val="00842782"/>
    <w:rsid w:val="00854EE1"/>
    <w:rsid w:val="008558B7"/>
    <w:rsid w:val="00855982"/>
    <w:rsid w:val="008743AE"/>
    <w:rsid w:val="0087483E"/>
    <w:rsid w:val="00882BC9"/>
    <w:rsid w:val="008952FF"/>
    <w:rsid w:val="008A2D6F"/>
    <w:rsid w:val="008B7CEE"/>
    <w:rsid w:val="008C5B3A"/>
    <w:rsid w:val="008D727C"/>
    <w:rsid w:val="008E219B"/>
    <w:rsid w:val="008E5193"/>
    <w:rsid w:val="008E6530"/>
    <w:rsid w:val="00906932"/>
    <w:rsid w:val="00910175"/>
    <w:rsid w:val="00913910"/>
    <w:rsid w:val="009151AE"/>
    <w:rsid w:val="0092276C"/>
    <w:rsid w:val="00927ADD"/>
    <w:rsid w:val="00941BE2"/>
    <w:rsid w:val="0094479A"/>
    <w:rsid w:val="00982C1D"/>
    <w:rsid w:val="0098725E"/>
    <w:rsid w:val="009975A5"/>
    <w:rsid w:val="009B5100"/>
    <w:rsid w:val="009C2273"/>
    <w:rsid w:val="009E2658"/>
    <w:rsid w:val="009E38B3"/>
    <w:rsid w:val="009F3D0B"/>
    <w:rsid w:val="00A01D93"/>
    <w:rsid w:val="00A060A4"/>
    <w:rsid w:val="00A10484"/>
    <w:rsid w:val="00A15D48"/>
    <w:rsid w:val="00A272B6"/>
    <w:rsid w:val="00A426A6"/>
    <w:rsid w:val="00A50900"/>
    <w:rsid w:val="00A53792"/>
    <w:rsid w:val="00A62CE1"/>
    <w:rsid w:val="00A63AF2"/>
    <w:rsid w:val="00A7131D"/>
    <w:rsid w:val="00A724DD"/>
    <w:rsid w:val="00A82420"/>
    <w:rsid w:val="00AC0498"/>
    <w:rsid w:val="00AC6B3A"/>
    <w:rsid w:val="00B12FEA"/>
    <w:rsid w:val="00B14A80"/>
    <w:rsid w:val="00B14C95"/>
    <w:rsid w:val="00B23061"/>
    <w:rsid w:val="00B259DC"/>
    <w:rsid w:val="00B276F7"/>
    <w:rsid w:val="00B45B7C"/>
    <w:rsid w:val="00B70970"/>
    <w:rsid w:val="00B70AF8"/>
    <w:rsid w:val="00B87D53"/>
    <w:rsid w:val="00BA7B2A"/>
    <w:rsid w:val="00BB563E"/>
    <w:rsid w:val="00BB7805"/>
    <w:rsid w:val="00BB7D58"/>
    <w:rsid w:val="00BC1F7F"/>
    <w:rsid w:val="00BE300B"/>
    <w:rsid w:val="00BE3A45"/>
    <w:rsid w:val="00BE792A"/>
    <w:rsid w:val="00BF7224"/>
    <w:rsid w:val="00C15CD6"/>
    <w:rsid w:val="00C177EB"/>
    <w:rsid w:val="00C25CDD"/>
    <w:rsid w:val="00C60481"/>
    <w:rsid w:val="00C6322F"/>
    <w:rsid w:val="00C715BF"/>
    <w:rsid w:val="00C83257"/>
    <w:rsid w:val="00C90E4B"/>
    <w:rsid w:val="00C95822"/>
    <w:rsid w:val="00CA3171"/>
    <w:rsid w:val="00CC5932"/>
    <w:rsid w:val="00CE4EAA"/>
    <w:rsid w:val="00D1022B"/>
    <w:rsid w:val="00D11FD9"/>
    <w:rsid w:val="00D122A7"/>
    <w:rsid w:val="00D37C0E"/>
    <w:rsid w:val="00D4673E"/>
    <w:rsid w:val="00D50036"/>
    <w:rsid w:val="00D51816"/>
    <w:rsid w:val="00D53452"/>
    <w:rsid w:val="00D65956"/>
    <w:rsid w:val="00D71E18"/>
    <w:rsid w:val="00D71FFA"/>
    <w:rsid w:val="00D822D9"/>
    <w:rsid w:val="00D832A4"/>
    <w:rsid w:val="00D85D99"/>
    <w:rsid w:val="00DA0B21"/>
    <w:rsid w:val="00DA1F1B"/>
    <w:rsid w:val="00DA765F"/>
    <w:rsid w:val="00DC0420"/>
    <w:rsid w:val="00DD4AA1"/>
    <w:rsid w:val="00DE4FB4"/>
    <w:rsid w:val="00DE5730"/>
    <w:rsid w:val="00E01813"/>
    <w:rsid w:val="00E100AE"/>
    <w:rsid w:val="00E12990"/>
    <w:rsid w:val="00E15B44"/>
    <w:rsid w:val="00E24291"/>
    <w:rsid w:val="00E37B47"/>
    <w:rsid w:val="00E62DEB"/>
    <w:rsid w:val="00E872C0"/>
    <w:rsid w:val="00EB0A1C"/>
    <w:rsid w:val="00EB79BC"/>
    <w:rsid w:val="00EF098B"/>
    <w:rsid w:val="00EF5F26"/>
    <w:rsid w:val="00EF6E3A"/>
    <w:rsid w:val="00F16A42"/>
    <w:rsid w:val="00F17833"/>
    <w:rsid w:val="00F24BB6"/>
    <w:rsid w:val="00F53C31"/>
    <w:rsid w:val="00F564D4"/>
    <w:rsid w:val="00F57B11"/>
    <w:rsid w:val="00F657EB"/>
    <w:rsid w:val="00F721C5"/>
    <w:rsid w:val="00F831B8"/>
    <w:rsid w:val="00F9541F"/>
    <w:rsid w:val="00FB01F1"/>
    <w:rsid w:val="00FB1AD8"/>
    <w:rsid w:val="00FB29B8"/>
    <w:rsid w:val="00FB4F36"/>
    <w:rsid w:val="00FB7EBD"/>
    <w:rsid w:val="00FD262C"/>
    <w:rsid w:val="00FE6AFD"/>
    <w:rsid w:val="00FF7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36A5C5"/>
  <w15:chartTrackingRefBased/>
  <w15:docId w15:val="{6E4A3C3C-80BB-4531-98E4-9C682903C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62C"/>
  </w:style>
  <w:style w:type="paragraph" w:styleId="Ttulo1">
    <w:name w:val="heading 1"/>
    <w:basedOn w:val="Normal"/>
    <w:next w:val="Normal"/>
    <w:link w:val="Ttulo1C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17F4D"/>
    <w:pPr>
      <w:keepNext/>
      <w:keepLines/>
      <w:spacing w:before="200" w:after="0"/>
      <w:ind w:left="708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55982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982"/>
  </w:style>
  <w:style w:type="character" w:customStyle="1" w:styleId="Ttulo1Car">
    <w:name w:val="Título 1 Car"/>
    <w:basedOn w:val="Fuentedeprrafopredeter"/>
    <w:link w:val="Ttulo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417F4D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55982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982"/>
  </w:style>
  <w:style w:type="paragraph" w:styleId="Descripci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4362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1D4362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1D4362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1D4362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D4362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D43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D4362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D4362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D4362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D4362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D4362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1D4362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D4362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Hipervnculovisitado">
    <w:name w:val="FollowedHyperlink"/>
    <w:basedOn w:val="Fuentedeprrafopredeter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ipervnculo">
    <w:name w:val="Hyperlink"/>
    <w:basedOn w:val="Fuentedeprrafopredeter"/>
    <w:uiPriority w:val="99"/>
    <w:unhideWhenUsed/>
    <w:rsid w:val="007833A7"/>
    <w:rPr>
      <w:color w:val="3A6331" w:themeColor="accent4" w:themeShade="B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7833A7"/>
    <w:rPr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D262C"/>
    <w:rPr>
      <w:i/>
      <w:iCs/>
      <w:color w:val="B35E06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Prrafodelista">
    <w:name w:val="List Paragraph"/>
    <w:basedOn w:val="Normal"/>
    <w:uiPriority w:val="34"/>
    <w:unhideWhenUsed/>
    <w:qFormat/>
    <w:rsid w:val="000D1D67"/>
    <w:pPr>
      <w:ind w:left="720"/>
      <w:contextualSpacing/>
    </w:pPr>
  </w:style>
  <w:style w:type="paragraph" w:customStyle="1" w:styleId="Estilo4">
    <w:name w:val="Estilo 4"/>
    <w:basedOn w:val="Ttulo4"/>
    <w:qFormat/>
    <w:rsid w:val="00417F4D"/>
    <w:pPr>
      <w:ind w:left="708"/>
    </w:pPr>
  </w:style>
  <w:style w:type="paragraph" w:customStyle="1" w:styleId="Estilo1">
    <w:name w:val="Estilo1"/>
    <w:basedOn w:val="Ttulo"/>
    <w:next w:val="Ttulo1"/>
    <w:link w:val="Estilo1Car"/>
    <w:qFormat/>
    <w:rsid w:val="00A060A4"/>
  </w:style>
  <w:style w:type="paragraph" w:styleId="TDC2">
    <w:name w:val="toc 2"/>
    <w:basedOn w:val="Normal"/>
    <w:next w:val="Normal"/>
    <w:autoRedefine/>
    <w:uiPriority w:val="39"/>
    <w:unhideWhenUsed/>
    <w:rsid w:val="00927ADD"/>
    <w:pPr>
      <w:spacing w:after="100"/>
      <w:ind w:left="220"/>
    </w:pPr>
    <w:rPr>
      <w:rFonts w:cs="Times New Roman"/>
      <w:lang w:val="es-PE" w:eastAsia="es-PE"/>
    </w:rPr>
  </w:style>
  <w:style w:type="character" w:customStyle="1" w:styleId="Estilo1Car">
    <w:name w:val="Estilo1 Car"/>
    <w:basedOn w:val="TtuloCar"/>
    <w:link w:val="Estilo1"/>
    <w:rsid w:val="00A060A4"/>
    <w:rPr>
      <w:rFonts w:asciiTheme="majorHAnsi" w:eastAsiaTheme="majorEastAsia" w:hAnsiTheme="majorHAnsi" w:cstheme="majorBidi"/>
      <w:sz w:val="56"/>
      <w:szCs w:val="56"/>
    </w:rPr>
  </w:style>
  <w:style w:type="paragraph" w:styleId="TDC1">
    <w:name w:val="toc 1"/>
    <w:basedOn w:val="Normal"/>
    <w:next w:val="Normal"/>
    <w:autoRedefine/>
    <w:uiPriority w:val="39"/>
    <w:unhideWhenUsed/>
    <w:rsid w:val="00927ADD"/>
    <w:pPr>
      <w:spacing w:after="100"/>
    </w:pPr>
    <w:rPr>
      <w:rFonts w:cs="Times New Roman"/>
      <w:lang w:val="es-PE"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927ADD"/>
    <w:pPr>
      <w:spacing w:after="100"/>
      <w:ind w:left="440"/>
    </w:pPr>
    <w:rPr>
      <w:rFonts w:cs="Times New Roman"/>
      <w:lang w:val="es-PE" w:eastAsia="es-P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724DD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831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577C39"/>
    <w:rPr>
      <w:color w:val="605E5C"/>
      <w:shd w:val="clear" w:color="auto" w:fill="E1DFDD"/>
    </w:rPr>
  </w:style>
  <w:style w:type="character" w:customStyle="1" w:styleId="mark02riw60do">
    <w:name w:val="mark02riw60do"/>
    <w:basedOn w:val="Fuentedeprrafopredeter"/>
    <w:rsid w:val="00577C39"/>
  </w:style>
  <w:style w:type="paragraph" w:customStyle="1" w:styleId="xmsonormal">
    <w:name w:val="x_msonormal"/>
    <w:basedOn w:val="Normal"/>
    <w:rsid w:val="00922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ms-button-flexcontainer">
    <w:name w:val="ms-button-flexcontainer"/>
    <w:basedOn w:val="Fuentedeprrafopredeter"/>
    <w:rsid w:val="00A01D93"/>
  </w:style>
  <w:style w:type="character" w:customStyle="1" w:styleId="ms-button-label">
    <w:name w:val="ms-button-label"/>
    <w:basedOn w:val="Fuentedeprrafopredeter"/>
    <w:rsid w:val="00A01D93"/>
  </w:style>
  <w:style w:type="character" w:customStyle="1" w:styleId="ms-button-screenreadertext">
    <w:name w:val="ms-button-screenreadertext"/>
    <w:basedOn w:val="Fuentedeprrafopredeter"/>
    <w:rsid w:val="00A01D93"/>
  </w:style>
  <w:style w:type="character" w:customStyle="1" w:styleId="fgvo2l75n0zvgszarnmje">
    <w:name w:val="fgvo2l75n0zvgszarnmje"/>
    <w:basedOn w:val="Fuentedeprrafopredeter"/>
    <w:rsid w:val="00A01D93"/>
  </w:style>
  <w:style w:type="character" w:customStyle="1" w:styleId="mark2mu2prhzk">
    <w:name w:val="mark2mu2prhzk"/>
    <w:basedOn w:val="Fuentedeprrafopredeter"/>
    <w:rsid w:val="00BC1F7F"/>
  </w:style>
  <w:style w:type="paragraph" w:customStyle="1" w:styleId="list-group-item-text">
    <w:name w:val="list-group-item-text"/>
    <w:basedOn w:val="Normal"/>
    <w:rsid w:val="00731E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BE3A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87148">
          <w:marLeft w:val="0"/>
          <w:marRight w:val="0"/>
          <w:marTop w:val="0"/>
          <w:marBottom w:val="0"/>
          <w:divBdr>
            <w:top w:val="single" w:sz="6" w:space="8" w:color="DDDDDD"/>
            <w:left w:val="single" w:sz="2" w:space="11" w:color="DDDDDD"/>
            <w:bottom w:val="single" w:sz="6" w:space="8" w:color="DDDDDD"/>
            <w:right w:val="single" w:sz="2" w:space="11" w:color="DDDDDD"/>
          </w:divBdr>
          <w:divsChild>
            <w:div w:id="151587484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41036">
          <w:marLeft w:val="0"/>
          <w:marRight w:val="0"/>
          <w:marTop w:val="0"/>
          <w:marBottom w:val="0"/>
          <w:divBdr>
            <w:top w:val="single" w:sz="6" w:space="8" w:color="DDDDDD"/>
            <w:left w:val="single" w:sz="2" w:space="11" w:color="DDDDDD"/>
            <w:bottom w:val="single" w:sz="6" w:space="8" w:color="DDDDDD"/>
            <w:right w:val="single" w:sz="2" w:space="11" w:color="DDDDDD"/>
          </w:divBdr>
          <w:divsChild>
            <w:div w:id="171095798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54504">
          <w:marLeft w:val="0"/>
          <w:marRight w:val="0"/>
          <w:marTop w:val="0"/>
          <w:marBottom w:val="0"/>
          <w:divBdr>
            <w:top w:val="single" w:sz="6" w:space="8" w:color="DDDDDD"/>
            <w:left w:val="single" w:sz="2" w:space="11" w:color="DDDDDD"/>
            <w:bottom w:val="single" w:sz="6" w:space="8" w:color="DDDDDD"/>
            <w:right w:val="single" w:sz="2" w:space="11" w:color="DDDDDD"/>
          </w:divBdr>
          <w:divsChild>
            <w:div w:id="52888027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7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2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8579">
          <w:marLeft w:val="0"/>
          <w:marRight w:val="0"/>
          <w:marTop w:val="0"/>
          <w:marBottom w:val="0"/>
          <w:divBdr>
            <w:top w:val="single" w:sz="6" w:space="8" w:color="DDDDDD"/>
            <w:left w:val="single" w:sz="2" w:space="11" w:color="DDDDDD"/>
            <w:bottom w:val="single" w:sz="6" w:space="8" w:color="DDDDDD"/>
            <w:right w:val="single" w:sz="2" w:space="11" w:color="DDDDDD"/>
          </w:divBdr>
          <w:divsChild>
            <w:div w:id="39644211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1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7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4656">
          <w:marLeft w:val="780"/>
          <w:marRight w:val="24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7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14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9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246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76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768595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26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8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6449">
          <w:marLeft w:val="0"/>
          <w:marRight w:val="0"/>
          <w:marTop w:val="0"/>
          <w:marBottom w:val="0"/>
          <w:divBdr>
            <w:top w:val="single" w:sz="6" w:space="8" w:color="DDDDDD"/>
            <w:left w:val="single" w:sz="2" w:space="11" w:color="DDDDDD"/>
            <w:bottom w:val="single" w:sz="6" w:space="8" w:color="DDDDDD"/>
            <w:right w:val="single" w:sz="2" w:space="11" w:color="DDDDDD"/>
          </w:divBdr>
          <w:divsChild>
            <w:div w:id="41204841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7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4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797">
          <w:marLeft w:val="0"/>
          <w:marRight w:val="0"/>
          <w:marTop w:val="0"/>
          <w:marBottom w:val="0"/>
          <w:divBdr>
            <w:top w:val="single" w:sz="6" w:space="8" w:color="DDDDDD"/>
            <w:left w:val="single" w:sz="2" w:space="11" w:color="DDDDDD"/>
            <w:bottom w:val="single" w:sz="6" w:space="8" w:color="DDDDDD"/>
            <w:right w:val="single" w:sz="2" w:space="11" w:color="DDDDDD"/>
          </w:divBdr>
          <w:divsChild>
            <w:div w:id="138714575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7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9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3734">
          <w:marLeft w:val="0"/>
          <w:marRight w:val="0"/>
          <w:marTop w:val="0"/>
          <w:marBottom w:val="0"/>
          <w:divBdr>
            <w:top w:val="single" w:sz="6" w:space="8" w:color="DDDDDD"/>
            <w:left w:val="single" w:sz="2" w:space="11" w:color="DDDDDD"/>
            <w:bottom w:val="single" w:sz="6" w:space="8" w:color="DDDDDD"/>
            <w:right w:val="single" w:sz="2" w:space="11" w:color="DDDDDD"/>
          </w:divBdr>
          <w:divsChild>
            <w:div w:id="195686136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1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2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ebinei.inei.gob.pe:8080/sisconcode/proyecto/index.htm?proyectoTitulo=UBIGEO&amp;proyectoId=3" TargetMode="External"/><Relationship Id="rId18" Type="http://schemas.openxmlformats.org/officeDocument/2006/relationships/hyperlink" Target="https://see.itc.com.pe/facturador/otros/encripta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8.png"/><Relationship Id="rId21" Type="http://schemas.openxmlformats.org/officeDocument/2006/relationships/hyperlink" Target="https://e-consultaruc.sunat.gob.pe/cl-ti-itmrconsruc/jcrS00Alias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hyperlink" Target="https://partnerconnect2.revlon.com/dana-na/auth/url_8/welcome.cgi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hyperlink" Target="mailto:moshe.espinoza@itc.com.pe" TargetMode="External"/><Relationship Id="rId68" Type="http://schemas.openxmlformats.org/officeDocument/2006/relationships/image" Target="media/image31.png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see.itc.com.pe/facturador/acceso/login" TargetMode="External"/><Relationship Id="rId29" Type="http://schemas.openxmlformats.org/officeDocument/2006/relationships/hyperlink" Target="http://webinei.inei.gob.pe:8080/sisconcode/proyecto/index.htm?proyectoTitulo=UBIGEO&amp;proyectoId=3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sunat.gob.pe/ol-ti-itconsvalicpe/ConsValiCpe.htm" TargetMode="External"/><Relationship Id="rId24" Type="http://schemas.openxmlformats.org/officeDocument/2006/relationships/hyperlink" Target="https://see.itc.com.pe/facturador/otros/encripta" TargetMode="External"/><Relationship Id="rId32" Type="http://schemas.openxmlformats.org/officeDocument/2006/relationships/hyperlink" Target="mailto:soporte@itc.com.pe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hyperlink" Target="file:///\\Server-ryukyu\itc\Archivos_Des\20470325047\Cpes_Electronicos" TargetMode="External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hyperlink" Target="http://www.sunat.gob.pe/legislacion/superin/2017/anexoI,J,K-245-2017.pdf" TargetMode="External"/><Relationship Id="rId23" Type="http://schemas.openxmlformats.org/officeDocument/2006/relationships/hyperlink" Target="https://see.itc.com.pe/facturador/acceso/login" TargetMode="External"/><Relationship Id="rId28" Type="http://schemas.openxmlformats.org/officeDocument/2006/relationships/hyperlink" Target="https://e-consultaruc.sunat.gob.pe/cl-ti-itmrconsruc/jcrS00Alias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61" Type="http://schemas.openxmlformats.org/officeDocument/2006/relationships/hyperlink" Target="mailto:efacturacion@itc.com.pe" TargetMode="External"/><Relationship Id="rId10" Type="http://schemas.openxmlformats.org/officeDocument/2006/relationships/endnotes" Target="endnotes.xml"/><Relationship Id="rId19" Type="http://schemas.openxmlformats.org/officeDocument/2006/relationships/hyperlink" Target="http://testsee.itc.com.pe/admin_/Fact/Login" TargetMode="External"/><Relationship Id="rId31" Type="http://schemas.openxmlformats.org/officeDocument/2006/relationships/hyperlink" Target="https://see.itc.com.pe/facturador/otros/encripta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8.png"/><Relationship Id="rId60" Type="http://schemas.openxmlformats.org/officeDocument/2006/relationships/image" Target="media/image25.png"/><Relationship Id="rId65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pe.sunat.gob.pe/node/88" TargetMode="External"/><Relationship Id="rId22" Type="http://schemas.openxmlformats.org/officeDocument/2006/relationships/hyperlink" Target="http://webinei.inei.gob.pe:8080/sisconcode/proyecto/index.htm?proyectoTitulo=UBIGEO&amp;proyectoId=3" TargetMode="External"/><Relationship Id="rId27" Type="http://schemas.openxmlformats.org/officeDocument/2006/relationships/hyperlink" Target="mailto:soporte@itc.com.pe" TargetMode="External"/><Relationship Id="rId30" Type="http://schemas.openxmlformats.org/officeDocument/2006/relationships/hyperlink" Target="https://see.itc.com.pe/facturador/acceso/login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7.png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17.png"/><Relationship Id="rId3" Type="http://schemas.openxmlformats.org/officeDocument/2006/relationships/customXml" Target="../customXml/item3.xml"/><Relationship Id="rId12" Type="http://schemas.openxmlformats.org/officeDocument/2006/relationships/hyperlink" Target="https://e-consultaruc.sunat.gob.pe/cl-ti-itmrconsruc/jcrS00Alias" TargetMode="External"/><Relationship Id="rId17" Type="http://schemas.openxmlformats.org/officeDocument/2006/relationships/hyperlink" Target="https://see.itc.com.pe/admin/Fact/Login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see.itc.com.pe/api/billconsultservice/RUC-01-F001-00000001-DDMMYYYY" TargetMode="External"/><Relationship Id="rId38" Type="http://schemas.openxmlformats.org/officeDocument/2006/relationships/image" Target="media/image7.png"/><Relationship Id="rId46" Type="http://schemas.openxmlformats.org/officeDocument/2006/relationships/hyperlink" Target="file:///\\Server-ryukyu\itc\Archivos_Prod\20470325047\Cpes_Electronicos" TargetMode="External"/><Relationship Id="rId59" Type="http://schemas.openxmlformats.org/officeDocument/2006/relationships/hyperlink" Target="https://see.itc.com.pe/facturador/otros/encripta" TargetMode="External"/><Relationship Id="rId67" Type="http://schemas.openxmlformats.org/officeDocument/2006/relationships/image" Target="media/image30.png"/><Relationship Id="rId20" Type="http://schemas.openxmlformats.org/officeDocument/2006/relationships/hyperlink" Target="https://testsee.itc.com.pe/facturador/acceso/login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0.png"/><Relationship Id="rId62" Type="http://schemas.openxmlformats.org/officeDocument/2006/relationships/image" Target="media/image26.png"/><Relationship Id="rId7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rsonal\AppData\Roaming\Microsoft\Plantillas\Dise&#241;o%20de%20informe%20(en%20blanco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11496FF-F62D-455A-8952-92814736F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informe (en blanco).dotx</Template>
  <TotalTime>883</TotalTime>
  <Pages>34</Pages>
  <Words>5778</Words>
  <Characters>31783</Characters>
  <Application>Microsoft Office Word</Application>
  <DocSecurity>0</DocSecurity>
  <Lines>264</Lines>
  <Paragraphs>74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Personal</dc:creator>
  <cp:lastModifiedBy>ROJAS GALGO,SUCKER UWALDO</cp:lastModifiedBy>
  <cp:revision>7</cp:revision>
  <dcterms:created xsi:type="dcterms:W3CDTF">2021-06-28T17:27:00Z</dcterms:created>
  <dcterms:modified xsi:type="dcterms:W3CDTF">2022-01-21T19:20:00Z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